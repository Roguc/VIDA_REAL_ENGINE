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6096E0" w14:textId="13DBA65A" w:rsidR="002C61D8" w:rsidRPr="00733EBB" w:rsidRDefault="00CB7304" w:rsidP="00733EBB">
      <w:r>
        <w:rPr>
          <w:rFonts w:ascii="Times New Roman"/>
          <w:noProof/>
          <w:sz w:val="20"/>
        </w:rPr>
        <w:drawing>
          <wp:anchor distT="0" distB="0" distL="114300" distR="114300" simplePos="0" relativeHeight="251676705" behindDoc="1" locked="0" layoutInCell="1" allowOverlap="1" wp14:anchorId="4619B5EC" wp14:editId="78095747">
            <wp:simplePos x="0" y="0"/>
            <wp:positionH relativeFrom="page">
              <wp:align>left</wp:align>
            </wp:positionH>
            <wp:positionV relativeFrom="page">
              <wp:align>top</wp:align>
            </wp:positionV>
            <wp:extent cx="7785826" cy="10074302"/>
            <wp:effectExtent l="0" t="0" r="5715" b="3175"/>
            <wp:wrapNone/>
            <wp:docPr id="948000307" name="docshape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8000307" name="docshape2">
                      <a:extLst>
                        <a:ext uri="{C183D7F6-B498-43B3-948B-1728B52AA6E4}">
                          <adec:decorative xmlns:adec="http://schemas.microsoft.com/office/drawing/2017/decorative" val="1"/>
                        </a:ext>
                      </a:extLst>
                    </pic:cNvPr>
                    <pic:cNvPicPr>
                      <a:picLocks/>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7785826" cy="10074302"/>
                    </a:xfrm>
                    <a:prstGeom prst="rect">
                      <a:avLst/>
                    </a:prstGeom>
                    <a:noFill/>
                    <a:ln>
                      <a:noFill/>
                    </a:ln>
                  </pic:spPr>
                </pic:pic>
              </a:graphicData>
            </a:graphic>
            <wp14:sizeRelH relativeFrom="margin">
              <wp14:pctWidth>0</wp14:pctWidth>
            </wp14:sizeRelH>
            <wp14:sizeRelV relativeFrom="margin">
              <wp14:pctHeight>0</wp14:pctHeight>
            </wp14:sizeRelV>
          </wp:anchor>
        </w:drawing>
      </w:r>
      <w:r w:rsidR="7D847A62">
        <w:t xml:space="preserve"> </w:t>
      </w:r>
    </w:p>
    <w:p w14:paraId="4E88B789" w14:textId="155DD9C0" w:rsidR="002C61D8" w:rsidRDefault="002C61D8" w:rsidP="00733EBB">
      <w:pPr>
        <w:rPr>
          <w:lang w:eastAsia="es-ES_tradnl"/>
        </w:rPr>
      </w:pPr>
    </w:p>
    <w:p w14:paraId="6DF5EA65" w14:textId="13BD69F4" w:rsidR="00C011FF" w:rsidRDefault="00C011FF" w:rsidP="00733EBB">
      <w:pPr>
        <w:rPr>
          <w:lang w:eastAsia="es-ES_tradnl"/>
        </w:rPr>
      </w:pPr>
    </w:p>
    <w:p w14:paraId="0E2E1D8E" w14:textId="081B53E7" w:rsidR="00C011FF" w:rsidRDefault="00CB7304" w:rsidP="00CB7304">
      <w:pPr>
        <w:tabs>
          <w:tab w:val="left" w:pos="2229"/>
        </w:tabs>
        <w:rPr>
          <w:lang w:eastAsia="es-ES_tradnl"/>
        </w:rPr>
      </w:pPr>
      <w:r>
        <w:rPr>
          <w:lang w:eastAsia="es-ES_tradnl"/>
        </w:rPr>
        <w:tab/>
      </w:r>
    </w:p>
    <w:p w14:paraId="1A30839D" w14:textId="7F73C99B" w:rsidR="00C011FF" w:rsidRDefault="00C011FF" w:rsidP="00733EBB">
      <w:pPr>
        <w:rPr>
          <w:lang w:eastAsia="es-ES_tradnl"/>
        </w:rPr>
      </w:pPr>
    </w:p>
    <w:p w14:paraId="5235EC42" w14:textId="0C01E5CA" w:rsidR="00C011FF" w:rsidRDefault="00CB7304" w:rsidP="00CB7304">
      <w:pPr>
        <w:tabs>
          <w:tab w:val="left" w:pos="4132"/>
        </w:tabs>
        <w:rPr>
          <w:lang w:eastAsia="es-ES_tradnl"/>
        </w:rPr>
      </w:pPr>
      <w:r>
        <w:rPr>
          <w:lang w:eastAsia="es-ES_tradnl"/>
        </w:rPr>
        <w:tab/>
      </w:r>
    </w:p>
    <w:p w14:paraId="79B59217" w14:textId="1DE6CE13" w:rsidR="00C011FF" w:rsidRDefault="00AC00DD" w:rsidP="00AC00DD">
      <w:pPr>
        <w:tabs>
          <w:tab w:val="left" w:pos="4132"/>
        </w:tabs>
        <w:rPr>
          <w:lang w:eastAsia="es-ES_tradnl"/>
        </w:rPr>
      </w:pPr>
      <w:r>
        <w:rPr>
          <w:lang w:eastAsia="es-ES_tradnl"/>
        </w:rPr>
        <w:tab/>
      </w:r>
    </w:p>
    <w:p w14:paraId="45B26EB2" w14:textId="155873E6" w:rsidR="00C011FF" w:rsidRDefault="00C011FF" w:rsidP="00733EBB">
      <w:pPr>
        <w:rPr>
          <w:lang w:eastAsia="es-ES_tradnl"/>
        </w:rPr>
      </w:pPr>
    </w:p>
    <w:p w14:paraId="694D83B2" w14:textId="145FABD1" w:rsidR="00C011FF" w:rsidRDefault="00C4386F" w:rsidP="00C4386F">
      <w:pPr>
        <w:tabs>
          <w:tab w:val="left" w:pos="3043"/>
        </w:tabs>
        <w:rPr>
          <w:lang w:eastAsia="es-ES_tradnl"/>
        </w:rPr>
      </w:pPr>
      <w:r>
        <w:rPr>
          <w:lang w:eastAsia="es-ES_tradnl"/>
        </w:rPr>
        <w:tab/>
      </w:r>
    </w:p>
    <w:p w14:paraId="5DC2261E" w14:textId="4E7B6433" w:rsidR="00C011FF" w:rsidRDefault="00C011FF" w:rsidP="00733EBB">
      <w:pPr>
        <w:rPr>
          <w:lang w:eastAsia="es-ES_tradnl"/>
        </w:rPr>
      </w:pPr>
    </w:p>
    <w:p w14:paraId="7C3D40A9" w14:textId="235C3FF8" w:rsidR="00C011FF" w:rsidRDefault="00C011FF" w:rsidP="00733EBB">
      <w:pPr>
        <w:rPr>
          <w:lang w:eastAsia="es-ES_tradnl"/>
        </w:rPr>
      </w:pPr>
    </w:p>
    <w:p w14:paraId="54E68596" w14:textId="09631024" w:rsidR="00C011FF" w:rsidRDefault="00C011FF" w:rsidP="00733EBB">
      <w:pPr>
        <w:rPr>
          <w:lang w:eastAsia="es-ES_tradnl"/>
        </w:rPr>
      </w:pPr>
    </w:p>
    <w:p w14:paraId="2A9F9E70" w14:textId="5553BD4C" w:rsidR="00C011FF" w:rsidRDefault="00C011FF" w:rsidP="00733EBB">
      <w:pPr>
        <w:rPr>
          <w:lang w:eastAsia="es-ES_tradnl"/>
        </w:rPr>
      </w:pPr>
    </w:p>
    <w:p w14:paraId="488E0B73" w14:textId="1A4E3D76" w:rsidR="00C011FF" w:rsidRDefault="00C4386F" w:rsidP="00C4386F">
      <w:pPr>
        <w:tabs>
          <w:tab w:val="left" w:pos="5860"/>
        </w:tabs>
        <w:rPr>
          <w:lang w:eastAsia="es-ES_tradnl"/>
        </w:rPr>
      </w:pPr>
      <w:r>
        <w:rPr>
          <w:lang w:eastAsia="es-ES_tradnl"/>
        </w:rPr>
        <w:tab/>
      </w:r>
    </w:p>
    <w:p w14:paraId="0C5A0FAD" w14:textId="29C54026" w:rsidR="00C011FF" w:rsidRDefault="00C011FF" w:rsidP="00733EBB">
      <w:pPr>
        <w:rPr>
          <w:lang w:eastAsia="es-ES_tradnl"/>
        </w:rPr>
      </w:pPr>
    </w:p>
    <w:p w14:paraId="76180B9A" w14:textId="02024C8D" w:rsidR="00C011FF" w:rsidRDefault="00C011FF" w:rsidP="00733EBB">
      <w:pPr>
        <w:rPr>
          <w:lang w:eastAsia="es-ES_tradnl"/>
        </w:rPr>
      </w:pPr>
    </w:p>
    <w:p w14:paraId="13821626" w14:textId="6148CAAE" w:rsidR="00C011FF" w:rsidRDefault="00C011FF" w:rsidP="00733EBB">
      <w:pPr>
        <w:rPr>
          <w:lang w:eastAsia="es-ES_tradnl"/>
        </w:rPr>
      </w:pPr>
    </w:p>
    <w:p w14:paraId="00986562" w14:textId="0440E79D" w:rsidR="00C011FF" w:rsidRDefault="00C011FF" w:rsidP="00733EBB">
      <w:pPr>
        <w:rPr>
          <w:lang w:eastAsia="es-ES_tradnl"/>
        </w:rPr>
      </w:pPr>
    </w:p>
    <w:p w14:paraId="71760F34" w14:textId="4CC51FA6" w:rsidR="00C011FF" w:rsidRDefault="00C011FF" w:rsidP="00733EBB">
      <w:pPr>
        <w:rPr>
          <w:lang w:eastAsia="es-ES_tradnl"/>
        </w:rPr>
      </w:pPr>
    </w:p>
    <w:p w14:paraId="59323D58" w14:textId="339F417C" w:rsidR="00C011FF" w:rsidRDefault="00C011FF" w:rsidP="00733EBB">
      <w:pPr>
        <w:rPr>
          <w:lang w:eastAsia="es-ES_tradnl"/>
        </w:rPr>
      </w:pPr>
    </w:p>
    <w:p w14:paraId="77683D4B" w14:textId="7A2D13C2" w:rsidR="00C011FF" w:rsidRDefault="00C011FF" w:rsidP="00733EBB">
      <w:pPr>
        <w:rPr>
          <w:lang w:eastAsia="es-ES_tradnl"/>
        </w:rPr>
      </w:pPr>
    </w:p>
    <w:p w14:paraId="75046EC3" w14:textId="15EB890B" w:rsidR="00C011FF" w:rsidRDefault="00C011FF" w:rsidP="00733EBB">
      <w:pPr>
        <w:rPr>
          <w:lang w:eastAsia="es-ES_tradnl"/>
        </w:rPr>
      </w:pPr>
    </w:p>
    <w:p w14:paraId="461A2D3E" w14:textId="320291C2" w:rsidR="00C011FF" w:rsidRDefault="00C011FF" w:rsidP="00733EBB">
      <w:pPr>
        <w:rPr>
          <w:lang w:eastAsia="es-ES_tradnl"/>
        </w:rPr>
      </w:pPr>
    </w:p>
    <w:p w14:paraId="75468DD8" w14:textId="40630C85" w:rsidR="00C011FF" w:rsidRDefault="00C011FF" w:rsidP="00733EBB">
      <w:pPr>
        <w:rPr>
          <w:lang w:eastAsia="es-ES_tradnl"/>
        </w:rPr>
      </w:pPr>
    </w:p>
    <w:p w14:paraId="2EBC8E02" w14:textId="79CFA0CA" w:rsidR="00C011FF" w:rsidRDefault="00CD0345" w:rsidP="00CD0345">
      <w:pPr>
        <w:tabs>
          <w:tab w:val="left" w:pos="3118"/>
        </w:tabs>
        <w:rPr>
          <w:lang w:eastAsia="es-ES_tradnl"/>
        </w:rPr>
      </w:pPr>
      <w:r>
        <w:rPr>
          <w:lang w:eastAsia="es-ES_tradnl"/>
        </w:rPr>
        <w:tab/>
      </w:r>
    </w:p>
    <w:p w14:paraId="12A0A3FE" w14:textId="251300B6" w:rsidR="00C011FF" w:rsidRDefault="00C011FF" w:rsidP="00C011FF">
      <w:pPr>
        <w:rPr>
          <w:lang w:eastAsia="es-ES_tradnl"/>
        </w:rPr>
      </w:pPr>
    </w:p>
    <w:p w14:paraId="37C002C4" w14:textId="2E57D71A" w:rsidR="00733EBB" w:rsidRDefault="00733EBB" w:rsidP="00C011FF">
      <w:pPr>
        <w:rPr>
          <w:lang w:eastAsia="es-ES_tradnl"/>
        </w:rPr>
      </w:pPr>
    </w:p>
    <w:p w14:paraId="5C36FB95" w14:textId="298CBB86" w:rsidR="00733EBB" w:rsidRDefault="00733EBB" w:rsidP="00C011FF">
      <w:pPr>
        <w:rPr>
          <w:lang w:eastAsia="es-ES_tradnl"/>
        </w:rPr>
      </w:pPr>
    </w:p>
    <w:p w14:paraId="445E6FED" w14:textId="3015DAF2" w:rsidR="00733EBB" w:rsidRDefault="00733EBB" w:rsidP="00C011FF">
      <w:pPr>
        <w:rPr>
          <w:lang w:eastAsia="es-ES_tradnl"/>
        </w:rPr>
      </w:pPr>
    </w:p>
    <w:p w14:paraId="75F8A70B" w14:textId="2AD8B649" w:rsidR="00733EBB" w:rsidRPr="00FF45F1" w:rsidRDefault="00733EBB" w:rsidP="00C011FF">
      <w:pPr>
        <w:rPr>
          <w:lang w:eastAsia="es-ES_tradnl"/>
        </w:rPr>
      </w:pPr>
    </w:p>
    <w:p w14:paraId="5F2D49EE" w14:textId="156FE508" w:rsidR="00733EBB" w:rsidRDefault="00733EBB" w:rsidP="00C011FF">
      <w:pPr>
        <w:rPr>
          <w:lang w:eastAsia="es-ES_tradnl"/>
        </w:rPr>
      </w:pPr>
    </w:p>
    <w:p w14:paraId="677A0FE4" w14:textId="608821FD" w:rsidR="00733EBB" w:rsidRDefault="00733EBB" w:rsidP="00C011FF">
      <w:pPr>
        <w:rPr>
          <w:lang w:eastAsia="es-ES_tradnl"/>
        </w:rPr>
      </w:pPr>
    </w:p>
    <w:p w14:paraId="50C09543" w14:textId="0C700A14" w:rsidR="00733EBB" w:rsidRDefault="00733EBB" w:rsidP="00C011FF">
      <w:pPr>
        <w:rPr>
          <w:lang w:eastAsia="es-ES_tradnl"/>
        </w:rPr>
      </w:pPr>
    </w:p>
    <w:p w14:paraId="072B19B7" w14:textId="62BF0B00" w:rsidR="00733EBB" w:rsidRDefault="00C4386F" w:rsidP="00C4386F">
      <w:pPr>
        <w:tabs>
          <w:tab w:val="left" w:pos="8102"/>
        </w:tabs>
        <w:rPr>
          <w:lang w:eastAsia="es-ES_tradnl"/>
        </w:rPr>
      </w:pPr>
      <w:r>
        <w:rPr>
          <w:lang w:eastAsia="es-ES_tradnl"/>
        </w:rPr>
        <w:tab/>
      </w:r>
    </w:p>
    <w:p w14:paraId="1B8623F3" w14:textId="72898268" w:rsidR="00733EBB" w:rsidRDefault="00733EBB" w:rsidP="00C011FF">
      <w:pPr>
        <w:rPr>
          <w:lang w:eastAsia="es-ES_tradnl"/>
        </w:rPr>
      </w:pPr>
    </w:p>
    <w:p w14:paraId="041DEA09" w14:textId="2ECB5240" w:rsidR="00733EBB" w:rsidRDefault="006870EC" w:rsidP="00C011FF">
      <w:pPr>
        <w:rPr>
          <w:lang w:eastAsia="es-ES_tradnl"/>
        </w:rPr>
      </w:pPr>
      <w:r>
        <w:rPr>
          <w:noProof/>
          <w:lang w:eastAsia="es-ES_tradnl"/>
        </w:rPr>
        <mc:AlternateContent>
          <mc:Choice Requires="wps">
            <w:drawing>
              <wp:anchor distT="0" distB="0" distL="114300" distR="114300" simplePos="0" relativeHeight="251687969" behindDoc="0" locked="0" layoutInCell="1" allowOverlap="1" wp14:anchorId="3BA49FAD" wp14:editId="54FE65E8">
                <wp:simplePos x="0" y="0"/>
                <wp:positionH relativeFrom="column">
                  <wp:posOffset>1823720</wp:posOffset>
                </wp:positionH>
                <wp:positionV relativeFrom="paragraph">
                  <wp:posOffset>185420</wp:posOffset>
                </wp:positionV>
                <wp:extent cx="0" cy="1922780"/>
                <wp:effectExtent l="19050" t="0" r="19050" b="20320"/>
                <wp:wrapNone/>
                <wp:docPr id="67256177" name="Conector recto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0" cy="1922780"/>
                        </a:xfrm>
                        <a:prstGeom prst="line">
                          <a:avLst/>
                        </a:prstGeom>
                        <a:ln w="38100">
                          <a:solidFill>
                            <a:srgbClr val="82B54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w14:anchorId="46D6EED0">
              <v:line id="Conector recto 8" style="position:absolute;z-index:2516879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alt="&quot;&quot;" o:spid="_x0000_s1026" strokecolor="#82b543" strokeweight="3pt" from="143.6pt,14.6pt" to="143.6pt,166pt" w14:anchorId="754974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">
                <v:stroke joinstyle="miter"/>
              </v:line>
            </w:pict>
          </mc:Fallback>
        </mc:AlternateContent>
      </w:r>
      <w:r>
        <w:rPr>
          <w:noProof/>
          <w:lang w:eastAsia="es-ES_tradnl"/>
        </w:rPr>
        <mc:AlternateContent>
          <mc:Choice Requires="wps">
            <w:drawing>
              <wp:anchor distT="0" distB="0" distL="114300" distR="114300" simplePos="0" relativeHeight="251682849" behindDoc="0" locked="0" layoutInCell="1" allowOverlap="1" wp14:anchorId="6E82AB98" wp14:editId="3E984AC6">
                <wp:simplePos x="0" y="0"/>
                <wp:positionH relativeFrom="page">
                  <wp:posOffset>-136829</wp:posOffset>
                </wp:positionH>
                <wp:positionV relativeFrom="paragraph">
                  <wp:posOffset>184564</wp:posOffset>
                </wp:positionV>
                <wp:extent cx="7976235" cy="1941775"/>
                <wp:effectExtent l="38100" t="38100" r="100965" b="97155"/>
                <wp:wrapNone/>
                <wp:docPr id="1165098826" name="Rectángulo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976235" cy="1941775"/>
                        </a:xfrm>
                        <a:prstGeom prst="rect">
                          <a:avLst/>
                        </a:prstGeom>
                        <a:solidFill>
                          <a:schemeClr val="bg1"/>
                        </a:solidFill>
                        <a:ln>
                          <a:no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w14:anchorId="5C6DB4BC">
              <v:rect id="Rectángulo 7" style="position:absolute;margin-left:-10.75pt;margin-top:14.55pt;width:628.05pt;height:152.9pt;z-index:25168284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lt="&quot;&quot;" o:spid="_x0000_s1026" fillcolor="white [3212]" stroked="f" strokeweight="1pt" w14:anchorId="176218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">
                <v:shadow on="t" color="black" opacity="26214f" offset=".74836mm,.74836mm" origin="-.5,-.5"/>
                <w10:wrap anchorx="page"/>
              </v:rect>
            </w:pict>
          </mc:Fallback>
        </mc:AlternateContent>
      </w:r>
    </w:p>
    <w:p w14:paraId="0AA81D0F" w14:textId="2DECAB56" w:rsidR="00733EBB" w:rsidRDefault="00733EBB" w:rsidP="00C011FF">
      <w:pPr>
        <w:rPr>
          <w:lang w:eastAsia="es-ES_tradnl"/>
        </w:rPr>
      </w:pPr>
    </w:p>
    <w:p w14:paraId="6E6F8E5B" w14:textId="24B44D3D" w:rsidR="00733EBB" w:rsidRDefault="006D0D68" w:rsidP="00C011FF">
      <w:pPr>
        <w:rPr>
          <w:lang w:eastAsia="es-ES_tradnl"/>
        </w:rPr>
      </w:pPr>
      <w:r>
        <w:rPr>
          <w:noProof/>
        </w:rPr>
        <w:drawing>
          <wp:anchor distT="0" distB="0" distL="114300" distR="114300" simplePos="0" relativeHeight="251684897" behindDoc="0" locked="0" layoutInCell="1" allowOverlap="1" wp14:anchorId="46EA429B" wp14:editId="14DA4730">
            <wp:simplePos x="0" y="0"/>
            <wp:positionH relativeFrom="column">
              <wp:posOffset>-393065</wp:posOffset>
            </wp:positionH>
            <wp:positionV relativeFrom="paragraph">
              <wp:posOffset>194089</wp:posOffset>
            </wp:positionV>
            <wp:extent cx="1931035" cy="1121410"/>
            <wp:effectExtent l="0" t="0" r="0" b="2540"/>
            <wp:wrapNone/>
            <wp:docPr id="283135812"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15912" name="Imagen 4">
                      <a:extLst>
                        <a:ext uri="{C183D7F6-B498-43B3-948B-1728B52AA6E4}">
                          <adec:decorative xmlns:adec="http://schemas.microsoft.com/office/drawing/2017/decorative" val="1"/>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31035" cy="1121410"/>
                    </a:xfrm>
                    <a:prstGeom prst="rect">
                      <a:avLst/>
                    </a:prstGeom>
                  </pic:spPr>
                </pic:pic>
              </a:graphicData>
            </a:graphic>
            <wp14:sizeRelH relativeFrom="page">
              <wp14:pctWidth>0</wp14:pctWidth>
            </wp14:sizeRelH>
            <wp14:sizeRelV relativeFrom="page">
              <wp14:pctHeight>0</wp14:pctHeight>
            </wp14:sizeRelV>
          </wp:anchor>
        </w:drawing>
      </w:r>
    </w:p>
    <w:p w14:paraId="48B524F5" w14:textId="6B75E106" w:rsidR="00733EBB" w:rsidRDefault="00DD1C0B" w:rsidP="00C011FF">
      <w:pPr>
        <w:rPr>
          <w:lang w:eastAsia="es-ES_tradnl"/>
        </w:rPr>
      </w:pPr>
      <w:r>
        <w:rPr>
          <w:rFonts w:ascii="Times New Roman"/>
          <w:noProof/>
          <w:sz w:val="20"/>
        </w:rPr>
        <mc:AlternateContent>
          <mc:Choice Requires="wps">
            <w:drawing>
              <wp:anchor distT="0" distB="0" distL="114300" distR="114300" simplePos="0" relativeHeight="251690017" behindDoc="0" locked="0" layoutInCell="1" allowOverlap="1" wp14:anchorId="5C5478E7" wp14:editId="5554908B">
                <wp:simplePos x="0" y="0"/>
                <wp:positionH relativeFrom="column">
                  <wp:posOffset>2035175</wp:posOffset>
                </wp:positionH>
                <wp:positionV relativeFrom="paragraph">
                  <wp:posOffset>31750</wp:posOffset>
                </wp:positionV>
                <wp:extent cx="4412615" cy="468630"/>
                <wp:effectExtent l="0" t="0" r="0" b="7620"/>
                <wp:wrapNone/>
                <wp:docPr id="1049171638" name="Cuadro de texto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412615" cy="468630"/>
                        </a:xfrm>
                        <a:prstGeom prst="rect">
                          <a:avLst/>
                        </a:prstGeom>
                        <a:noFill/>
                        <a:ln w="6350">
                          <a:noFill/>
                        </a:ln>
                      </wps:spPr>
                      <wps:txbx>
                        <w:txbxContent>
                          <w:p w14:paraId="38F04695" w14:textId="1006102E" w:rsidR="00A75885" w:rsidRPr="00A75885" w:rsidRDefault="00751218" w:rsidP="00A75885">
                            <w:pPr>
                              <w:pStyle w:val="Portada2"/>
                            </w:pPr>
                            <w:r>
                              <w:t>PLAN DE ASIGNATURA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5478E7" id="_x0000_t202" coordsize="21600,21600" o:spt="202" path="m,l,21600r21600,l21600,xe">
                <v:stroke joinstyle="miter"/>
                <v:path gradientshapeok="t" o:connecttype="rect"/>
              </v:shapetype>
              <v:shape id="Cuadro de texto 2" o:spid="_x0000_s1026" type="#_x0000_t202" alt="&quot;&quot;" style="position:absolute;margin-left:160.25pt;margin-top:2.5pt;width:347.45pt;height:36.9pt;z-index:2516900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" filled="f" stroked="f" strokeweight=".5pt">
                <v:textbox>
                  <w:txbxContent>
                    <w:p w14:paraId="38F04695" w14:textId="1006102E" w:rsidR="00A75885" w:rsidRPr="00A75885" w:rsidRDefault="00751218" w:rsidP="00A75885">
                      <w:pPr>
                        <w:pStyle w:val="Portada2"/>
                      </w:pPr>
                      <w:r>
                        <w:t>PLAN DE ASIGNATURA</w:t>
                      </w:r>
                    </w:p>
                  </w:txbxContent>
                </v:textbox>
              </v:shape>
            </w:pict>
          </mc:Fallback>
        </mc:AlternateContent>
      </w:r>
    </w:p>
    <w:p w14:paraId="6857940F" w14:textId="3E3491EF" w:rsidR="00733EBB" w:rsidRDefault="00733EBB" w:rsidP="00C011FF">
      <w:pPr>
        <w:rPr>
          <w:lang w:eastAsia="es-ES_tradnl"/>
        </w:rPr>
      </w:pPr>
    </w:p>
    <w:p w14:paraId="02D7E11D" w14:textId="0206A492" w:rsidR="00733EBB" w:rsidRDefault="00DD1C0B" w:rsidP="00C011FF">
      <w:pPr>
        <w:rPr>
          <w:lang w:eastAsia="es-ES_tradnl"/>
        </w:rPr>
      </w:pPr>
      <w:r>
        <w:rPr>
          <w:rFonts w:ascii="Times New Roman"/>
          <w:noProof/>
          <w:sz w:val="20"/>
        </w:rPr>
        <mc:AlternateContent>
          <mc:Choice Requires="wps">
            <w:drawing>
              <wp:anchor distT="0" distB="0" distL="114300" distR="114300" simplePos="0" relativeHeight="251692065" behindDoc="0" locked="0" layoutInCell="1" allowOverlap="1" wp14:anchorId="3AEF95AF" wp14:editId="707A90CB">
                <wp:simplePos x="0" y="0"/>
                <wp:positionH relativeFrom="column">
                  <wp:posOffset>2036776</wp:posOffset>
                </wp:positionH>
                <wp:positionV relativeFrom="paragraph">
                  <wp:posOffset>91109</wp:posOffset>
                </wp:positionV>
                <wp:extent cx="4132415" cy="405130"/>
                <wp:effectExtent l="0" t="0" r="0" b="0"/>
                <wp:wrapNone/>
                <wp:docPr id="1827226684" name="Cuadro de texto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132415" cy="405130"/>
                        </a:xfrm>
                        <a:prstGeom prst="rect">
                          <a:avLst/>
                        </a:prstGeom>
                        <a:noFill/>
                        <a:ln w="6350">
                          <a:noFill/>
                        </a:ln>
                      </wps:spPr>
                      <wps:txbx>
                        <w:txbxContent>
                          <w:p w14:paraId="1A09D2DE" w14:textId="5374A9D9" w:rsidR="00A75885" w:rsidRPr="00984283" w:rsidRDefault="00087F73" w:rsidP="00346383">
                            <w:pPr>
                              <w:pStyle w:val="Portada3"/>
                              <w:rPr>
                                <w:color w:val="FFFFFF" w:themeColor="background1"/>
                                <w:sz w:val="32"/>
                                <w:szCs w:val="32"/>
                              </w:rPr>
                            </w:pPr>
                            <w:r>
                              <w:t>COMUNICACIÓN Y ARGUMENTACIÓN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EF95AF" id="_x0000_s1027" type="#_x0000_t202" alt="&quot;&quot;" style="position:absolute;margin-left:160.4pt;margin-top:7.15pt;width:325.4pt;height:31.9pt;z-index:2516920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" filled="f" stroked="f" strokeweight=".5pt">
                <v:textbox>
                  <w:txbxContent>
                    <w:p w14:paraId="1A09D2DE" w14:textId="5374A9D9" w:rsidR="00A75885" w:rsidRPr="00984283" w:rsidRDefault="00087F73" w:rsidP="00346383">
                      <w:pPr>
                        <w:pStyle w:val="Portada3"/>
                        <w:rPr>
                          <w:color w:val="FFFFFF" w:themeColor="background1"/>
                          <w:sz w:val="32"/>
                          <w:szCs w:val="32"/>
                        </w:rPr>
                      </w:pPr>
                      <w:r>
                        <w:t>COMUNICACIÓN Y ARGUMENTACIÓN</w:t>
                      </w:r>
                    </w:p>
                  </w:txbxContent>
                </v:textbox>
              </v:shape>
            </w:pict>
          </mc:Fallback>
        </mc:AlternateContent>
      </w:r>
    </w:p>
    <w:p w14:paraId="2EE3CAF6" w14:textId="57D78498" w:rsidR="00733EBB" w:rsidRDefault="00733EBB" w:rsidP="00C011FF">
      <w:pPr>
        <w:rPr>
          <w:lang w:eastAsia="es-ES_tradnl"/>
        </w:rPr>
      </w:pPr>
    </w:p>
    <w:p w14:paraId="73EE0666" w14:textId="4BA56F13" w:rsidR="00733EBB" w:rsidRDefault="00C4386F" w:rsidP="00C4386F">
      <w:pPr>
        <w:tabs>
          <w:tab w:val="left" w:pos="8515"/>
        </w:tabs>
        <w:rPr>
          <w:lang w:eastAsia="es-ES_tradnl"/>
        </w:rPr>
      </w:pPr>
      <w:r>
        <w:rPr>
          <w:lang w:eastAsia="es-ES_tradnl"/>
        </w:rPr>
        <w:tab/>
      </w:r>
    </w:p>
    <w:p w14:paraId="0D786F65" w14:textId="4663A37F" w:rsidR="00733EBB" w:rsidRDefault="00733EBB" w:rsidP="00C4386F">
      <w:pPr>
        <w:jc w:val="right"/>
        <w:rPr>
          <w:lang w:eastAsia="es-ES_tradnl"/>
        </w:rPr>
      </w:pPr>
    </w:p>
    <w:p w14:paraId="60561E60" w14:textId="2AC508A3" w:rsidR="00733EBB" w:rsidRDefault="00C4386F" w:rsidP="00C4386F">
      <w:pPr>
        <w:tabs>
          <w:tab w:val="left" w:pos="9254"/>
        </w:tabs>
        <w:rPr>
          <w:lang w:eastAsia="es-ES_tradnl"/>
        </w:rPr>
      </w:pPr>
      <w:r>
        <w:rPr>
          <w:lang w:eastAsia="es-ES_tradnl"/>
        </w:rPr>
        <w:lastRenderedPageBreak/>
        <w:tab/>
      </w:r>
    </w:p>
    <w:p w14:paraId="10603B61" w14:textId="77777777" w:rsidR="000C7FEB" w:rsidRPr="000C7FEB" w:rsidRDefault="000C7FEB" w:rsidP="000C7FEB">
      <w:pPr>
        <w:pStyle w:val="Ttulo1"/>
        <w:spacing w:line="360" w:lineRule="auto"/>
        <w:rPr>
          <w:rStyle w:val="SECCIN"/>
        </w:rPr>
      </w:pPr>
      <w:r w:rsidRPr="000C7FEB">
        <w:rPr>
          <w:rStyle w:val="SECCIN"/>
        </w:rPr>
        <w:t>IDENTIFICACIÓN DE LA ASIGNATURA</w:t>
      </w:r>
    </w:p>
    <w:p w14:paraId="56D2A80B" w14:textId="77777777" w:rsidR="000C7FEB" w:rsidRDefault="000C7FEB" w:rsidP="000C7FEB">
      <w:pPr>
        <w:pStyle w:val="Ttulo1"/>
        <w:spacing w:line="360" w:lineRule="auto"/>
        <w:rPr>
          <w:rFonts w:cstheme="majorHAnsi"/>
        </w:rPr>
      </w:pPr>
    </w:p>
    <w:tbl>
      <w:tblPr>
        <w:tblStyle w:val="Tablaconcuadrcula"/>
        <w:tblW w:w="0" w:type="auto"/>
        <w:tblLook w:val="04A0" w:firstRow="1" w:lastRow="0" w:firstColumn="1" w:lastColumn="0" w:noHBand="0" w:noVBand="1"/>
      </w:tblPr>
      <w:tblGrid>
        <w:gridCol w:w="2830"/>
        <w:gridCol w:w="5998"/>
      </w:tblGrid>
      <w:tr w:rsidR="000C7FEB" w:rsidRPr="000C7FEB" w14:paraId="18AB343E" w14:textId="77777777" w:rsidTr="00103BCB">
        <w:trPr>
          <w:trHeight w:val="1137"/>
        </w:trPr>
        <w:tc>
          <w:tcPr>
            <w:tcW w:w="2830" w:type="dxa"/>
          </w:tcPr>
          <w:p w14:paraId="6A85837D" w14:textId="77777777" w:rsidR="000C7FEB" w:rsidRPr="000C7FEB" w:rsidRDefault="000C7FEB" w:rsidP="00103BCB">
            <w:pPr>
              <w:pStyle w:val="Ttulo1"/>
              <w:spacing w:before="120" w:after="120"/>
              <w:rPr>
                <w:rFonts w:ascii="Verdana" w:hAnsi="Verdana" w:cstheme="majorHAnsi"/>
              </w:rPr>
            </w:pPr>
            <w:r w:rsidRPr="000C7FEB">
              <w:rPr>
                <w:rFonts w:ascii="Verdana" w:hAnsi="Verdana" w:cstheme="majorHAnsi"/>
              </w:rPr>
              <w:t>Nombre de la asignatura</w:t>
            </w:r>
          </w:p>
        </w:tc>
        <w:tc>
          <w:tcPr>
            <w:tcW w:w="5998" w:type="dxa"/>
          </w:tcPr>
          <w:p w14:paraId="1F1235EB" w14:textId="099399E8" w:rsidR="000C7FEB" w:rsidRPr="000C7FEB" w:rsidRDefault="00087F73" w:rsidP="00103BCB">
            <w:pPr>
              <w:pStyle w:val="Ttulo1"/>
              <w:spacing w:before="120" w:after="120"/>
              <w:rPr>
                <w:rFonts w:ascii="Verdana" w:hAnsi="Verdana" w:cstheme="majorHAnsi"/>
              </w:rPr>
            </w:pPr>
            <w:r>
              <w:rPr>
                <w:rFonts w:ascii="Verdana" w:hAnsi="Verdana" w:cstheme="majorHAnsi"/>
              </w:rPr>
              <w:t>Comunicación y Argumentación</w:t>
            </w:r>
          </w:p>
        </w:tc>
      </w:tr>
      <w:tr w:rsidR="000C7FEB" w:rsidRPr="000C7FEB" w14:paraId="4D04B59F" w14:textId="77777777" w:rsidTr="00103BCB">
        <w:trPr>
          <w:trHeight w:val="558"/>
        </w:trPr>
        <w:tc>
          <w:tcPr>
            <w:tcW w:w="2830" w:type="dxa"/>
          </w:tcPr>
          <w:p w14:paraId="7AFFE704" w14:textId="77777777" w:rsidR="000C7FEB" w:rsidRPr="000C7FEB" w:rsidRDefault="000C7FEB" w:rsidP="00103BCB">
            <w:pPr>
              <w:pStyle w:val="Ttulo1"/>
              <w:spacing w:before="120" w:after="120"/>
              <w:rPr>
                <w:rFonts w:ascii="Verdana" w:hAnsi="Verdana" w:cstheme="majorHAnsi"/>
              </w:rPr>
            </w:pPr>
            <w:r w:rsidRPr="000C7FEB">
              <w:rPr>
                <w:rFonts w:ascii="Verdana" w:hAnsi="Verdana" w:cstheme="majorHAnsi"/>
              </w:rPr>
              <w:t>Carrera</w:t>
            </w:r>
          </w:p>
        </w:tc>
        <w:tc>
          <w:tcPr>
            <w:tcW w:w="5998" w:type="dxa"/>
          </w:tcPr>
          <w:p w14:paraId="464E8302" w14:textId="191FD2CE" w:rsidR="000C7FEB" w:rsidRPr="00087F73" w:rsidRDefault="00087F73" w:rsidP="00103BCB">
            <w:pPr>
              <w:pStyle w:val="Ttulo1"/>
              <w:spacing w:before="120" w:after="120"/>
              <w:rPr>
                <w:rFonts w:ascii="Verdana" w:hAnsi="Verdana" w:cstheme="majorHAnsi"/>
                <w:color w:val="000000" w:themeColor="text1"/>
              </w:rPr>
            </w:pPr>
            <w:r w:rsidRPr="00087F73">
              <w:rPr>
                <w:rFonts w:ascii="Verdana" w:hAnsi="Verdana" w:cstheme="majorHAnsi"/>
                <w:color w:val="000000" w:themeColor="text1"/>
              </w:rPr>
              <w:t>Todas</w:t>
            </w:r>
          </w:p>
        </w:tc>
      </w:tr>
      <w:tr w:rsidR="000C7FEB" w:rsidRPr="000C7FEB" w14:paraId="1D0CCB09" w14:textId="77777777" w:rsidTr="00103BCB">
        <w:tc>
          <w:tcPr>
            <w:tcW w:w="2830" w:type="dxa"/>
          </w:tcPr>
          <w:p w14:paraId="3D7F3BF7" w14:textId="77777777" w:rsidR="000C7FEB" w:rsidRPr="000C7FEB" w:rsidRDefault="000C7FEB" w:rsidP="00103BCB">
            <w:pPr>
              <w:pStyle w:val="Ttulo1"/>
              <w:spacing w:before="120" w:after="120"/>
              <w:rPr>
                <w:rFonts w:ascii="Verdana" w:hAnsi="Verdana" w:cstheme="majorHAnsi"/>
              </w:rPr>
            </w:pPr>
            <w:r w:rsidRPr="000C7FEB">
              <w:rPr>
                <w:rFonts w:ascii="Verdana" w:hAnsi="Verdana" w:cstheme="majorHAnsi"/>
              </w:rPr>
              <w:t>Créditos</w:t>
            </w:r>
          </w:p>
        </w:tc>
        <w:tc>
          <w:tcPr>
            <w:tcW w:w="5998" w:type="dxa"/>
          </w:tcPr>
          <w:p w14:paraId="552C3C29" w14:textId="69E28B30" w:rsidR="000C7FEB" w:rsidRPr="00827800" w:rsidRDefault="00827800" w:rsidP="00103BCB">
            <w:pPr>
              <w:pStyle w:val="Ttulo1"/>
              <w:spacing w:before="120" w:after="120"/>
              <w:rPr>
                <w:rFonts w:ascii="Verdana" w:hAnsi="Verdana" w:cstheme="majorHAnsi"/>
                <w:color w:val="000000" w:themeColor="text1"/>
              </w:rPr>
            </w:pPr>
            <w:r w:rsidRPr="00827800">
              <w:rPr>
                <w:rFonts w:ascii="Verdana" w:hAnsi="Verdana" w:cstheme="majorHAnsi"/>
                <w:color w:val="000000" w:themeColor="text1"/>
              </w:rPr>
              <w:t>3</w:t>
            </w:r>
          </w:p>
        </w:tc>
      </w:tr>
      <w:tr w:rsidR="000C7FEB" w:rsidRPr="000C7FEB" w14:paraId="5BF55215" w14:textId="77777777" w:rsidTr="00103BCB">
        <w:tc>
          <w:tcPr>
            <w:tcW w:w="2830" w:type="dxa"/>
          </w:tcPr>
          <w:p w14:paraId="0ED5DF74" w14:textId="77777777" w:rsidR="000C7FEB" w:rsidRPr="000C7FEB" w:rsidRDefault="000C7FEB" w:rsidP="00103BCB">
            <w:pPr>
              <w:pStyle w:val="Ttulo1"/>
              <w:spacing w:before="120" w:after="120"/>
              <w:rPr>
                <w:rFonts w:ascii="Verdana" w:hAnsi="Verdana" w:cstheme="majorHAnsi"/>
              </w:rPr>
            </w:pPr>
            <w:r w:rsidRPr="000C7FEB">
              <w:rPr>
                <w:rFonts w:ascii="Verdana" w:hAnsi="Verdana" w:cstheme="majorHAnsi"/>
              </w:rPr>
              <w:t>Horas de dedicación</w:t>
            </w:r>
          </w:p>
        </w:tc>
        <w:tc>
          <w:tcPr>
            <w:tcW w:w="5998" w:type="dxa"/>
          </w:tcPr>
          <w:p w14:paraId="3DEA2E0C" w14:textId="67F37499" w:rsidR="000C7FEB" w:rsidRPr="00827800" w:rsidRDefault="00827800" w:rsidP="00103BCB">
            <w:pPr>
              <w:pStyle w:val="Ttulo1"/>
              <w:spacing w:before="120" w:after="120"/>
              <w:rPr>
                <w:rFonts w:ascii="Verdana" w:hAnsi="Verdana" w:cstheme="majorHAnsi"/>
                <w:color w:val="000000" w:themeColor="text1"/>
              </w:rPr>
            </w:pPr>
            <w:r w:rsidRPr="00827800">
              <w:rPr>
                <w:rFonts w:ascii="Verdana" w:hAnsi="Verdana" w:cstheme="majorHAnsi"/>
                <w:color w:val="000000" w:themeColor="text1"/>
              </w:rPr>
              <w:t>108</w:t>
            </w:r>
          </w:p>
        </w:tc>
      </w:tr>
      <w:tr w:rsidR="000C7FEB" w:rsidRPr="000C7FEB" w14:paraId="76CA9538" w14:textId="77777777" w:rsidTr="00103BCB">
        <w:tc>
          <w:tcPr>
            <w:tcW w:w="2830" w:type="dxa"/>
          </w:tcPr>
          <w:p w14:paraId="6D5AD3A8" w14:textId="77777777" w:rsidR="000C7FEB" w:rsidRPr="000C7FEB" w:rsidRDefault="000C7FEB" w:rsidP="00103BCB">
            <w:pPr>
              <w:pStyle w:val="Ttulo1"/>
              <w:spacing w:before="120" w:after="120"/>
              <w:rPr>
                <w:rFonts w:ascii="Verdana" w:hAnsi="Verdana" w:cstheme="majorHAnsi"/>
              </w:rPr>
            </w:pPr>
            <w:r w:rsidRPr="000C7FEB">
              <w:rPr>
                <w:rFonts w:ascii="Verdana" w:hAnsi="Verdana" w:cstheme="majorHAnsi"/>
              </w:rPr>
              <w:t>Prerrequisitos disciplinares</w:t>
            </w:r>
          </w:p>
        </w:tc>
        <w:tc>
          <w:tcPr>
            <w:tcW w:w="5998" w:type="dxa"/>
          </w:tcPr>
          <w:p w14:paraId="5076C0AD" w14:textId="0D502814" w:rsidR="000C7FEB" w:rsidRPr="000C7FEB" w:rsidRDefault="00827800" w:rsidP="00103BCB">
            <w:pPr>
              <w:pStyle w:val="Ttulo1"/>
              <w:spacing w:before="120" w:after="120"/>
              <w:rPr>
                <w:rFonts w:ascii="Verdana" w:hAnsi="Verdana" w:cstheme="majorHAnsi"/>
              </w:rPr>
            </w:pPr>
            <w:r>
              <w:rPr>
                <w:rFonts w:ascii="Verdana" w:hAnsi="Verdana" w:cstheme="majorHAnsi"/>
              </w:rPr>
              <w:t>No tiene</w:t>
            </w:r>
          </w:p>
        </w:tc>
      </w:tr>
      <w:tr w:rsidR="000C7FEB" w:rsidRPr="000C7FEB" w14:paraId="2AE299CB" w14:textId="77777777" w:rsidTr="00103BCB">
        <w:tc>
          <w:tcPr>
            <w:tcW w:w="2830" w:type="dxa"/>
          </w:tcPr>
          <w:p w14:paraId="54CB8685" w14:textId="77777777" w:rsidR="000C7FEB" w:rsidRPr="000C7FEB" w:rsidRDefault="000C7FEB" w:rsidP="00103BCB">
            <w:pPr>
              <w:pStyle w:val="Ttulo1"/>
              <w:spacing w:before="120" w:after="120"/>
              <w:rPr>
                <w:rFonts w:ascii="Verdana" w:hAnsi="Verdana" w:cstheme="majorHAnsi"/>
              </w:rPr>
            </w:pPr>
            <w:r w:rsidRPr="000C7FEB">
              <w:rPr>
                <w:rFonts w:ascii="Verdana" w:hAnsi="Verdana" w:cstheme="majorHAnsi"/>
              </w:rPr>
              <w:t>Competencias básicas requeridas</w:t>
            </w:r>
          </w:p>
        </w:tc>
        <w:tc>
          <w:tcPr>
            <w:tcW w:w="5998" w:type="dxa"/>
          </w:tcPr>
          <w:p w14:paraId="0FC855BE" w14:textId="77777777" w:rsidR="000C7FEB" w:rsidRDefault="00827800" w:rsidP="00103BCB">
            <w:pPr>
              <w:spacing w:before="120" w:after="120" w:line="276" w:lineRule="auto"/>
              <w:rPr>
                <w:rFonts w:ascii="Verdana" w:hAnsi="Verdana"/>
              </w:rPr>
            </w:pPr>
            <w:r>
              <w:rPr>
                <w:rFonts w:ascii="Verdana" w:hAnsi="Verdana"/>
              </w:rPr>
              <w:t>Expresión oral</w:t>
            </w:r>
          </w:p>
          <w:p w14:paraId="4BC049F8" w14:textId="36E12C51" w:rsidR="00827800" w:rsidRPr="000C7FEB" w:rsidRDefault="00827800" w:rsidP="00103BCB">
            <w:pPr>
              <w:spacing w:before="120" w:after="120" w:line="276" w:lineRule="auto"/>
              <w:rPr>
                <w:rFonts w:ascii="Verdana" w:hAnsi="Verdana"/>
              </w:rPr>
            </w:pPr>
            <w:r>
              <w:rPr>
                <w:rFonts w:ascii="Verdana" w:hAnsi="Verdana"/>
              </w:rPr>
              <w:t>Expresión escrita</w:t>
            </w:r>
          </w:p>
        </w:tc>
      </w:tr>
    </w:tbl>
    <w:p w14:paraId="3A048CFB" w14:textId="77777777" w:rsidR="000C7FEB" w:rsidRDefault="000C7FEB" w:rsidP="00DD1C0B">
      <w:pPr>
        <w:pStyle w:val="PRRAFO"/>
      </w:pPr>
    </w:p>
    <w:p w14:paraId="558AEF67" w14:textId="77777777" w:rsidR="000C7FEB" w:rsidRDefault="000C7FEB" w:rsidP="00DD1C0B">
      <w:pPr>
        <w:pStyle w:val="PRRAFO"/>
      </w:pPr>
    </w:p>
    <w:p w14:paraId="38FA70C4" w14:textId="77777777" w:rsidR="000C7FEB" w:rsidRDefault="000C7FEB" w:rsidP="00DD1C0B">
      <w:pPr>
        <w:pStyle w:val="PRRAFO"/>
      </w:pPr>
    </w:p>
    <w:p w14:paraId="6BA0C588" w14:textId="77777777" w:rsidR="000C7FEB" w:rsidRDefault="000C7FEB" w:rsidP="00DD1C0B">
      <w:pPr>
        <w:pStyle w:val="PRRAFO"/>
      </w:pPr>
    </w:p>
    <w:p w14:paraId="17F460D2" w14:textId="77777777" w:rsidR="000C7FEB" w:rsidRDefault="000C7FEB" w:rsidP="00DD1C0B">
      <w:pPr>
        <w:pStyle w:val="PRRAFO"/>
      </w:pPr>
    </w:p>
    <w:p w14:paraId="61519BA4" w14:textId="77777777" w:rsidR="000C7FEB" w:rsidRDefault="000C7FEB" w:rsidP="00DD1C0B">
      <w:pPr>
        <w:pStyle w:val="PRRAFO"/>
      </w:pPr>
    </w:p>
    <w:p w14:paraId="57C913FA" w14:textId="77777777" w:rsidR="000C7FEB" w:rsidRDefault="000C7FEB" w:rsidP="00DD1C0B">
      <w:pPr>
        <w:pStyle w:val="PRRAFO"/>
      </w:pPr>
    </w:p>
    <w:p w14:paraId="012000FA" w14:textId="77777777" w:rsidR="000C7FEB" w:rsidRDefault="000C7FEB" w:rsidP="00DD1C0B">
      <w:pPr>
        <w:pStyle w:val="PRRAFO"/>
      </w:pPr>
    </w:p>
    <w:p w14:paraId="6F2F287B" w14:textId="77777777" w:rsidR="000C7FEB" w:rsidRDefault="000C7FEB" w:rsidP="00DD1C0B">
      <w:pPr>
        <w:pStyle w:val="PRRAFO"/>
      </w:pPr>
    </w:p>
    <w:p w14:paraId="38FDE154" w14:textId="77777777" w:rsidR="000C7FEB" w:rsidRDefault="000C7FEB" w:rsidP="00DD1C0B">
      <w:pPr>
        <w:pStyle w:val="PRRAFO"/>
      </w:pPr>
    </w:p>
    <w:p w14:paraId="4D827F98" w14:textId="77777777" w:rsidR="00827800" w:rsidRDefault="00827800" w:rsidP="00DD1C0B">
      <w:pPr>
        <w:pStyle w:val="PRRAFO"/>
      </w:pPr>
    </w:p>
    <w:p w14:paraId="3C63BE4A" w14:textId="77777777" w:rsidR="000C7FEB" w:rsidRPr="00F00826" w:rsidRDefault="000C7FEB" w:rsidP="000C7FEB">
      <w:pPr>
        <w:pStyle w:val="PRRAFO"/>
      </w:pPr>
      <w:r w:rsidRPr="00DD1C0B">
        <w:rPr>
          <w:rStyle w:val="SECCIN"/>
        </w:rPr>
        <w:lastRenderedPageBreak/>
        <w:t>Plan de asignatura</w:t>
      </w:r>
    </w:p>
    <w:p w14:paraId="43F58107" w14:textId="77777777" w:rsidR="000C7FEB" w:rsidRDefault="000C7FEB" w:rsidP="00DD1C0B">
      <w:pPr>
        <w:pStyle w:val="PRRAFO"/>
      </w:pPr>
    </w:p>
    <w:p w14:paraId="6F6676E5" w14:textId="431C0D75" w:rsidR="00DD1C0B" w:rsidRDefault="00DD1C0B" w:rsidP="00DD1C0B">
      <w:pPr>
        <w:pStyle w:val="PRRAFO"/>
      </w:pPr>
      <w:r>
        <w:t>Estimado y estimada estudiante:</w:t>
      </w:r>
    </w:p>
    <w:p w14:paraId="48EC2401" w14:textId="77777777" w:rsidR="00DD1C0B" w:rsidRDefault="00DD1C0B" w:rsidP="00DD1C0B">
      <w:pPr>
        <w:pStyle w:val="PRRAFO"/>
      </w:pPr>
    </w:p>
    <w:p w14:paraId="262E1B19" w14:textId="029908F7" w:rsidR="00DD1C0B" w:rsidRDefault="00DD1C0B" w:rsidP="000C7FEB">
      <w:pPr>
        <w:pStyle w:val="PRRAFO"/>
      </w:pPr>
      <w:r w:rsidRPr="33E7EF1E">
        <w:t>En esta guía, podrá</w:t>
      </w:r>
      <w:r>
        <w:t>s</w:t>
      </w:r>
      <w:r w:rsidRPr="33E7EF1E">
        <w:t xml:space="preserve"> encontrar los resultados de aprendizajes, criterios de evaluación y contenidos de la asignatura</w:t>
      </w:r>
      <w:r w:rsidR="000C7FEB">
        <w:t xml:space="preserve">, </w:t>
      </w:r>
      <w:r w:rsidR="000C7FEB" w:rsidRPr="000C7FEB">
        <w:t>además de indicaciones sobre evaluación y retroalimentación, contacto con el docente y el consejero académico, reglamento académico y principio de honestidad académica, y los puntajes y ponderaciones de las evaluaciones.</w:t>
      </w:r>
      <w:r w:rsidR="000C7FEB">
        <w:t xml:space="preserve"> </w:t>
      </w:r>
      <w:r w:rsidRPr="33E7EF1E">
        <w:t xml:space="preserve">Se sugiere revisar este documento antes de iniciar las actividades, pues presenta la ruta que se deberá seguir, semana a semana y los plazos estipulados para la entrega de los trabajos, así como la ponderación de las actividades evaluativas.  </w:t>
      </w:r>
    </w:p>
    <w:p w14:paraId="51D254AA" w14:textId="77777777" w:rsidR="00DD1C0B" w:rsidRPr="00A31569" w:rsidRDefault="00DD1C0B" w:rsidP="00DD1C0B">
      <w:pPr>
        <w:pStyle w:val="PRRAFO"/>
      </w:pPr>
    </w:p>
    <w:p w14:paraId="0D06DBA5" w14:textId="77777777" w:rsidR="00DD1C0B" w:rsidRPr="00A31569" w:rsidRDefault="00DD1C0B" w:rsidP="00DD1C0B">
      <w:pPr>
        <w:pStyle w:val="PRRAFO"/>
        <w:rPr>
          <w:rFonts w:cstheme="majorHAnsi"/>
        </w:rPr>
      </w:pPr>
      <w:r w:rsidRPr="00A31569">
        <w:rPr>
          <w:rFonts w:cstheme="majorHAnsi"/>
        </w:rPr>
        <w:t>Ten presente que cada semana de clases comienza el lunes y finaliza el domingo, siendo este último el día tope para hacer entrega de las actividades evaluativas.</w:t>
      </w:r>
    </w:p>
    <w:p w14:paraId="5B251345" w14:textId="77777777" w:rsidR="00DD1C0B" w:rsidRPr="00A31569" w:rsidRDefault="00DD1C0B" w:rsidP="00DD1C0B">
      <w:pPr>
        <w:pStyle w:val="PRRAFO"/>
        <w:rPr>
          <w:rFonts w:cstheme="majorHAnsi"/>
        </w:rPr>
      </w:pPr>
      <w:r w:rsidRPr="00A31569">
        <w:rPr>
          <w:rFonts w:cstheme="majorHAnsi"/>
        </w:rPr>
        <w:t>¡</w:t>
      </w:r>
      <w:r>
        <w:rPr>
          <w:rFonts w:cstheme="majorHAnsi"/>
        </w:rPr>
        <w:t>L</w:t>
      </w:r>
      <w:r w:rsidRPr="00A31569">
        <w:rPr>
          <w:rFonts w:cstheme="majorHAnsi"/>
        </w:rPr>
        <w:t>es deseamos mucho éxito!</w:t>
      </w:r>
    </w:p>
    <w:p w14:paraId="03A505DE" w14:textId="77777777" w:rsidR="00F00826" w:rsidRPr="00CC6F88" w:rsidRDefault="00F00826" w:rsidP="00CC6F88">
      <w:pPr>
        <w:pStyle w:val="PRRAFO"/>
      </w:pPr>
    </w:p>
    <w:p w14:paraId="1E765E6C" w14:textId="3361C5BC" w:rsidR="00E0115D" w:rsidRDefault="00DD1C0B" w:rsidP="00F00826">
      <w:pPr>
        <w:pStyle w:val="PRRAFO"/>
      </w:pPr>
      <w:r w:rsidRPr="00DD1C0B">
        <w:rPr>
          <w:rStyle w:val="SECCIN"/>
        </w:rPr>
        <w:t>Estructura de la asignatura</w:t>
      </w:r>
    </w:p>
    <w:p w14:paraId="47650AAF" w14:textId="4C7AFC88" w:rsidR="00DD1C0B" w:rsidRDefault="00DD1C0B" w:rsidP="00DD1C0B">
      <w:pPr>
        <w:pStyle w:val="PRRAFO"/>
      </w:pPr>
      <w:r w:rsidRPr="00DD1C0B">
        <w:t xml:space="preserve">A continuación, se presenta una tabla resumen señalando las </w:t>
      </w:r>
      <w:r w:rsidR="00827800">
        <w:t>u</w:t>
      </w:r>
      <w:r w:rsidRPr="00DD1C0B">
        <w:t xml:space="preserve">nidades, </w:t>
      </w:r>
      <w:r w:rsidR="00827800">
        <w:t>r</w:t>
      </w:r>
      <w:r w:rsidRPr="00DD1C0B">
        <w:t xml:space="preserve">esultados de aprendizaje, </w:t>
      </w:r>
      <w:r w:rsidR="00827800">
        <w:t>c</w:t>
      </w:r>
      <w:r w:rsidRPr="00DD1C0B">
        <w:t>riterios de evaluación y contenidos contemplados para el curso:</w:t>
      </w:r>
    </w:p>
    <w:p w14:paraId="35732ED9" w14:textId="77777777" w:rsidR="00AD75E7" w:rsidRDefault="00AD75E7" w:rsidP="00DD1C0B">
      <w:pPr>
        <w:pStyle w:val="PRRAFO"/>
      </w:pPr>
    </w:p>
    <w:p w14:paraId="71759B01" w14:textId="77777777" w:rsidR="0082016C" w:rsidRDefault="0082016C" w:rsidP="00DD1C0B">
      <w:pPr>
        <w:pStyle w:val="PRRAFO"/>
        <w:sectPr w:rsidR="0082016C" w:rsidSect="00DD1C0B">
          <w:headerReference w:type="default" r:id="rId13"/>
          <w:footerReference w:type="default" r:id="rId14"/>
          <w:type w:val="continuous"/>
          <w:pgSz w:w="12240" w:h="15840"/>
          <w:pgMar w:top="1417" w:right="1701" w:bottom="1417" w:left="1701" w:header="708" w:footer="708" w:gutter="0"/>
          <w:cols w:space="708"/>
          <w:docGrid w:linePitch="360"/>
        </w:sectPr>
      </w:pPr>
    </w:p>
    <w:tbl>
      <w:tblPr>
        <w:tblStyle w:val="Tablaconcuadrcula4-nfasis1"/>
        <w:tblW w:w="13178" w:type="dxa"/>
        <w:tblBorders>
          <w:top w:val="single" w:sz="4" w:space="0" w:color="0B8494"/>
          <w:left w:val="single" w:sz="4" w:space="0" w:color="0B8494"/>
          <w:bottom w:val="single" w:sz="4" w:space="0" w:color="0B8494"/>
          <w:right w:val="single" w:sz="4" w:space="0" w:color="0B8494"/>
          <w:insideH w:val="single" w:sz="4" w:space="0" w:color="0B8494"/>
          <w:insideV w:val="single" w:sz="4" w:space="0" w:color="0B8494"/>
        </w:tblBorders>
        <w:tblLook w:val="04A0" w:firstRow="1" w:lastRow="0" w:firstColumn="1" w:lastColumn="0" w:noHBand="0" w:noVBand="1"/>
      </w:tblPr>
      <w:tblGrid>
        <w:gridCol w:w="2405"/>
        <w:gridCol w:w="2835"/>
        <w:gridCol w:w="3686"/>
        <w:gridCol w:w="4252"/>
      </w:tblGrid>
      <w:tr w:rsidR="00AD75E7" w:rsidRPr="007A1853" w14:paraId="6238AE11" w14:textId="77777777" w:rsidTr="008278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shd w:val="clear" w:color="auto" w:fill="005D6C"/>
          </w:tcPr>
          <w:p w14:paraId="3D701C8E" w14:textId="77777777" w:rsidR="00AD75E7" w:rsidRPr="007A1853" w:rsidRDefault="00AD75E7" w:rsidP="002E3172">
            <w:pPr>
              <w:spacing w:line="276" w:lineRule="auto"/>
              <w:jc w:val="center"/>
              <w:rPr>
                <w:rFonts w:ascii="Verdana" w:hAnsi="Verdana" w:cstheme="majorHAnsi"/>
                <w:b w:val="0"/>
                <w:bCs w:val="0"/>
              </w:rPr>
            </w:pPr>
            <w:r w:rsidRPr="007A1853">
              <w:rPr>
                <w:rFonts w:ascii="Verdana" w:hAnsi="Verdana" w:cstheme="majorHAnsi"/>
              </w:rPr>
              <w:lastRenderedPageBreak/>
              <w:t>Unidad</w:t>
            </w:r>
          </w:p>
        </w:tc>
        <w:tc>
          <w:tcPr>
            <w:tcW w:w="2835" w:type="dxa"/>
            <w:tcBorders>
              <w:top w:val="none" w:sz="0" w:space="0" w:color="auto"/>
              <w:left w:val="none" w:sz="0" w:space="0" w:color="auto"/>
              <w:bottom w:val="none" w:sz="0" w:space="0" w:color="auto"/>
              <w:right w:val="none" w:sz="0" w:space="0" w:color="auto"/>
            </w:tcBorders>
            <w:shd w:val="clear" w:color="auto" w:fill="005D6C"/>
          </w:tcPr>
          <w:p w14:paraId="11044449" w14:textId="77777777" w:rsidR="00AD75E7" w:rsidRPr="007A1853" w:rsidRDefault="00AD75E7" w:rsidP="002E3172">
            <w:pPr>
              <w:spacing w:line="276" w:lineRule="auto"/>
              <w:jc w:val="center"/>
              <w:cnfStyle w:val="100000000000" w:firstRow="1" w:lastRow="0" w:firstColumn="0" w:lastColumn="0" w:oddVBand="0" w:evenVBand="0" w:oddHBand="0" w:evenHBand="0" w:firstRowFirstColumn="0" w:firstRowLastColumn="0" w:lastRowFirstColumn="0" w:lastRowLastColumn="0"/>
              <w:rPr>
                <w:rFonts w:ascii="Verdana" w:hAnsi="Verdana" w:cstheme="majorHAnsi"/>
                <w:b w:val="0"/>
                <w:bCs w:val="0"/>
              </w:rPr>
            </w:pPr>
            <w:bookmarkStart w:id="0" w:name="_Hlk36570814"/>
            <w:r w:rsidRPr="007A1853">
              <w:rPr>
                <w:rFonts w:ascii="Verdana" w:hAnsi="Verdana" w:cstheme="majorHAnsi"/>
              </w:rPr>
              <w:t>Resultados de aprendizaje</w:t>
            </w:r>
          </w:p>
        </w:tc>
        <w:tc>
          <w:tcPr>
            <w:tcW w:w="3686" w:type="dxa"/>
            <w:tcBorders>
              <w:top w:val="none" w:sz="0" w:space="0" w:color="auto"/>
              <w:left w:val="none" w:sz="0" w:space="0" w:color="auto"/>
              <w:bottom w:val="none" w:sz="0" w:space="0" w:color="auto"/>
              <w:right w:val="none" w:sz="0" w:space="0" w:color="auto"/>
            </w:tcBorders>
            <w:shd w:val="clear" w:color="auto" w:fill="005D6C"/>
          </w:tcPr>
          <w:p w14:paraId="6BBC700B" w14:textId="77777777" w:rsidR="00AD75E7" w:rsidRPr="007A1853" w:rsidRDefault="00AD75E7" w:rsidP="002E3172">
            <w:pPr>
              <w:spacing w:line="276" w:lineRule="auto"/>
              <w:jc w:val="center"/>
              <w:cnfStyle w:val="100000000000" w:firstRow="1" w:lastRow="0" w:firstColumn="0" w:lastColumn="0" w:oddVBand="0" w:evenVBand="0" w:oddHBand="0" w:evenHBand="0" w:firstRowFirstColumn="0" w:firstRowLastColumn="0" w:lastRowFirstColumn="0" w:lastRowLastColumn="0"/>
              <w:rPr>
                <w:rFonts w:ascii="Verdana" w:hAnsi="Verdana" w:cstheme="majorHAnsi"/>
                <w:b w:val="0"/>
                <w:bCs w:val="0"/>
              </w:rPr>
            </w:pPr>
            <w:r w:rsidRPr="007A1853">
              <w:rPr>
                <w:rFonts w:ascii="Verdana" w:hAnsi="Verdana" w:cstheme="majorHAnsi"/>
              </w:rPr>
              <w:t>Criterios de evaluación</w:t>
            </w:r>
          </w:p>
        </w:tc>
        <w:tc>
          <w:tcPr>
            <w:tcW w:w="4252" w:type="dxa"/>
            <w:tcBorders>
              <w:top w:val="none" w:sz="0" w:space="0" w:color="auto"/>
              <w:left w:val="none" w:sz="0" w:space="0" w:color="auto"/>
              <w:bottom w:val="none" w:sz="0" w:space="0" w:color="auto"/>
              <w:right w:val="none" w:sz="0" w:space="0" w:color="auto"/>
            </w:tcBorders>
            <w:shd w:val="clear" w:color="auto" w:fill="005D6C"/>
          </w:tcPr>
          <w:p w14:paraId="372359CC" w14:textId="77777777" w:rsidR="00AD75E7" w:rsidRPr="007A1853" w:rsidRDefault="00AD75E7" w:rsidP="002E3172">
            <w:pPr>
              <w:jc w:val="center"/>
              <w:cnfStyle w:val="100000000000" w:firstRow="1" w:lastRow="0" w:firstColumn="0" w:lastColumn="0" w:oddVBand="0" w:evenVBand="0" w:oddHBand="0" w:evenHBand="0" w:firstRowFirstColumn="0" w:firstRowLastColumn="0" w:lastRowFirstColumn="0" w:lastRowLastColumn="0"/>
              <w:rPr>
                <w:rFonts w:ascii="Verdana" w:hAnsi="Verdana" w:cstheme="majorHAnsi"/>
              </w:rPr>
            </w:pPr>
            <w:r w:rsidRPr="007A1853">
              <w:rPr>
                <w:rFonts w:ascii="Verdana" w:hAnsi="Verdana" w:cstheme="majorHAnsi"/>
              </w:rPr>
              <w:t>Contenidos</w:t>
            </w:r>
          </w:p>
        </w:tc>
      </w:tr>
      <w:tr w:rsidR="00AD75E7" w:rsidRPr="007A1853" w14:paraId="0D19448E" w14:textId="77777777" w:rsidTr="008278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EAEAEA"/>
          </w:tcPr>
          <w:p w14:paraId="337A9C8A" w14:textId="5F981761" w:rsidR="00AD75E7" w:rsidRPr="007A1853" w:rsidRDefault="00AD75E7" w:rsidP="002E3172">
            <w:pPr>
              <w:spacing w:line="276" w:lineRule="auto"/>
              <w:jc w:val="center"/>
              <w:rPr>
                <w:rFonts w:ascii="Verdana" w:hAnsi="Verdana" w:cstheme="majorHAnsi"/>
                <w:b w:val="0"/>
                <w:bCs w:val="0"/>
              </w:rPr>
            </w:pPr>
            <w:r w:rsidRPr="007A1853">
              <w:rPr>
                <w:rFonts w:ascii="Verdana" w:hAnsi="Verdana" w:cstheme="majorHAnsi"/>
                <w:b w:val="0"/>
                <w:bCs w:val="0"/>
              </w:rPr>
              <w:t xml:space="preserve">Unidad 1: </w:t>
            </w:r>
            <w:r w:rsidR="00827800">
              <w:rPr>
                <w:rFonts w:ascii="Verdana" w:hAnsi="Verdana" w:cstheme="majorHAnsi"/>
                <w:b w:val="0"/>
                <w:bCs w:val="0"/>
              </w:rPr>
              <w:t>Discurso argumentativo oral y escrito</w:t>
            </w:r>
          </w:p>
        </w:tc>
        <w:tc>
          <w:tcPr>
            <w:tcW w:w="2835" w:type="dxa"/>
            <w:shd w:val="clear" w:color="auto" w:fill="EAEAEA"/>
          </w:tcPr>
          <w:p w14:paraId="4A9D06BF" w14:textId="77777777" w:rsidR="00827800" w:rsidRPr="00827800" w:rsidRDefault="00827800" w:rsidP="00827800">
            <w:pPr>
              <w:pStyle w:val="Default"/>
              <w:jc w:val="both"/>
              <w:cnfStyle w:val="000000100000" w:firstRow="0" w:lastRow="0" w:firstColumn="0" w:lastColumn="0" w:oddVBand="0" w:evenVBand="0" w:oddHBand="1" w:evenHBand="0" w:firstRowFirstColumn="0" w:firstRowLastColumn="0" w:lastRowFirstColumn="0" w:lastRowLastColumn="0"/>
              <w:rPr>
                <w:rFonts w:ascii="Verdana" w:hAnsi="Verdana"/>
              </w:rPr>
            </w:pPr>
            <w:r w:rsidRPr="00827800">
              <w:rPr>
                <w:rFonts w:ascii="Verdana" w:hAnsi="Verdana"/>
              </w:rPr>
              <w:t xml:space="preserve">Expresa de forma oral y escrita una postura personal sobre un objeto de discusión que está instalado en la sociedad, en su área profesional o en las interacciones cotidianas, utilizando las estructuras propias de un discurso argumentativo ajustado al contexto e interlocutores del Mundo Digital. </w:t>
            </w:r>
          </w:p>
          <w:p w14:paraId="01D43639" w14:textId="77777777" w:rsidR="00AD75E7" w:rsidRPr="00827800" w:rsidRDefault="00AD75E7" w:rsidP="002E3172">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Verdana" w:hAnsi="Verdana"/>
                <w:color w:val="000000"/>
                <w:lang w:val="es-ES"/>
              </w:rPr>
            </w:pPr>
          </w:p>
        </w:tc>
        <w:tc>
          <w:tcPr>
            <w:tcW w:w="3686" w:type="dxa"/>
            <w:shd w:val="clear" w:color="auto" w:fill="EAEAEA"/>
          </w:tcPr>
          <w:p w14:paraId="7EB730DE" w14:textId="72E87E7C" w:rsidR="00827800" w:rsidRPr="00827800" w:rsidRDefault="00827800" w:rsidP="00827800">
            <w:pPr>
              <w:pStyle w:val="Default"/>
              <w:jc w:val="both"/>
              <w:cnfStyle w:val="000000100000" w:firstRow="0" w:lastRow="0" w:firstColumn="0" w:lastColumn="0" w:oddVBand="0" w:evenVBand="0" w:oddHBand="1" w:evenHBand="0" w:firstRowFirstColumn="0" w:firstRowLastColumn="0" w:lastRowFirstColumn="0" w:lastRowLastColumn="0"/>
              <w:rPr>
                <w:rFonts w:ascii="Verdana" w:hAnsi="Verdana"/>
              </w:rPr>
            </w:pPr>
            <w:r w:rsidRPr="00827800">
              <w:rPr>
                <w:rFonts w:ascii="Verdana" w:hAnsi="Verdana"/>
              </w:rPr>
              <w:t xml:space="preserve">CE 1.1 Elabora artículos de opinión utilizando la estructura de la escritura argumentativa, para expresar ideas de manera lógica y coherente acorde al contexto e interlocutores del Mundo Digital. </w:t>
            </w:r>
          </w:p>
          <w:p w14:paraId="17D0D845" w14:textId="65612A3B" w:rsidR="00827800" w:rsidRPr="00827800" w:rsidRDefault="00827800" w:rsidP="00827800">
            <w:pPr>
              <w:pStyle w:val="Default"/>
              <w:jc w:val="both"/>
              <w:cnfStyle w:val="000000100000" w:firstRow="0" w:lastRow="0" w:firstColumn="0" w:lastColumn="0" w:oddVBand="0" w:evenVBand="0" w:oddHBand="1" w:evenHBand="0" w:firstRowFirstColumn="0" w:firstRowLastColumn="0" w:lastRowFirstColumn="0" w:lastRowLastColumn="0"/>
              <w:rPr>
                <w:rFonts w:ascii="Verdana" w:hAnsi="Verdana"/>
              </w:rPr>
            </w:pPr>
            <w:r w:rsidRPr="00827800">
              <w:rPr>
                <w:rFonts w:ascii="Verdana" w:hAnsi="Verdana"/>
              </w:rPr>
              <w:t xml:space="preserve">CE 1.2 Construye un discurso argumentativo oral, jerarquizando las ideas sobre una temática relacionada con su profesión, utilizando como recurso el </w:t>
            </w:r>
            <w:proofErr w:type="spellStart"/>
            <w:r w:rsidRPr="00827800">
              <w:rPr>
                <w:rFonts w:ascii="Verdana" w:hAnsi="Verdana"/>
              </w:rPr>
              <w:t>Elevator</w:t>
            </w:r>
            <w:proofErr w:type="spellEnd"/>
            <w:r w:rsidRPr="00827800">
              <w:rPr>
                <w:rFonts w:ascii="Verdana" w:hAnsi="Verdana"/>
              </w:rPr>
              <w:t xml:space="preserve"> Pitch. </w:t>
            </w:r>
          </w:p>
          <w:p w14:paraId="03221050" w14:textId="45973FA4" w:rsidR="00827800" w:rsidRPr="00827800" w:rsidRDefault="00827800" w:rsidP="00827800">
            <w:pPr>
              <w:pStyle w:val="Default"/>
              <w:jc w:val="both"/>
              <w:cnfStyle w:val="000000100000" w:firstRow="0" w:lastRow="0" w:firstColumn="0" w:lastColumn="0" w:oddVBand="0" w:evenVBand="0" w:oddHBand="1" w:evenHBand="0" w:firstRowFirstColumn="0" w:firstRowLastColumn="0" w:lastRowFirstColumn="0" w:lastRowLastColumn="0"/>
              <w:rPr>
                <w:rFonts w:ascii="Verdana" w:hAnsi="Verdana"/>
              </w:rPr>
            </w:pPr>
            <w:r w:rsidRPr="00827800">
              <w:rPr>
                <w:rFonts w:ascii="Verdana" w:hAnsi="Verdana"/>
              </w:rPr>
              <w:t xml:space="preserve">CE 1.3 Presenta un artículo en social media sobre temáticas relacionadas con su profesión o vida académica, evaluando el impacto de sus opiniones entre los interlocutores del Mundo Digital. </w:t>
            </w:r>
          </w:p>
          <w:p w14:paraId="1733DE36" w14:textId="37A35A1E" w:rsidR="00827800" w:rsidRPr="001D6B0C" w:rsidRDefault="00827800" w:rsidP="00827800">
            <w:pPr>
              <w:pStyle w:val="Default"/>
              <w:jc w:val="both"/>
              <w:cnfStyle w:val="000000100000" w:firstRow="0" w:lastRow="0" w:firstColumn="0" w:lastColumn="0" w:oddVBand="0" w:evenVBand="0" w:oddHBand="1" w:evenHBand="0" w:firstRowFirstColumn="0" w:firstRowLastColumn="0" w:lastRowFirstColumn="0" w:lastRowLastColumn="0"/>
              <w:rPr>
                <w:rFonts w:ascii="Verdana" w:hAnsi="Verdana"/>
                <w:lang w:val="es-CL"/>
              </w:rPr>
            </w:pPr>
            <w:r w:rsidRPr="00827800">
              <w:rPr>
                <w:rFonts w:ascii="Verdana" w:hAnsi="Verdana"/>
                <w:lang w:val="es-CL"/>
              </w:rPr>
              <w:t xml:space="preserve">CE 1.4 Estructura sistemáticamente la información de distintos medios para facilitar la interpretación de un fenómeno. </w:t>
            </w:r>
          </w:p>
          <w:p w14:paraId="4530E540" w14:textId="10C50007" w:rsidR="00AD75E7" w:rsidRPr="00827800" w:rsidRDefault="00AD75E7" w:rsidP="00827800">
            <w:pPr>
              <w:pStyle w:val="Default"/>
              <w:cnfStyle w:val="000000100000" w:firstRow="0" w:lastRow="0" w:firstColumn="0" w:lastColumn="0" w:oddVBand="0" w:evenVBand="0" w:oddHBand="1" w:evenHBand="0" w:firstRowFirstColumn="0" w:firstRowLastColumn="0" w:lastRowFirstColumn="0" w:lastRowLastColumn="0"/>
              <w:rPr>
                <w:rFonts w:ascii="Verdana" w:hAnsi="Verdana"/>
                <w:bCs/>
                <w:lang w:eastAsia="es-ES"/>
              </w:rPr>
            </w:pPr>
          </w:p>
        </w:tc>
        <w:tc>
          <w:tcPr>
            <w:tcW w:w="4252" w:type="dxa"/>
            <w:shd w:val="clear" w:color="auto" w:fill="EAEAEA"/>
          </w:tcPr>
          <w:p w14:paraId="1F50E5FD" w14:textId="77777777" w:rsidR="00827800" w:rsidRPr="00827800" w:rsidRDefault="00827800" w:rsidP="00827800">
            <w:pPr>
              <w:pStyle w:val="Default"/>
              <w:cnfStyle w:val="000000100000" w:firstRow="0" w:lastRow="0" w:firstColumn="0" w:lastColumn="0" w:oddVBand="0" w:evenVBand="0" w:oddHBand="1" w:evenHBand="0" w:firstRowFirstColumn="0" w:firstRowLastColumn="0" w:lastRowFirstColumn="0" w:lastRowLastColumn="0"/>
              <w:rPr>
                <w:rFonts w:ascii="Verdana" w:hAnsi="Verdana"/>
                <w:lang w:val="pt-BR"/>
              </w:rPr>
            </w:pPr>
            <w:r w:rsidRPr="00827800">
              <w:rPr>
                <w:rFonts w:ascii="Verdana" w:hAnsi="Verdana"/>
                <w:b/>
                <w:bCs/>
                <w:lang w:val="pt-BR"/>
              </w:rPr>
              <w:t xml:space="preserve">Escritura argumentativa: </w:t>
            </w:r>
          </w:p>
          <w:p w14:paraId="7D93F0D9" w14:textId="531E5584" w:rsidR="00827800" w:rsidRPr="00827800" w:rsidRDefault="00827800" w:rsidP="00827800">
            <w:pPr>
              <w:pStyle w:val="Default"/>
              <w:numPr>
                <w:ilvl w:val="0"/>
                <w:numId w:val="9"/>
              </w:numPr>
              <w:cnfStyle w:val="000000100000" w:firstRow="0" w:lastRow="0" w:firstColumn="0" w:lastColumn="0" w:oddVBand="0" w:evenVBand="0" w:oddHBand="1" w:evenHBand="0" w:firstRowFirstColumn="0" w:firstRowLastColumn="0" w:lastRowFirstColumn="0" w:lastRowLastColumn="0"/>
              <w:rPr>
                <w:rFonts w:ascii="Verdana" w:hAnsi="Verdana"/>
                <w:lang w:val="pt-BR"/>
              </w:rPr>
            </w:pPr>
            <w:r w:rsidRPr="00827800">
              <w:rPr>
                <w:rFonts w:ascii="Verdana" w:hAnsi="Verdana"/>
                <w:lang w:val="pt-BR"/>
              </w:rPr>
              <w:t xml:space="preserve">Características de la escritura argumentativa. </w:t>
            </w:r>
          </w:p>
          <w:p w14:paraId="2F8BC226" w14:textId="035E14AF" w:rsidR="00827800" w:rsidRPr="00827800" w:rsidRDefault="00827800" w:rsidP="00827800">
            <w:pPr>
              <w:pStyle w:val="Default"/>
              <w:numPr>
                <w:ilvl w:val="0"/>
                <w:numId w:val="9"/>
              </w:numPr>
              <w:cnfStyle w:val="000000100000" w:firstRow="0" w:lastRow="0" w:firstColumn="0" w:lastColumn="0" w:oddVBand="0" w:evenVBand="0" w:oddHBand="1" w:evenHBand="0" w:firstRowFirstColumn="0" w:firstRowLastColumn="0" w:lastRowFirstColumn="0" w:lastRowLastColumn="0"/>
              <w:rPr>
                <w:rFonts w:ascii="Verdana" w:hAnsi="Verdana"/>
                <w:lang w:val="es-CL"/>
              </w:rPr>
            </w:pPr>
            <w:r w:rsidRPr="00827800">
              <w:rPr>
                <w:rFonts w:ascii="Verdana" w:hAnsi="Verdana"/>
                <w:lang w:val="es-CL"/>
              </w:rPr>
              <w:t>Estructura de la escritura argumentativa.</w:t>
            </w:r>
          </w:p>
          <w:p w14:paraId="1FA3F550" w14:textId="4B4C3A57" w:rsidR="00827800" w:rsidRPr="00827800" w:rsidRDefault="00827800" w:rsidP="00827800">
            <w:pPr>
              <w:pStyle w:val="Default"/>
              <w:numPr>
                <w:ilvl w:val="0"/>
                <w:numId w:val="9"/>
              </w:numPr>
              <w:cnfStyle w:val="000000100000" w:firstRow="0" w:lastRow="0" w:firstColumn="0" w:lastColumn="0" w:oddVBand="0" w:evenVBand="0" w:oddHBand="1" w:evenHBand="0" w:firstRowFirstColumn="0" w:firstRowLastColumn="0" w:lastRowFirstColumn="0" w:lastRowLastColumn="0"/>
              <w:rPr>
                <w:rFonts w:ascii="Verdana" w:hAnsi="Verdana"/>
                <w:lang w:val="pt-BR"/>
              </w:rPr>
            </w:pPr>
            <w:proofErr w:type="spellStart"/>
            <w:r w:rsidRPr="00827800">
              <w:rPr>
                <w:rFonts w:ascii="Verdana" w:hAnsi="Verdana"/>
                <w:lang w:val="pt-BR"/>
              </w:rPr>
              <w:t>Tipología</w:t>
            </w:r>
            <w:proofErr w:type="spellEnd"/>
            <w:r w:rsidRPr="00827800">
              <w:rPr>
                <w:rFonts w:ascii="Verdana" w:hAnsi="Verdana"/>
                <w:lang w:val="pt-BR"/>
              </w:rPr>
              <w:t xml:space="preserve"> de textos argumentativos. </w:t>
            </w:r>
          </w:p>
          <w:p w14:paraId="40253CF9" w14:textId="4667015C" w:rsidR="00AD75E7" w:rsidRPr="00827800" w:rsidRDefault="00827800" w:rsidP="00827800">
            <w:pPr>
              <w:pStyle w:val="Prrafodelista"/>
              <w:numPr>
                <w:ilvl w:val="0"/>
                <w:numId w:val="9"/>
              </w:numPr>
              <w:cnfStyle w:val="000000100000" w:firstRow="0" w:lastRow="0" w:firstColumn="0" w:lastColumn="0" w:oddVBand="0" w:evenVBand="0" w:oddHBand="1" w:evenHBand="0" w:firstRowFirstColumn="0" w:firstRowLastColumn="0" w:lastRowFirstColumn="0" w:lastRowLastColumn="0"/>
              <w:rPr>
                <w:rFonts w:ascii="Verdana" w:eastAsiaTheme="minorEastAsia" w:hAnsi="Verdana"/>
                <w:lang w:val="pt-BR"/>
              </w:rPr>
            </w:pPr>
            <w:r w:rsidRPr="00827800">
              <w:rPr>
                <w:rFonts w:ascii="Verdana" w:eastAsiaTheme="minorEastAsia" w:hAnsi="Verdana"/>
                <w:lang w:val="pt-BR"/>
              </w:rPr>
              <w:t xml:space="preserve">Técnicas argumentativas. </w:t>
            </w:r>
          </w:p>
          <w:p w14:paraId="40A71E4C" w14:textId="77777777" w:rsidR="00827800" w:rsidRPr="00827800" w:rsidRDefault="00827800" w:rsidP="00827800">
            <w:pPr>
              <w:cnfStyle w:val="000000100000" w:firstRow="0" w:lastRow="0" w:firstColumn="0" w:lastColumn="0" w:oddVBand="0" w:evenVBand="0" w:oddHBand="1" w:evenHBand="0" w:firstRowFirstColumn="0" w:firstRowLastColumn="0" w:lastRowFirstColumn="0" w:lastRowLastColumn="0"/>
              <w:rPr>
                <w:rFonts w:ascii="Verdana" w:hAnsi="Verdana"/>
                <w:b/>
                <w:bCs/>
                <w:color w:val="000000"/>
              </w:rPr>
            </w:pPr>
            <w:proofErr w:type="spellStart"/>
            <w:r w:rsidRPr="00827800">
              <w:rPr>
                <w:rFonts w:ascii="Verdana" w:hAnsi="Verdana"/>
                <w:b/>
                <w:bCs/>
                <w:color w:val="000000"/>
              </w:rPr>
              <w:t>Elevator</w:t>
            </w:r>
            <w:proofErr w:type="spellEnd"/>
            <w:r w:rsidRPr="00827800">
              <w:rPr>
                <w:rFonts w:ascii="Verdana" w:hAnsi="Verdana"/>
                <w:b/>
                <w:bCs/>
                <w:color w:val="000000"/>
              </w:rPr>
              <w:t xml:space="preserve"> pitch:</w:t>
            </w:r>
          </w:p>
          <w:p w14:paraId="6642222C" w14:textId="1C9FE112" w:rsidR="00827800" w:rsidRPr="00827800" w:rsidRDefault="00827800" w:rsidP="00827800">
            <w:pPr>
              <w:pStyle w:val="Prrafodelista"/>
              <w:numPr>
                <w:ilvl w:val="0"/>
                <w:numId w:val="9"/>
              </w:numPr>
              <w:cnfStyle w:val="000000100000" w:firstRow="0" w:lastRow="0" w:firstColumn="0" w:lastColumn="0" w:oddVBand="0" w:evenVBand="0" w:oddHBand="1" w:evenHBand="0" w:firstRowFirstColumn="0" w:firstRowLastColumn="0" w:lastRowFirstColumn="0" w:lastRowLastColumn="0"/>
              <w:rPr>
                <w:rFonts w:ascii="Verdana" w:eastAsiaTheme="minorEastAsia" w:hAnsi="Verdana"/>
                <w:color w:val="000000"/>
              </w:rPr>
            </w:pPr>
            <w:r w:rsidRPr="00827800">
              <w:rPr>
                <w:rFonts w:ascii="Verdana" w:eastAsiaTheme="minorEastAsia" w:hAnsi="Verdana"/>
                <w:color w:val="000000"/>
              </w:rPr>
              <w:t>Características del discurso.</w:t>
            </w:r>
          </w:p>
          <w:p w14:paraId="1225E6A7" w14:textId="13C21233" w:rsidR="00827800" w:rsidRPr="00827800" w:rsidRDefault="00827800" w:rsidP="00827800">
            <w:pPr>
              <w:pStyle w:val="Prrafodelista"/>
              <w:numPr>
                <w:ilvl w:val="0"/>
                <w:numId w:val="9"/>
              </w:numPr>
              <w:cnfStyle w:val="000000100000" w:firstRow="0" w:lastRow="0" w:firstColumn="0" w:lastColumn="0" w:oddVBand="0" w:evenVBand="0" w:oddHBand="1" w:evenHBand="0" w:firstRowFirstColumn="0" w:firstRowLastColumn="0" w:lastRowFirstColumn="0" w:lastRowLastColumn="0"/>
              <w:rPr>
                <w:rFonts w:ascii="Verdana" w:eastAsiaTheme="minorEastAsia" w:hAnsi="Verdana"/>
                <w:color w:val="000000"/>
              </w:rPr>
            </w:pPr>
            <w:r w:rsidRPr="00827800">
              <w:rPr>
                <w:rFonts w:ascii="Verdana" w:eastAsiaTheme="minorEastAsia" w:hAnsi="Verdana"/>
                <w:color w:val="000000"/>
              </w:rPr>
              <w:t>Técnicas de expresión oral.</w:t>
            </w:r>
          </w:p>
          <w:p w14:paraId="530E4106" w14:textId="496AB080" w:rsidR="00827800" w:rsidRPr="00827800" w:rsidRDefault="00827800" w:rsidP="00827800">
            <w:pPr>
              <w:pStyle w:val="Prrafodelista"/>
              <w:numPr>
                <w:ilvl w:val="0"/>
                <w:numId w:val="9"/>
              </w:numPr>
              <w:cnfStyle w:val="000000100000" w:firstRow="0" w:lastRow="0" w:firstColumn="0" w:lastColumn="0" w:oddVBand="0" w:evenVBand="0" w:oddHBand="1" w:evenHBand="0" w:firstRowFirstColumn="0" w:firstRowLastColumn="0" w:lastRowFirstColumn="0" w:lastRowLastColumn="0"/>
              <w:rPr>
                <w:rFonts w:ascii="Verdana" w:eastAsiaTheme="minorEastAsia" w:hAnsi="Verdana"/>
                <w:color w:val="000000"/>
              </w:rPr>
            </w:pPr>
            <w:r w:rsidRPr="00827800">
              <w:rPr>
                <w:rFonts w:ascii="Verdana" w:eastAsiaTheme="minorEastAsia" w:hAnsi="Verdana"/>
                <w:color w:val="000000"/>
              </w:rPr>
              <w:t xml:space="preserve">Claves para elaborar un </w:t>
            </w:r>
            <w:proofErr w:type="spellStart"/>
            <w:r w:rsidRPr="00827800">
              <w:rPr>
                <w:rFonts w:ascii="Verdana" w:eastAsiaTheme="minorEastAsia" w:hAnsi="Verdana"/>
                <w:color w:val="000000"/>
              </w:rPr>
              <w:t>Elevator</w:t>
            </w:r>
            <w:proofErr w:type="spellEnd"/>
            <w:r w:rsidRPr="00827800">
              <w:rPr>
                <w:rFonts w:ascii="Verdana" w:eastAsiaTheme="minorEastAsia" w:hAnsi="Verdana"/>
                <w:color w:val="000000"/>
              </w:rPr>
              <w:t xml:space="preserve"> Pitch profesional. (Presentación, problematización, soluciones, beneficios, llamado a la acción).</w:t>
            </w:r>
          </w:p>
          <w:p w14:paraId="64E17166" w14:textId="29E2AF03" w:rsidR="00827800" w:rsidRPr="00827800" w:rsidRDefault="00827800" w:rsidP="00827800">
            <w:pPr>
              <w:pStyle w:val="Prrafodelista"/>
              <w:numPr>
                <w:ilvl w:val="0"/>
                <w:numId w:val="9"/>
              </w:numPr>
              <w:cnfStyle w:val="000000100000" w:firstRow="0" w:lastRow="0" w:firstColumn="0" w:lastColumn="0" w:oddVBand="0" w:evenVBand="0" w:oddHBand="1" w:evenHBand="0" w:firstRowFirstColumn="0" w:firstRowLastColumn="0" w:lastRowFirstColumn="0" w:lastRowLastColumn="0"/>
              <w:rPr>
                <w:rFonts w:ascii="Verdana" w:eastAsiaTheme="minorEastAsia" w:hAnsi="Verdana"/>
                <w:color w:val="000000"/>
              </w:rPr>
            </w:pPr>
            <w:r w:rsidRPr="00827800">
              <w:rPr>
                <w:rFonts w:ascii="Verdana" w:eastAsiaTheme="minorEastAsia" w:hAnsi="Verdana"/>
                <w:color w:val="000000"/>
              </w:rPr>
              <w:t>Demostraciones a través de ejemplos.</w:t>
            </w:r>
          </w:p>
          <w:p w14:paraId="37C83750" w14:textId="77777777" w:rsidR="00827800" w:rsidRPr="00827800" w:rsidRDefault="00827800" w:rsidP="00827800">
            <w:pPr>
              <w:pStyle w:val="Prrafodelista"/>
              <w:numPr>
                <w:ilvl w:val="0"/>
                <w:numId w:val="10"/>
              </w:numPr>
              <w:cnfStyle w:val="000000100000" w:firstRow="0" w:lastRow="0" w:firstColumn="0" w:lastColumn="0" w:oddVBand="0" w:evenVBand="0" w:oddHBand="1" w:evenHBand="0" w:firstRowFirstColumn="0" w:firstRowLastColumn="0" w:lastRowFirstColumn="0" w:lastRowLastColumn="0"/>
              <w:rPr>
                <w:rFonts w:ascii="Verdana" w:eastAsiaTheme="minorEastAsia" w:hAnsi="Verdana"/>
                <w:color w:val="000000"/>
              </w:rPr>
            </w:pPr>
            <w:r w:rsidRPr="00827800">
              <w:rPr>
                <w:rFonts w:ascii="Verdana" w:eastAsiaTheme="minorEastAsia" w:hAnsi="Verdana"/>
                <w:color w:val="000000"/>
              </w:rPr>
              <w:t>Recursos audiovisuales:</w:t>
            </w:r>
          </w:p>
          <w:p w14:paraId="16FEC910" w14:textId="670FD321" w:rsidR="00827800" w:rsidRPr="00827800" w:rsidRDefault="00827800" w:rsidP="00827800">
            <w:pPr>
              <w:pStyle w:val="Prrafodelista"/>
              <w:numPr>
                <w:ilvl w:val="0"/>
                <w:numId w:val="10"/>
              </w:numPr>
              <w:cnfStyle w:val="000000100000" w:firstRow="0" w:lastRow="0" w:firstColumn="0" w:lastColumn="0" w:oddVBand="0" w:evenVBand="0" w:oddHBand="1" w:evenHBand="0" w:firstRowFirstColumn="0" w:firstRowLastColumn="0" w:lastRowFirstColumn="0" w:lastRowLastColumn="0"/>
              <w:rPr>
                <w:rFonts w:ascii="Verdana" w:eastAsiaTheme="minorEastAsia" w:hAnsi="Verdana"/>
                <w:color w:val="000000"/>
                <w:lang w:val="en-US"/>
              </w:rPr>
            </w:pPr>
            <w:r w:rsidRPr="00827800">
              <w:rPr>
                <w:rFonts w:ascii="Verdana" w:eastAsiaTheme="minorEastAsia" w:hAnsi="Verdana"/>
                <w:color w:val="000000"/>
                <w:lang w:val="en-US"/>
              </w:rPr>
              <w:t xml:space="preserve">Videos, Power Point, </w:t>
            </w:r>
            <w:proofErr w:type="spellStart"/>
            <w:r w:rsidRPr="00827800">
              <w:rPr>
                <w:rFonts w:ascii="Verdana" w:eastAsiaTheme="minorEastAsia" w:hAnsi="Verdana"/>
                <w:color w:val="000000"/>
                <w:lang w:val="en-US"/>
              </w:rPr>
              <w:t>Prezzi</w:t>
            </w:r>
            <w:proofErr w:type="spellEnd"/>
            <w:r w:rsidRPr="00827800">
              <w:rPr>
                <w:rFonts w:ascii="Verdana" w:eastAsiaTheme="minorEastAsia" w:hAnsi="Verdana"/>
                <w:color w:val="000000"/>
                <w:lang w:val="en-US"/>
              </w:rPr>
              <w:t xml:space="preserve">, </w:t>
            </w:r>
            <w:proofErr w:type="spellStart"/>
            <w:r w:rsidRPr="00827800">
              <w:rPr>
                <w:rFonts w:ascii="Verdana" w:eastAsiaTheme="minorEastAsia" w:hAnsi="Verdana"/>
                <w:color w:val="000000"/>
                <w:lang w:val="en-US"/>
              </w:rPr>
              <w:t>Emaze</w:t>
            </w:r>
            <w:proofErr w:type="spellEnd"/>
            <w:r w:rsidRPr="00827800">
              <w:rPr>
                <w:rFonts w:ascii="Verdana" w:eastAsiaTheme="minorEastAsia" w:hAnsi="Verdana"/>
                <w:color w:val="000000"/>
                <w:lang w:val="en-US"/>
              </w:rPr>
              <w:t>.</w:t>
            </w:r>
          </w:p>
          <w:p w14:paraId="47742BDA" w14:textId="5AD996F9" w:rsidR="00827800" w:rsidRPr="00827800" w:rsidRDefault="00827800" w:rsidP="00827800">
            <w:pPr>
              <w:pStyle w:val="Prrafodelista"/>
              <w:numPr>
                <w:ilvl w:val="0"/>
                <w:numId w:val="10"/>
              </w:numPr>
              <w:cnfStyle w:val="000000100000" w:firstRow="0" w:lastRow="0" w:firstColumn="0" w:lastColumn="0" w:oddVBand="0" w:evenVBand="0" w:oddHBand="1" w:evenHBand="0" w:firstRowFirstColumn="0" w:firstRowLastColumn="0" w:lastRowFirstColumn="0" w:lastRowLastColumn="0"/>
              <w:rPr>
                <w:rFonts w:ascii="Verdana" w:eastAsiaTheme="minorEastAsia" w:hAnsi="Verdana"/>
                <w:color w:val="000000"/>
              </w:rPr>
            </w:pPr>
            <w:r w:rsidRPr="00827800">
              <w:rPr>
                <w:rFonts w:ascii="Verdana" w:eastAsiaTheme="minorEastAsia" w:hAnsi="Verdana"/>
                <w:color w:val="000000"/>
              </w:rPr>
              <w:t>Contenidos, estructura, uso de imágenes.</w:t>
            </w:r>
          </w:p>
          <w:p w14:paraId="4EC31725" w14:textId="77777777" w:rsidR="00827800" w:rsidRPr="00827800" w:rsidRDefault="00827800" w:rsidP="00827800">
            <w:pPr>
              <w:cnfStyle w:val="000000100000" w:firstRow="0" w:lastRow="0" w:firstColumn="0" w:lastColumn="0" w:oddVBand="0" w:evenVBand="0" w:oddHBand="1" w:evenHBand="0" w:firstRowFirstColumn="0" w:firstRowLastColumn="0" w:lastRowFirstColumn="0" w:lastRowLastColumn="0"/>
              <w:rPr>
                <w:rFonts w:ascii="Verdana" w:hAnsi="Verdana"/>
                <w:b/>
                <w:bCs/>
                <w:color w:val="000000"/>
              </w:rPr>
            </w:pPr>
            <w:r w:rsidRPr="00827800">
              <w:rPr>
                <w:rFonts w:ascii="Verdana" w:hAnsi="Verdana"/>
                <w:b/>
                <w:bCs/>
                <w:color w:val="000000"/>
              </w:rPr>
              <w:t>Social Media:</w:t>
            </w:r>
          </w:p>
          <w:p w14:paraId="2D5BD530" w14:textId="3F78EE52" w:rsidR="00827800" w:rsidRPr="00827800" w:rsidRDefault="00827800" w:rsidP="00827800">
            <w:pPr>
              <w:pStyle w:val="Prrafodelista"/>
              <w:numPr>
                <w:ilvl w:val="0"/>
                <w:numId w:val="10"/>
              </w:numPr>
              <w:cnfStyle w:val="000000100000" w:firstRow="0" w:lastRow="0" w:firstColumn="0" w:lastColumn="0" w:oddVBand="0" w:evenVBand="0" w:oddHBand="1" w:evenHBand="0" w:firstRowFirstColumn="0" w:firstRowLastColumn="0" w:lastRowFirstColumn="0" w:lastRowLastColumn="0"/>
              <w:rPr>
                <w:rFonts w:ascii="Verdana" w:eastAsiaTheme="minorEastAsia" w:hAnsi="Verdana"/>
                <w:color w:val="000000"/>
              </w:rPr>
            </w:pPr>
            <w:r w:rsidRPr="00827800">
              <w:rPr>
                <w:rFonts w:ascii="Verdana" w:eastAsiaTheme="minorEastAsia" w:hAnsi="Verdana"/>
                <w:color w:val="000000"/>
              </w:rPr>
              <w:t>Web 2.0, blog, RR. SS.</w:t>
            </w:r>
          </w:p>
          <w:p w14:paraId="4C3F4BC7" w14:textId="21908872" w:rsidR="00827800" w:rsidRPr="00827800" w:rsidRDefault="00827800" w:rsidP="00827800">
            <w:pPr>
              <w:pStyle w:val="Prrafodelista"/>
              <w:numPr>
                <w:ilvl w:val="0"/>
                <w:numId w:val="10"/>
              </w:numPr>
              <w:cnfStyle w:val="000000100000" w:firstRow="0" w:lastRow="0" w:firstColumn="0" w:lastColumn="0" w:oddVBand="0" w:evenVBand="0" w:oddHBand="1" w:evenHBand="0" w:firstRowFirstColumn="0" w:firstRowLastColumn="0" w:lastRowFirstColumn="0" w:lastRowLastColumn="0"/>
              <w:rPr>
                <w:rFonts w:ascii="Verdana" w:eastAsiaTheme="minorEastAsia" w:hAnsi="Verdana"/>
                <w:color w:val="000000"/>
              </w:rPr>
            </w:pPr>
            <w:r w:rsidRPr="00827800">
              <w:rPr>
                <w:rFonts w:ascii="Verdana" w:eastAsiaTheme="minorEastAsia" w:hAnsi="Verdana"/>
                <w:color w:val="000000"/>
              </w:rPr>
              <w:t>Creación de medio social.</w:t>
            </w:r>
          </w:p>
          <w:p w14:paraId="725FE886" w14:textId="77777777" w:rsidR="00827800" w:rsidRPr="00827800" w:rsidRDefault="00827800" w:rsidP="00827800">
            <w:pPr>
              <w:pStyle w:val="Prrafodelista"/>
              <w:numPr>
                <w:ilvl w:val="0"/>
                <w:numId w:val="11"/>
              </w:numPr>
              <w:cnfStyle w:val="000000100000" w:firstRow="0" w:lastRow="0" w:firstColumn="0" w:lastColumn="0" w:oddVBand="0" w:evenVBand="0" w:oddHBand="1" w:evenHBand="0" w:firstRowFirstColumn="0" w:firstRowLastColumn="0" w:lastRowFirstColumn="0" w:lastRowLastColumn="0"/>
              <w:rPr>
                <w:rFonts w:ascii="Verdana" w:eastAsiaTheme="minorEastAsia" w:hAnsi="Verdana"/>
                <w:color w:val="000000"/>
              </w:rPr>
            </w:pPr>
            <w:r w:rsidRPr="00827800">
              <w:rPr>
                <w:rFonts w:ascii="Verdana" w:eastAsiaTheme="minorEastAsia" w:hAnsi="Verdana"/>
                <w:color w:val="000000"/>
              </w:rPr>
              <w:t>Claves para un mensaje efectivo.</w:t>
            </w:r>
          </w:p>
          <w:p w14:paraId="646854F0" w14:textId="2B264544" w:rsidR="00827800" w:rsidRPr="00827800" w:rsidRDefault="00827800" w:rsidP="00827800">
            <w:pPr>
              <w:pStyle w:val="Prrafodelista"/>
              <w:numPr>
                <w:ilvl w:val="0"/>
                <w:numId w:val="11"/>
              </w:numPr>
              <w:cnfStyle w:val="000000100000" w:firstRow="0" w:lastRow="0" w:firstColumn="0" w:lastColumn="0" w:oddVBand="0" w:evenVBand="0" w:oddHBand="1" w:evenHBand="0" w:firstRowFirstColumn="0" w:firstRowLastColumn="0" w:lastRowFirstColumn="0" w:lastRowLastColumn="0"/>
              <w:rPr>
                <w:rFonts w:ascii="Verdana" w:eastAsiaTheme="minorEastAsia" w:hAnsi="Verdana"/>
                <w:color w:val="000000"/>
              </w:rPr>
            </w:pPr>
            <w:r w:rsidRPr="00827800">
              <w:rPr>
                <w:rFonts w:ascii="Verdana" w:eastAsiaTheme="minorEastAsia" w:hAnsi="Verdana"/>
                <w:color w:val="000000"/>
              </w:rPr>
              <w:t>Qué decir, para qué, para quién y cómo.</w:t>
            </w:r>
          </w:p>
          <w:p w14:paraId="7FD79919" w14:textId="118F698F" w:rsidR="00827800" w:rsidRPr="007A1853" w:rsidRDefault="00827800" w:rsidP="00827800">
            <w:pPr>
              <w:cnfStyle w:val="000000100000" w:firstRow="0" w:lastRow="0" w:firstColumn="0" w:lastColumn="0" w:oddVBand="0" w:evenVBand="0" w:oddHBand="1" w:evenHBand="0" w:firstRowFirstColumn="0" w:firstRowLastColumn="0" w:lastRowFirstColumn="0" w:lastRowLastColumn="0"/>
              <w:rPr>
                <w:rFonts w:ascii="Verdana" w:hAnsi="Verdana"/>
                <w:color w:val="000000"/>
              </w:rPr>
            </w:pPr>
            <w:r w:rsidRPr="00827800">
              <w:rPr>
                <w:rFonts w:ascii="Verdana" w:hAnsi="Verdana"/>
                <w:color w:val="000000"/>
              </w:rPr>
              <w:t>• Seguimiento en RR.SS.</w:t>
            </w:r>
          </w:p>
        </w:tc>
      </w:tr>
      <w:bookmarkEnd w:id="0"/>
    </w:tbl>
    <w:p w14:paraId="3FD1527D" w14:textId="77777777" w:rsidR="00DD1C0B" w:rsidRPr="00A31569" w:rsidRDefault="00DD1C0B" w:rsidP="00DD1C0B">
      <w:pPr>
        <w:spacing w:line="360" w:lineRule="auto"/>
        <w:jc w:val="both"/>
        <w:rPr>
          <w:rFonts w:cstheme="majorHAnsi"/>
          <w:b/>
          <w:bCs/>
        </w:rPr>
        <w:sectPr w:rsidR="00DD1C0B" w:rsidRPr="00A31569" w:rsidSect="00AD75E7">
          <w:headerReference w:type="default" r:id="rId15"/>
          <w:footerReference w:type="default" r:id="rId16"/>
          <w:pgSz w:w="15840" w:h="12240" w:orient="landscape"/>
          <w:pgMar w:top="1701" w:right="1417" w:bottom="1701" w:left="1417" w:header="708" w:footer="708" w:gutter="0"/>
          <w:cols w:space="708"/>
          <w:docGrid w:linePitch="360"/>
        </w:sectPr>
      </w:pPr>
    </w:p>
    <w:p w14:paraId="03990593" w14:textId="4457ECE0" w:rsidR="00DD1C0B" w:rsidRPr="00955E84" w:rsidRDefault="00955E84" w:rsidP="00C30323">
      <w:pPr>
        <w:pStyle w:val="PRRAFO"/>
        <w:rPr>
          <w:rStyle w:val="SECCIN"/>
          <w:b/>
          <w:bCs/>
          <w:caps/>
        </w:rPr>
      </w:pPr>
      <w:r w:rsidRPr="00955E84">
        <w:rPr>
          <w:rStyle w:val="SECCIN"/>
          <w:b/>
          <w:bCs/>
        </w:rPr>
        <w:lastRenderedPageBreak/>
        <w:t>RUTA DE APRENDIZAJE SEMANAL</w:t>
      </w:r>
    </w:p>
    <w:p w14:paraId="20778AD5" w14:textId="77777777" w:rsidR="00DD1C0B" w:rsidRPr="00C30323" w:rsidRDefault="00DD1C0B" w:rsidP="00DD1C0B">
      <w:pPr>
        <w:rPr>
          <w:rFonts w:ascii="Verdana" w:hAnsi="Verdana" w:cstheme="majorHAnsi"/>
        </w:rPr>
      </w:pPr>
    </w:p>
    <w:p w14:paraId="2515CA39" w14:textId="20A9963C" w:rsidR="00DD1C0B" w:rsidRPr="00C30323" w:rsidRDefault="00DD1C0B" w:rsidP="00C30323">
      <w:pPr>
        <w:pStyle w:val="Citadestacada"/>
        <w:pBdr>
          <w:bottom w:val="single" w:sz="4" w:space="3" w:color="4472C4" w:themeColor="accent1"/>
        </w:pBdr>
        <w:ind w:left="0"/>
        <w:rPr>
          <w:rStyle w:val="SUBTTULO1"/>
          <w:i w:val="0"/>
          <w:iCs w:val="0"/>
        </w:rPr>
      </w:pPr>
      <w:r w:rsidRPr="00C30323">
        <w:rPr>
          <w:rStyle w:val="SUBTTULO1"/>
          <w:i w:val="0"/>
          <w:iCs w:val="0"/>
        </w:rPr>
        <w:t xml:space="preserve">UNIDAD 1: </w:t>
      </w:r>
      <w:r w:rsidR="00827800">
        <w:rPr>
          <w:rStyle w:val="SUBTTULO1"/>
          <w:i w:val="0"/>
          <w:iCs w:val="0"/>
        </w:rPr>
        <w:t>DISCURSO ARGUMENTATIVO ORAL Y ESCRITO</w:t>
      </w:r>
      <w:r w:rsidRPr="00C30323">
        <w:rPr>
          <w:rStyle w:val="SUBTTULO1"/>
          <w:i w:val="0"/>
          <w:iCs w:val="0"/>
        </w:rPr>
        <w:t xml:space="preserve"> </w:t>
      </w:r>
    </w:p>
    <w:p w14:paraId="4FFBB310" w14:textId="3744F261" w:rsidR="00DD1C0B" w:rsidRPr="00C30323" w:rsidRDefault="00DD1C0B" w:rsidP="00DD1C0B">
      <w:pPr>
        <w:pStyle w:val="Ttulo2"/>
        <w:rPr>
          <w:rStyle w:val="SUBTTULO1"/>
        </w:rPr>
      </w:pPr>
      <w:r w:rsidRPr="00C30323">
        <w:rPr>
          <w:rStyle w:val="SUBTTULO1"/>
        </w:rPr>
        <w:t xml:space="preserve">SEMANA 1. </w:t>
      </w:r>
      <w:r w:rsidR="008C315B">
        <w:rPr>
          <w:rStyle w:val="SUBTTULO1"/>
        </w:rPr>
        <w:t>ESCRITURA ARGUMENTATIVA</w:t>
      </w:r>
    </w:p>
    <w:p w14:paraId="06115C29" w14:textId="77777777" w:rsidR="00DD1C0B" w:rsidRPr="00C30323" w:rsidRDefault="00DD1C0B" w:rsidP="00DD1C0B">
      <w:pPr>
        <w:rPr>
          <w:rFonts w:ascii="Verdana" w:hAnsi="Verdana"/>
        </w:rPr>
      </w:pPr>
    </w:p>
    <w:p w14:paraId="7518079D" w14:textId="77777777" w:rsidR="00DD1C0B" w:rsidRDefault="00DD1C0B" w:rsidP="00DD1C0B">
      <w:pPr>
        <w:rPr>
          <w:rFonts w:ascii="Verdana" w:hAnsi="Verdana"/>
        </w:rPr>
      </w:pPr>
    </w:p>
    <w:p w14:paraId="3F7CAD72" w14:textId="77777777" w:rsidR="00297A1F" w:rsidRDefault="00297A1F" w:rsidP="00DD1C0B"/>
    <w:tbl>
      <w:tblPr>
        <w:tblStyle w:val="Tablaconcuadrcula"/>
        <w:tblW w:w="9072" w:type="dxa"/>
        <w:tblInd w:w="-5" w:type="dxa"/>
        <w:tblLook w:val="04A0" w:firstRow="1" w:lastRow="0" w:firstColumn="1" w:lastColumn="0" w:noHBand="0" w:noVBand="1"/>
      </w:tblPr>
      <w:tblGrid>
        <w:gridCol w:w="1758"/>
        <w:gridCol w:w="2532"/>
        <w:gridCol w:w="2379"/>
        <w:gridCol w:w="2403"/>
      </w:tblGrid>
      <w:tr w:rsidR="00297A1F" w:rsidRPr="00297A1F" w14:paraId="1D00BA3D" w14:textId="77777777" w:rsidTr="008C315B">
        <w:tc>
          <w:tcPr>
            <w:tcW w:w="1758" w:type="dxa"/>
          </w:tcPr>
          <w:p w14:paraId="6EB4712B" w14:textId="77777777" w:rsidR="00297A1F" w:rsidRPr="00975F18" w:rsidRDefault="00297A1F" w:rsidP="00297A1F">
            <w:pPr>
              <w:rPr>
                <w:rFonts w:ascii="Verdana" w:hAnsi="Verdana"/>
                <w:b/>
                <w:bCs/>
              </w:rPr>
            </w:pPr>
            <w:r w:rsidRPr="00975F18">
              <w:rPr>
                <w:rFonts w:ascii="Verdana" w:hAnsi="Verdana"/>
                <w:b/>
                <w:bCs/>
              </w:rPr>
              <w:t>¿Dónde lo debes hacer?</w:t>
            </w:r>
          </w:p>
        </w:tc>
        <w:tc>
          <w:tcPr>
            <w:tcW w:w="2532" w:type="dxa"/>
          </w:tcPr>
          <w:p w14:paraId="1B6671B7" w14:textId="77777777" w:rsidR="00297A1F" w:rsidRPr="00975F18" w:rsidRDefault="00297A1F" w:rsidP="00297A1F">
            <w:pPr>
              <w:rPr>
                <w:rFonts w:ascii="Verdana" w:hAnsi="Verdana"/>
                <w:b/>
                <w:bCs/>
              </w:rPr>
            </w:pPr>
            <w:r w:rsidRPr="00975F18">
              <w:rPr>
                <w:rFonts w:ascii="Verdana" w:hAnsi="Verdana"/>
                <w:b/>
                <w:bCs/>
              </w:rPr>
              <w:t>¿Qué debes hacer?</w:t>
            </w:r>
          </w:p>
        </w:tc>
        <w:tc>
          <w:tcPr>
            <w:tcW w:w="2379" w:type="dxa"/>
          </w:tcPr>
          <w:p w14:paraId="44252CF5" w14:textId="77777777" w:rsidR="00297A1F" w:rsidRPr="00975F18" w:rsidRDefault="00297A1F" w:rsidP="00297A1F">
            <w:pPr>
              <w:rPr>
                <w:rFonts w:ascii="Verdana" w:hAnsi="Verdana"/>
                <w:b/>
                <w:bCs/>
              </w:rPr>
            </w:pPr>
            <w:r w:rsidRPr="00975F18">
              <w:rPr>
                <w:rFonts w:ascii="Verdana" w:hAnsi="Verdana"/>
                <w:b/>
                <w:bCs/>
              </w:rPr>
              <w:t>¿Cuándo lo debes hacer?</w:t>
            </w:r>
          </w:p>
        </w:tc>
        <w:tc>
          <w:tcPr>
            <w:tcW w:w="2403" w:type="dxa"/>
          </w:tcPr>
          <w:p w14:paraId="613A84AD" w14:textId="77777777" w:rsidR="00297A1F" w:rsidRPr="00975F18" w:rsidRDefault="00297A1F" w:rsidP="00297A1F">
            <w:pPr>
              <w:rPr>
                <w:rFonts w:ascii="Verdana" w:hAnsi="Verdana"/>
                <w:b/>
                <w:bCs/>
              </w:rPr>
            </w:pPr>
            <w:r w:rsidRPr="00975F18">
              <w:rPr>
                <w:rFonts w:ascii="Verdana" w:hAnsi="Verdana"/>
                <w:b/>
                <w:bCs/>
              </w:rPr>
              <w:t>¿Para qué lo debes hacer?</w:t>
            </w:r>
          </w:p>
        </w:tc>
      </w:tr>
      <w:tr w:rsidR="00297A1F" w:rsidRPr="00297A1F" w14:paraId="3A3DC04E" w14:textId="77777777" w:rsidTr="008C315B">
        <w:tc>
          <w:tcPr>
            <w:tcW w:w="1758" w:type="dxa"/>
          </w:tcPr>
          <w:p w14:paraId="3FF58463" w14:textId="77777777" w:rsidR="00297A1F" w:rsidRPr="00975F18" w:rsidRDefault="00297A1F" w:rsidP="00297A1F">
            <w:pPr>
              <w:rPr>
                <w:rFonts w:ascii="Verdana" w:hAnsi="Verdana"/>
              </w:rPr>
            </w:pPr>
            <w:r w:rsidRPr="00975F18">
              <w:rPr>
                <w:rFonts w:ascii="Verdana" w:hAnsi="Verdana"/>
              </w:rPr>
              <w:t>Foro de presentación</w:t>
            </w:r>
          </w:p>
          <w:p w14:paraId="48E495B8" w14:textId="77777777" w:rsidR="00297A1F" w:rsidRPr="00975F18" w:rsidRDefault="00297A1F" w:rsidP="00297A1F">
            <w:pPr>
              <w:rPr>
                <w:rFonts w:ascii="Verdana" w:hAnsi="Verdana"/>
              </w:rPr>
            </w:pPr>
          </w:p>
          <w:p w14:paraId="04507FD3" w14:textId="77777777" w:rsidR="00297A1F" w:rsidRPr="00975F18" w:rsidRDefault="00297A1F" w:rsidP="00297A1F">
            <w:pPr>
              <w:rPr>
                <w:rFonts w:ascii="Verdana" w:hAnsi="Verdana"/>
              </w:rPr>
            </w:pPr>
          </w:p>
        </w:tc>
        <w:tc>
          <w:tcPr>
            <w:tcW w:w="2532" w:type="dxa"/>
          </w:tcPr>
          <w:p w14:paraId="1F447C2C" w14:textId="77777777" w:rsidR="00297A1F" w:rsidRPr="00975F18" w:rsidRDefault="00297A1F" w:rsidP="00297A1F">
            <w:pPr>
              <w:rPr>
                <w:rFonts w:ascii="Verdana" w:hAnsi="Verdana"/>
              </w:rPr>
            </w:pPr>
            <w:r w:rsidRPr="00975F18">
              <w:rPr>
                <w:rFonts w:ascii="Verdana" w:hAnsi="Verdana"/>
                <w:b/>
                <w:bCs/>
              </w:rPr>
              <w:t xml:space="preserve">Leer </w:t>
            </w:r>
            <w:r w:rsidRPr="00975F18">
              <w:rPr>
                <w:rFonts w:ascii="Verdana" w:hAnsi="Verdana"/>
              </w:rPr>
              <w:t>la bienvenida y presentación de tu docente y, presentarte al curso.</w:t>
            </w:r>
          </w:p>
        </w:tc>
        <w:tc>
          <w:tcPr>
            <w:tcW w:w="2379" w:type="dxa"/>
          </w:tcPr>
          <w:p w14:paraId="215C7881" w14:textId="77777777" w:rsidR="00297A1F" w:rsidRPr="00975F18" w:rsidRDefault="00297A1F" w:rsidP="00297A1F">
            <w:pPr>
              <w:rPr>
                <w:rFonts w:ascii="Verdana" w:hAnsi="Verdana"/>
              </w:rPr>
            </w:pPr>
            <w:r w:rsidRPr="00975F18">
              <w:rPr>
                <w:rFonts w:ascii="Verdana" w:hAnsi="Verdana"/>
              </w:rPr>
              <w:t>Durante la primera semana de clases.</w:t>
            </w:r>
          </w:p>
        </w:tc>
        <w:tc>
          <w:tcPr>
            <w:tcW w:w="2403" w:type="dxa"/>
          </w:tcPr>
          <w:p w14:paraId="7387C281" w14:textId="77777777" w:rsidR="00297A1F" w:rsidRPr="00975F18" w:rsidRDefault="00297A1F" w:rsidP="00297A1F">
            <w:pPr>
              <w:rPr>
                <w:rFonts w:ascii="Verdana" w:hAnsi="Verdana"/>
              </w:rPr>
            </w:pPr>
            <w:r w:rsidRPr="00975F18">
              <w:rPr>
                <w:rFonts w:ascii="Verdana" w:hAnsi="Verdana"/>
              </w:rPr>
              <w:t>Para establecer cercanía y comunicación con tu docente y compañeros/as e iniciar la conformación de una comunidad de aprendizaje.</w:t>
            </w:r>
          </w:p>
        </w:tc>
      </w:tr>
      <w:tr w:rsidR="00297A1F" w:rsidRPr="00297A1F" w14:paraId="37E17E86" w14:textId="77777777" w:rsidTr="008C315B">
        <w:tc>
          <w:tcPr>
            <w:tcW w:w="1758" w:type="dxa"/>
            <w:vAlign w:val="center"/>
          </w:tcPr>
          <w:p w14:paraId="6E074A53" w14:textId="77777777" w:rsidR="00297A1F" w:rsidRPr="00975F18" w:rsidRDefault="00297A1F" w:rsidP="00297A1F">
            <w:pPr>
              <w:rPr>
                <w:rFonts w:ascii="Verdana" w:hAnsi="Verdana"/>
              </w:rPr>
            </w:pPr>
            <w:r w:rsidRPr="00975F18">
              <w:rPr>
                <w:rFonts w:ascii="Verdana" w:hAnsi="Verdana"/>
              </w:rPr>
              <w:t>Introducción a la Unidad </w:t>
            </w:r>
          </w:p>
          <w:p w14:paraId="28BB31C3" w14:textId="77777777" w:rsidR="00297A1F" w:rsidRPr="00975F18" w:rsidRDefault="00297A1F" w:rsidP="00297A1F">
            <w:pPr>
              <w:rPr>
                <w:rFonts w:ascii="Verdana" w:hAnsi="Verdana"/>
              </w:rPr>
            </w:pPr>
          </w:p>
          <w:p w14:paraId="3070D6FD" w14:textId="77777777" w:rsidR="00297A1F" w:rsidRPr="00975F18" w:rsidRDefault="00297A1F" w:rsidP="00297A1F">
            <w:pPr>
              <w:rPr>
                <w:rFonts w:ascii="Verdana" w:hAnsi="Verdana"/>
                <w:b/>
                <w:bCs/>
              </w:rPr>
            </w:pPr>
          </w:p>
        </w:tc>
        <w:tc>
          <w:tcPr>
            <w:tcW w:w="2532" w:type="dxa"/>
          </w:tcPr>
          <w:p w14:paraId="73F476E2" w14:textId="77777777" w:rsidR="00297A1F" w:rsidRPr="00975F18" w:rsidRDefault="00297A1F" w:rsidP="00297A1F">
            <w:pPr>
              <w:rPr>
                <w:rFonts w:ascii="Verdana" w:hAnsi="Verdana"/>
              </w:rPr>
            </w:pPr>
            <w:r w:rsidRPr="00975F18">
              <w:rPr>
                <w:rFonts w:ascii="Verdana" w:hAnsi="Verdana"/>
                <w:b/>
                <w:bCs/>
              </w:rPr>
              <w:t xml:space="preserve">Revisar </w:t>
            </w:r>
            <w:r w:rsidRPr="00975F18">
              <w:rPr>
                <w:rFonts w:ascii="Verdana" w:hAnsi="Verdana"/>
              </w:rPr>
              <w:t>la presentación de la unidad y el video de introducción. A la vez, se sugiere que revises de manera general el apunte de la unidad e identifiques los temas clave de cada semana.</w:t>
            </w:r>
          </w:p>
          <w:p w14:paraId="0481A72E" w14:textId="77777777" w:rsidR="00297A1F" w:rsidRPr="00975F18" w:rsidRDefault="00297A1F" w:rsidP="00297A1F">
            <w:pPr>
              <w:rPr>
                <w:rFonts w:ascii="Verdana" w:hAnsi="Verdana"/>
                <w:b/>
                <w:bCs/>
              </w:rPr>
            </w:pPr>
            <w:r w:rsidRPr="00975F18">
              <w:rPr>
                <w:rFonts w:ascii="Verdana" w:hAnsi="Verdana"/>
              </w:rPr>
              <w:t> </w:t>
            </w:r>
          </w:p>
        </w:tc>
        <w:tc>
          <w:tcPr>
            <w:tcW w:w="2379" w:type="dxa"/>
          </w:tcPr>
          <w:p w14:paraId="7CF7328D" w14:textId="77777777" w:rsidR="00297A1F" w:rsidRPr="00975F18" w:rsidRDefault="00297A1F" w:rsidP="00297A1F">
            <w:pPr>
              <w:rPr>
                <w:rFonts w:ascii="Verdana" w:hAnsi="Verdana"/>
                <w:b/>
                <w:bCs/>
              </w:rPr>
            </w:pPr>
            <w:r w:rsidRPr="00975F18">
              <w:rPr>
                <w:rFonts w:ascii="Verdana" w:hAnsi="Verdana"/>
              </w:rPr>
              <w:t>Se sugiere que realices esta actividad durante la semana de inicio de cada unidad, idealmente el primer día que entres a la plataforma de estudio.</w:t>
            </w:r>
          </w:p>
        </w:tc>
        <w:tc>
          <w:tcPr>
            <w:tcW w:w="2403" w:type="dxa"/>
          </w:tcPr>
          <w:p w14:paraId="325B36D2" w14:textId="77777777" w:rsidR="00297A1F" w:rsidRPr="00975F18" w:rsidRDefault="00297A1F" w:rsidP="00297A1F">
            <w:pPr>
              <w:rPr>
                <w:rFonts w:ascii="Verdana" w:hAnsi="Verdana"/>
              </w:rPr>
            </w:pPr>
            <w:r w:rsidRPr="00975F18">
              <w:rPr>
                <w:rFonts w:ascii="Verdana" w:hAnsi="Verdana"/>
              </w:rPr>
              <w:t>Para conocer la temática de estudio, resultados de aprendizaje y criterios de evaluación de la unidad.  </w:t>
            </w:r>
          </w:p>
          <w:p w14:paraId="7052E9D5" w14:textId="77777777" w:rsidR="00297A1F" w:rsidRPr="00975F18" w:rsidRDefault="00297A1F" w:rsidP="00297A1F">
            <w:pPr>
              <w:rPr>
                <w:rFonts w:ascii="Verdana" w:hAnsi="Verdana"/>
                <w:b/>
                <w:bCs/>
              </w:rPr>
            </w:pPr>
            <w:r w:rsidRPr="00975F18">
              <w:rPr>
                <w:rFonts w:ascii="Verdana" w:hAnsi="Verdana"/>
              </w:rPr>
              <w:t> </w:t>
            </w:r>
          </w:p>
        </w:tc>
      </w:tr>
      <w:tr w:rsidR="00297A1F" w:rsidRPr="00297A1F" w14:paraId="69F8E17A" w14:textId="77777777" w:rsidTr="008C315B">
        <w:tc>
          <w:tcPr>
            <w:tcW w:w="1758" w:type="dxa"/>
            <w:vAlign w:val="center"/>
          </w:tcPr>
          <w:p w14:paraId="60BFB4F7" w14:textId="77777777" w:rsidR="00297A1F" w:rsidRPr="00975F18" w:rsidRDefault="00297A1F" w:rsidP="00297A1F">
            <w:pPr>
              <w:rPr>
                <w:rFonts w:ascii="Verdana" w:hAnsi="Verdana"/>
              </w:rPr>
            </w:pPr>
            <w:r w:rsidRPr="00975F18">
              <w:rPr>
                <w:rFonts w:ascii="Verdana" w:hAnsi="Verdana"/>
              </w:rPr>
              <w:t xml:space="preserve">Activación de </w:t>
            </w:r>
            <w:r w:rsidRPr="00975F18">
              <w:rPr>
                <w:rFonts w:ascii="Verdana" w:hAnsi="Verdana"/>
              </w:rPr>
              <w:lastRenderedPageBreak/>
              <w:t>aprendizajes previos </w:t>
            </w:r>
          </w:p>
          <w:p w14:paraId="358E6337" w14:textId="77777777" w:rsidR="00297A1F" w:rsidRPr="00975F18" w:rsidRDefault="00297A1F" w:rsidP="00297A1F">
            <w:pPr>
              <w:rPr>
                <w:rFonts w:ascii="Verdana" w:hAnsi="Verdana"/>
              </w:rPr>
            </w:pPr>
          </w:p>
          <w:p w14:paraId="3280F5A5" w14:textId="77777777" w:rsidR="00297A1F" w:rsidRPr="00975F18" w:rsidRDefault="00297A1F" w:rsidP="00297A1F">
            <w:pPr>
              <w:rPr>
                <w:rFonts w:ascii="Verdana" w:hAnsi="Verdana"/>
              </w:rPr>
            </w:pPr>
          </w:p>
        </w:tc>
        <w:tc>
          <w:tcPr>
            <w:tcW w:w="2532" w:type="dxa"/>
          </w:tcPr>
          <w:p w14:paraId="185C8B6B" w14:textId="77777777" w:rsidR="00297A1F" w:rsidRPr="00975F18" w:rsidRDefault="00297A1F" w:rsidP="00297A1F">
            <w:pPr>
              <w:rPr>
                <w:rFonts w:ascii="Verdana" w:hAnsi="Verdana"/>
                <w:b/>
                <w:bCs/>
              </w:rPr>
            </w:pPr>
            <w:r w:rsidRPr="00975F18">
              <w:rPr>
                <w:rFonts w:ascii="Verdana" w:hAnsi="Verdana"/>
                <w:b/>
                <w:bCs/>
              </w:rPr>
              <w:lastRenderedPageBreak/>
              <w:t>Participar</w:t>
            </w:r>
            <w:r w:rsidRPr="00975F18">
              <w:rPr>
                <w:rFonts w:ascii="Verdana" w:hAnsi="Verdana"/>
              </w:rPr>
              <w:t xml:space="preserve"> en la actividad de activación. </w:t>
            </w:r>
          </w:p>
        </w:tc>
        <w:tc>
          <w:tcPr>
            <w:tcW w:w="2379" w:type="dxa"/>
          </w:tcPr>
          <w:p w14:paraId="315D3E7F" w14:textId="77777777" w:rsidR="00297A1F" w:rsidRPr="00975F18" w:rsidRDefault="00297A1F" w:rsidP="00297A1F">
            <w:pPr>
              <w:rPr>
                <w:rFonts w:ascii="Verdana" w:hAnsi="Verdana"/>
              </w:rPr>
            </w:pPr>
            <w:r w:rsidRPr="00975F18">
              <w:rPr>
                <w:rFonts w:ascii="Verdana" w:hAnsi="Verdana"/>
              </w:rPr>
              <w:t xml:space="preserve">Se sugiere que participes en esta actividad durante </w:t>
            </w:r>
            <w:r w:rsidRPr="00975F18">
              <w:rPr>
                <w:rFonts w:ascii="Verdana" w:hAnsi="Verdana"/>
              </w:rPr>
              <w:lastRenderedPageBreak/>
              <w:t>la semana de inicio de cada unidad. </w:t>
            </w:r>
          </w:p>
        </w:tc>
        <w:tc>
          <w:tcPr>
            <w:tcW w:w="2403" w:type="dxa"/>
          </w:tcPr>
          <w:p w14:paraId="61335192" w14:textId="77777777" w:rsidR="00297A1F" w:rsidRPr="00975F18" w:rsidRDefault="00297A1F" w:rsidP="00297A1F">
            <w:pPr>
              <w:rPr>
                <w:rFonts w:ascii="Verdana" w:hAnsi="Verdana"/>
              </w:rPr>
            </w:pPr>
            <w:r w:rsidRPr="00975F18">
              <w:rPr>
                <w:rFonts w:ascii="Verdana" w:hAnsi="Verdana"/>
              </w:rPr>
              <w:lastRenderedPageBreak/>
              <w:t>Para identificar tus </w:t>
            </w:r>
          </w:p>
          <w:p w14:paraId="08CD3A2A" w14:textId="77777777" w:rsidR="00297A1F" w:rsidRPr="00975F18" w:rsidRDefault="00297A1F" w:rsidP="00297A1F">
            <w:pPr>
              <w:rPr>
                <w:rFonts w:ascii="Verdana" w:hAnsi="Verdana"/>
              </w:rPr>
            </w:pPr>
            <w:r w:rsidRPr="00975F18">
              <w:rPr>
                <w:rFonts w:ascii="Verdana" w:hAnsi="Verdana"/>
              </w:rPr>
              <w:lastRenderedPageBreak/>
              <w:t>aprendizajes previos </w:t>
            </w:r>
          </w:p>
          <w:p w14:paraId="443D14DB" w14:textId="77777777" w:rsidR="00297A1F" w:rsidRPr="00975F18" w:rsidRDefault="00297A1F" w:rsidP="00297A1F">
            <w:pPr>
              <w:rPr>
                <w:rFonts w:ascii="Verdana" w:hAnsi="Verdana"/>
              </w:rPr>
            </w:pPr>
            <w:r w:rsidRPr="00975F18">
              <w:rPr>
                <w:rFonts w:ascii="Verdana" w:hAnsi="Verdana"/>
              </w:rPr>
              <w:t>sobre la temática de </w:t>
            </w:r>
          </w:p>
          <w:p w14:paraId="7655E6DA" w14:textId="77777777" w:rsidR="00297A1F" w:rsidRPr="00975F18" w:rsidRDefault="00297A1F" w:rsidP="00297A1F">
            <w:pPr>
              <w:rPr>
                <w:rFonts w:ascii="Verdana" w:hAnsi="Verdana"/>
              </w:rPr>
            </w:pPr>
            <w:r w:rsidRPr="00975F18">
              <w:rPr>
                <w:rFonts w:ascii="Verdana" w:hAnsi="Verdana"/>
              </w:rPr>
              <w:t>la unidad y compartir </w:t>
            </w:r>
          </w:p>
          <w:p w14:paraId="58863C78" w14:textId="77777777" w:rsidR="00297A1F" w:rsidRPr="00975F18" w:rsidRDefault="00297A1F" w:rsidP="00297A1F">
            <w:pPr>
              <w:rPr>
                <w:rFonts w:ascii="Verdana" w:hAnsi="Verdana"/>
              </w:rPr>
            </w:pPr>
            <w:r w:rsidRPr="00975F18">
              <w:rPr>
                <w:rFonts w:ascii="Verdana" w:hAnsi="Verdana"/>
              </w:rPr>
              <w:t>con tus compañeros y compañeras. </w:t>
            </w:r>
          </w:p>
          <w:p w14:paraId="30CAAA6D" w14:textId="77777777" w:rsidR="00297A1F" w:rsidRPr="00975F18" w:rsidRDefault="00297A1F" w:rsidP="00297A1F">
            <w:pPr>
              <w:rPr>
                <w:rFonts w:ascii="Verdana" w:hAnsi="Verdana"/>
              </w:rPr>
            </w:pPr>
            <w:r w:rsidRPr="00975F18">
              <w:rPr>
                <w:rFonts w:ascii="Verdana" w:hAnsi="Verdana"/>
              </w:rPr>
              <w:t> </w:t>
            </w:r>
          </w:p>
        </w:tc>
      </w:tr>
      <w:tr w:rsidR="00297A1F" w:rsidRPr="00297A1F" w14:paraId="11D2AAFA" w14:textId="77777777" w:rsidTr="008C315B">
        <w:tc>
          <w:tcPr>
            <w:tcW w:w="1758" w:type="dxa"/>
            <w:vAlign w:val="center"/>
          </w:tcPr>
          <w:p w14:paraId="0BEEE2E9" w14:textId="77777777" w:rsidR="00297A1F" w:rsidRPr="00975F18" w:rsidRDefault="00297A1F" w:rsidP="00297A1F">
            <w:pPr>
              <w:rPr>
                <w:rFonts w:ascii="Verdana" w:hAnsi="Verdana"/>
              </w:rPr>
            </w:pPr>
            <w:r w:rsidRPr="00975F18">
              <w:rPr>
                <w:rFonts w:ascii="Verdana" w:hAnsi="Verdana"/>
              </w:rPr>
              <w:lastRenderedPageBreak/>
              <w:t>Desarrollo de la experiencia de aprendizaje</w:t>
            </w:r>
          </w:p>
        </w:tc>
        <w:tc>
          <w:tcPr>
            <w:tcW w:w="2532" w:type="dxa"/>
          </w:tcPr>
          <w:p w14:paraId="6683B319" w14:textId="77777777" w:rsidR="00297A1F" w:rsidRPr="00975F18" w:rsidRDefault="00297A1F" w:rsidP="00297A1F">
            <w:pPr>
              <w:rPr>
                <w:rFonts w:ascii="Verdana" w:hAnsi="Verdana"/>
              </w:rPr>
            </w:pPr>
            <w:r w:rsidRPr="00975F18">
              <w:rPr>
                <w:rFonts w:ascii="Verdana" w:hAnsi="Verdana"/>
                <w:b/>
                <w:bCs/>
              </w:rPr>
              <w:t xml:space="preserve">Revisar </w:t>
            </w:r>
            <w:r w:rsidRPr="00975F18">
              <w:rPr>
                <w:rFonts w:ascii="Verdana" w:hAnsi="Verdana"/>
              </w:rPr>
              <w:t>los recursos de aprendizaje disponibles en plataforma.</w:t>
            </w:r>
          </w:p>
        </w:tc>
        <w:tc>
          <w:tcPr>
            <w:tcW w:w="2379" w:type="dxa"/>
          </w:tcPr>
          <w:p w14:paraId="657AB799" w14:textId="77777777" w:rsidR="00297A1F" w:rsidRPr="00975F18" w:rsidRDefault="00297A1F" w:rsidP="00297A1F">
            <w:pPr>
              <w:rPr>
                <w:rFonts w:ascii="Verdana" w:hAnsi="Verdana"/>
              </w:rPr>
            </w:pPr>
            <w:r w:rsidRPr="00975F18">
              <w:rPr>
                <w:rFonts w:ascii="Verdana" w:hAnsi="Verdana"/>
              </w:rPr>
              <w:t>Debes realizar estas acciones durante el desarrollo de </w:t>
            </w:r>
          </w:p>
          <w:p w14:paraId="2FE2498A" w14:textId="77777777" w:rsidR="00297A1F" w:rsidRPr="00975F18" w:rsidRDefault="00297A1F" w:rsidP="00297A1F">
            <w:pPr>
              <w:rPr>
                <w:rFonts w:ascii="Verdana" w:hAnsi="Verdana"/>
              </w:rPr>
            </w:pPr>
            <w:r w:rsidRPr="00975F18">
              <w:rPr>
                <w:rFonts w:ascii="Verdana" w:hAnsi="Verdana"/>
              </w:rPr>
              <w:t>la semana, con el debido tiempo, para que puedas consultar tus dudas al docente de manera oportuna. </w:t>
            </w:r>
          </w:p>
          <w:p w14:paraId="172C0EA0" w14:textId="77777777" w:rsidR="00297A1F" w:rsidRPr="00975F18" w:rsidRDefault="00297A1F" w:rsidP="00297A1F">
            <w:pPr>
              <w:rPr>
                <w:rFonts w:ascii="Verdana" w:hAnsi="Verdana"/>
              </w:rPr>
            </w:pPr>
            <w:r w:rsidRPr="00975F18">
              <w:rPr>
                <w:rFonts w:ascii="Verdana" w:hAnsi="Verdana"/>
              </w:rPr>
              <w:t> </w:t>
            </w:r>
          </w:p>
        </w:tc>
        <w:tc>
          <w:tcPr>
            <w:tcW w:w="2403" w:type="dxa"/>
          </w:tcPr>
          <w:p w14:paraId="1039BB49" w14:textId="77777777" w:rsidR="00297A1F" w:rsidRPr="00975F18" w:rsidRDefault="00297A1F" w:rsidP="00297A1F">
            <w:pPr>
              <w:rPr>
                <w:rFonts w:ascii="Verdana" w:hAnsi="Verdana"/>
              </w:rPr>
            </w:pPr>
            <w:r w:rsidRPr="00975F18">
              <w:rPr>
                <w:rFonts w:ascii="Verdana" w:hAnsi="Verdana"/>
              </w:rPr>
              <w:t>Para estudiar, internalizar y aplicar los contenidos que debes aprender durante la semana. </w:t>
            </w:r>
          </w:p>
        </w:tc>
      </w:tr>
      <w:tr w:rsidR="00297A1F" w:rsidRPr="00297A1F" w14:paraId="1D1942E5" w14:textId="77777777" w:rsidTr="008C315B">
        <w:tc>
          <w:tcPr>
            <w:tcW w:w="1758" w:type="dxa"/>
            <w:vAlign w:val="center"/>
          </w:tcPr>
          <w:p w14:paraId="59F5E8EC" w14:textId="77777777" w:rsidR="00297A1F" w:rsidRPr="00975F18" w:rsidRDefault="00297A1F" w:rsidP="00297A1F">
            <w:pPr>
              <w:rPr>
                <w:rFonts w:ascii="Verdana" w:hAnsi="Verdana"/>
              </w:rPr>
            </w:pPr>
            <w:r w:rsidRPr="00975F18">
              <w:rPr>
                <w:rFonts w:ascii="Verdana" w:hAnsi="Verdana"/>
              </w:rPr>
              <w:t>Horas autónomas dirigidas</w:t>
            </w:r>
          </w:p>
          <w:p w14:paraId="49F5971A" w14:textId="77777777" w:rsidR="00297A1F" w:rsidRPr="00975F18" w:rsidRDefault="00297A1F" w:rsidP="00297A1F">
            <w:pPr>
              <w:rPr>
                <w:rFonts w:ascii="Verdana" w:hAnsi="Verdana"/>
              </w:rPr>
            </w:pPr>
          </w:p>
          <w:p w14:paraId="6DB29377" w14:textId="77777777" w:rsidR="00297A1F" w:rsidRPr="00975F18" w:rsidRDefault="00297A1F" w:rsidP="00297A1F">
            <w:pPr>
              <w:rPr>
                <w:rFonts w:ascii="Verdana" w:hAnsi="Verdana"/>
              </w:rPr>
            </w:pPr>
          </w:p>
        </w:tc>
        <w:tc>
          <w:tcPr>
            <w:tcW w:w="2532" w:type="dxa"/>
          </w:tcPr>
          <w:p w14:paraId="76D01FF5" w14:textId="77777777" w:rsidR="00297A1F" w:rsidRPr="00975F18" w:rsidRDefault="00297A1F" w:rsidP="00297A1F">
            <w:pPr>
              <w:rPr>
                <w:rFonts w:ascii="Verdana" w:hAnsi="Verdana"/>
              </w:rPr>
            </w:pPr>
            <w:r w:rsidRPr="00975F18">
              <w:rPr>
                <w:rFonts w:ascii="Verdana" w:hAnsi="Verdana"/>
                <w:b/>
                <w:bCs/>
              </w:rPr>
              <w:t xml:space="preserve">Revisar </w:t>
            </w:r>
            <w:r w:rsidRPr="00975F18">
              <w:rPr>
                <w:rFonts w:ascii="Verdana" w:hAnsi="Verdana"/>
              </w:rPr>
              <w:t>el material complementario sugerido por el docente.</w:t>
            </w:r>
          </w:p>
          <w:p w14:paraId="2966F137" w14:textId="77777777" w:rsidR="00297A1F" w:rsidRPr="00975F18" w:rsidRDefault="00297A1F" w:rsidP="00297A1F">
            <w:pPr>
              <w:rPr>
                <w:rFonts w:ascii="Verdana" w:hAnsi="Verdana"/>
              </w:rPr>
            </w:pPr>
            <w:r w:rsidRPr="00975F18">
              <w:rPr>
                <w:rFonts w:ascii="Verdana" w:hAnsi="Verdana"/>
                <w:b/>
                <w:bCs/>
              </w:rPr>
              <w:t xml:space="preserve">Realizar, </w:t>
            </w:r>
            <w:r w:rsidRPr="00975F18">
              <w:rPr>
                <w:rFonts w:ascii="Verdana" w:hAnsi="Verdana"/>
              </w:rPr>
              <w:t>de manera autónoma,</w:t>
            </w:r>
            <w:r w:rsidRPr="00975F18">
              <w:rPr>
                <w:rFonts w:ascii="Verdana" w:hAnsi="Verdana"/>
                <w:b/>
                <w:bCs/>
              </w:rPr>
              <w:t xml:space="preserve"> </w:t>
            </w:r>
            <w:r w:rsidRPr="00975F18">
              <w:rPr>
                <w:rFonts w:ascii="Verdana" w:hAnsi="Verdana"/>
              </w:rPr>
              <w:t>las actividades sugeridas.</w:t>
            </w:r>
          </w:p>
          <w:p w14:paraId="6D40A484" w14:textId="77777777" w:rsidR="00297A1F" w:rsidRPr="00975F18" w:rsidRDefault="00297A1F" w:rsidP="00297A1F">
            <w:pPr>
              <w:rPr>
                <w:rFonts w:ascii="Verdana" w:hAnsi="Verdana"/>
              </w:rPr>
            </w:pPr>
          </w:p>
        </w:tc>
        <w:tc>
          <w:tcPr>
            <w:tcW w:w="2379" w:type="dxa"/>
          </w:tcPr>
          <w:p w14:paraId="63F45E7A" w14:textId="77777777" w:rsidR="00297A1F" w:rsidRPr="00975F18" w:rsidRDefault="00297A1F" w:rsidP="00297A1F">
            <w:pPr>
              <w:rPr>
                <w:rFonts w:ascii="Verdana" w:hAnsi="Verdana"/>
              </w:rPr>
            </w:pPr>
            <w:r w:rsidRPr="00975F18">
              <w:rPr>
                <w:rFonts w:ascii="Verdana" w:hAnsi="Verdana"/>
              </w:rPr>
              <w:t>Se sugiere que lo hagas en tus tiempos de estudio autónomo.</w:t>
            </w:r>
          </w:p>
        </w:tc>
        <w:tc>
          <w:tcPr>
            <w:tcW w:w="2403" w:type="dxa"/>
          </w:tcPr>
          <w:p w14:paraId="30D95832" w14:textId="77777777" w:rsidR="00297A1F" w:rsidRPr="00975F18" w:rsidRDefault="00297A1F" w:rsidP="00297A1F">
            <w:pPr>
              <w:rPr>
                <w:rFonts w:ascii="Verdana" w:hAnsi="Verdana"/>
              </w:rPr>
            </w:pPr>
            <w:r w:rsidRPr="00975F18">
              <w:rPr>
                <w:rFonts w:ascii="Verdana" w:hAnsi="Verdana"/>
              </w:rPr>
              <w:t xml:space="preserve">Para profundizar y apropiarte de los aprendizajes desarrollados durante la semana. </w:t>
            </w:r>
          </w:p>
        </w:tc>
      </w:tr>
      <w:tr w:rsidR="00297A1F" w:rsidRPr="00297A1F" w14:paraId="667CD6F1" w14:textId="77777777" w:rsidTr="008C315B">
        <w:tc>
          <w:tcPr>
            <w:tcW w:w="1758" w:type="dxa"/>
            <w:vAlign w:val="center"/>
          </w:tcPr>
          <w:p w14:paraId="6D27FEAA" w14:textId="77777777" w:rsidR="00297A1F" w:rsidRPr="001D6B0C" w:rsidRDefault="00297A1F" w:rsidP="00297A1F">
            <w:pPr>
              <w:rPr>
                <w:rFonts w:ascii="Verdana" w:hAnsi="Verdana"/>
              </w:rPr>
            </w:pPr>
            <w:r w:rsidRPr="001D6B0C">
              <w:rPr>
                <w:rFonts w:ascii="Verdana" w:hAnsi="Verdana"/>
              </w:rPr>
              <w:t>Sesión sincrónica</w:t>
            </w:r>
          </w:p>
          <w:p w14:paraId="3261B7CB" w14:textId="77777777" w:rsidR="00297A1F" w:rsidRPr="001D6B0C" w:rsidRDefault="00297A1F" w:rsidP="00297A1F">
            <w:pPr>
              <w:rPr>
                <w:rFonts w:ascii="Verdana" w:hAnsi="Verdana"/>
              </w:rPr>
            </w:pPr>
          </w:p>
          <w:p w14:paraId="69D4C022" w14:textId="77777777" w:rsidR="00297A1F" w:rsidRPr="001D6B0C" w:rsidRDefault="00297A1F" w:rsidP="00297A1F">
            <w:pPr>
              <w:rPr>
                <w:rFonts w:ascii="Verdana" w:hAnsi="Verdana"/>
              </w:rPr>
            </w:pPr>
          </w:p>
        </w:tc>
        <w:tc>
          <w:tcPr>
            <w:tcW w:w="2532" w:type="dxa"/>
          </w:tcPr>
          <w:p w14:paraId="21DBCCF1" w14:textId="77777777" w:rsidR="00297A1F" w:rsidRPr="001D6B0C" w:rsidRDefault="00297A1F" w:rsidP="00297A1F">
            <w:pPr>
              <w:rPr>
                <w:rFonts w:ascii="Verdana" w:hAnsi="Verdana"/>
              </w:rPr>
            </w:pPr>
            <w:r w:rsidRPr="001D6B0C">
              <w:rPr>
                <w:rFonts w:ascii="Verdana" w:hAnsi="Verdana"/>
                <w:b/>
                <w:bCs/>
              </w:rPr>
              <w:t xml:space="preserve">Participar </w:t>
            </w:r>
            <w:r w:rsidRPr="001D6B0C">
              <w:rPr>
                <w:rFonts w:ascii="Verdana" w:hAnsi="Verdana"/>
              </w:rPr>
              <w:t>en la sesión, ingresando a la plataforma de videoconferencia, en día y hora que señale tu docente.</w:t>
            </w:r>
          </w:p>
        </w:tc>
        <w:tc>
          <w:tcPr>
            <w:tcW w:w="2379" w:type="dxa"/>
          </w:tcPr>
          <w:p w14:paraId="0852054F" w14:textId="77777777" w:rsidR="00297A1F" w:rsidRPr="001D6B0C" w:rsidRDefault="00297A1F" w:rsidP="00297A1F">
            <w:pPr>
              <w:rPr>
                <w:rFonts w:ascii="Verdana" w:hAnsi="Verdana"/>
              </w:rPr>
            </w:pPr>
            <w:r w:rsidRPr="001D6B0C">
              <w:rPr>
                <w:rFonts w:ascii="Verdana" w:hAnsi="Verdana"/>
              </w:rPr>
              <w:t xml:space="preserve">En la fecha y hora que se comunicará oportunamente a través de los canales establecidos. </w:t>
            </w:r>
          </w:p>
        </w:tc>
        <w:tc>
          <w:tcPr>
            <w:tcW w:w="2403" w:type="dxa"/>
          </w:tcPr>
          <w:p w14:paraId="4DA24D50" w14:textId="77777777" w:rsidR="00297A1F" w:rsidRPr="001D6B0C" w:rsidRDefault="00297A1F" w:rsidP="00297A1F">
            <w:pPr>
              <w:rPr>
                <w:rFonts w:ascii="Verdana" w:hAnsi="Verdana"/>
              </w:rPr>
            </w:pPr>
            <w:r w:rsidRPr="001D6B0C">
              <w:rPr>
                <w:rFonts w:ascii="Verdana" w:hAnsi="Verdana"/>
              </w:rPr>
              <w:t xml:space="preserve">Para repasar los contenidos de la semana, y aclarar dudas sobre el contenido, evaluaciones o los materiales de estudio. Podrás compartir de manera </w:t>
            </w:r>
            <w:r w:rsidRPr="001D6B0C">
              <w:rPr>
                <w:rFonts w:ascii="Verdana" w:hAnsi="Verdana"/>
              </w:rPr>
              <w:lastRenderedPageBreak/>
              <w:t>sincrónica por videoconferencia con tu docente, compañeros y compañeras.</w:t>
            </w:r>
          </w:p>
        </w:tc>
      </w:tr>
      <w:tr w:rsidR="00297A1F" w:rsidRPr="00297A1F" w14:paraId="2FAC80D0" w14:textId="77777777" w:rsidTr="008C315B">
        <w:tc>
          <w:tcPr>
            <w:tcW w:w="1758" w:type="dxa"/>
            <w:vAlign w:val="center"/>
          </w:tcPr>
          <w:p w14:paraId="1393EDF1" w14:textId="77777777" w:rsidR="00297A1F" w:rsidRPr="00975F18" w:rsidRDefault="00297A1F" w:rsidP="00297A1F">
            <w:pPr>
              <w:jc w:val="center"/>
              <w:rPr>
                <w:rFonts w:ascii="Verdana" w:hAnsi="Verdana" w:cstheme="majorHAnsi"/>
              </w:rPr>
            </w:pPr>
            <w:r w:rsidRPr="00975F18">
              <w:rPr>
                <w:rFonts w:ascii="Verdana" w:hAnsi="Verdana" w:cstheme="majorHAnsi"/>
              </w:rPr>
              <w:lastRenderedPageBreak/>
              <w:t xml:space="preserve">Evaluación formativa </w:t>
            </w:r>
          </w:p>
          <w:p w14:paraId="2D1BF2CB" w14:textId="77777777" w:rsidR="00297A1F" w:rsidRPr="00975F18" w:rsidRDefault="00297A1F" w:rsidP="00297A1F">
            <w:pPr>
              <w:jc w:val="center"/>
              <w:rPr>
                <w:rFonts w:ascii="Verdana" w:hAnsi="Verdana" w:cstheme="majorHAnsi"/>
              </w:rPr>
            </w:pPr>
          </w:p>
          <w:p w14:paraId="7C1E801B" w14:textId="0680AD30" w:rsidR="00297A1F" w:rsidRPr="00975F18" w:rsidRDefault="00297A1F" w:rsidP="00297A1F">
            <w:pPr>
              <w:rPr>
                <w:rFonts w:ascii="Verdana" w:hAnsi="Verdana"/>
              </w:rPr>
            </w:pPr>
          </w:p>
        </w:tc>
        <w:tc>
          <w:tcPr>
            <w:tcW w:w="2532" w:type="dxa"/>
          </w:tcPr>
          <w:p w14:paraId="392582DF" w14:textId="42F68608" w:rsidR="00297A1F" w:rsidRPr="00975F18" w:rsidRDefault="00297A1F" w:rsidP="00297A1F">
            <w:pPr>
              <w:rPr>
                <w:rFonts w:ascii="Verdana" w:hAnsi="Verdana"/>
                <w:b/>
                <w:bCs/>
              </w:rPr>
            </w:pPr>
            <w:r w:rsidRPr="00975F18">
              <w:rPr>
                <w:rFonts w:ascii="Verdana" w:hAnsi="Verdana" w:cstheme="majorHAnsi"/>
                <w:b/>
                <w:bCs/>
              </w:rPr>
              <w:t xml:space="preserve">De manera </w:t>
            </w:r>
            <w:r w:rsidRPr="008C315B">
              <w:rPr>
                <w:rFonts w:ascii="Verdana" w:hAnsi="Verdana" w:cstheme="majorHAnsi"/>
                <w:b/>
                <w:bCs/>
              </w:rPr>
              <w:t>individual,</w:t>
            </w:r>
            <w:r w:rsidRPr="00975F18">
              <w:rPr>
                <w:rFonts w:ascii="Verdana" w:hAnsi="Verdana" w:cstheme="majorHAnsi"/>
                <w:b/>
                <w:bCs/>
              </w:rPr>
              <w:t xml:space="preserve"> </w:t>
            </w:r>
            <w:r w:rsidRPr="00975F18">
              <w:rPr>
                <w:rFonts w:ascii="Verdana" w:hAnsi="Verdana" w:cstheme="majorHAnsi"/>
              </w:rPr>
              <w:t>debes realizar la actividad que se indica.</w:t>
            </w:r>
          </w:p>
        </w:tc>
        <w:tc>
          <w:tcPr>
            <w:tcW w:w="2379" w:type="dxa"/>
          </w:tcPr>
          <w:p w14:paraId="4033ED76" w14:textId="595B20C0" w:rsidR="00297A1F" w:rsidRPr="00975F18" w:rsidRDefault="00297A1F" w:rsidP="00297A1F">
            <w:pPr>
              <w:rPr>
                <w:rFonts w:ascii="Verdana" w:hAnsi="Verdana" w:cstheme="majorHAnsi"/>
              </w:rPr>
            </w:pPr>
            <w:r w:rsidRPr="00975F18">
              <w:rPr>
                <w:rFonts w:ascii="Verdana" w:hAnsi="Verdana" w:cstheme="majorHAnsi"/>
              </w:rPr>
              <w:t>Durante la semana</w:t>
            </w:r>
            <w:r w:rsidR="008C315B">
              <w:rPr>
                <w:rFonts w:ascii="Verdana" w:hAnsi="Verdana" w:cstheme="majorHAnsi"/>
              </w:rPr>
              <w:t xml:space="preserve"> deberás seleccionar un texto coloquial y transformarlo a texto académico aplicando lo aprendido</w:t>
            </w:r>
            <w:r w:rsidRPr="00975F18">
              <w:rPr>
                <w:rFonts w:ascii="Verdana" w:hAnsi="Verdana" w:cstheme="majorHAnsi"/>
              </w:rPr>
              <w:t>.</w:t>
            </w:r>
          </w:p>
          <w:p w14:paraId="23299D97" w14:textId="77777777" w:rsidR="00297A1F" w:rsidRPr="00975F18" w:rsidRDefault="00297A1F" w:rsidP="00297A1F">
            <w:pPr>
              <w:rPr>
                <w:rFonts w:ascii="Verdana" w:hAnsi="Verdana" w:cstheme="majorHAnsi"/>
              </w:rPr>
            </w:pPr>
          </w:p>
          <w:p w14:paraId="6F1A709D" w14:textId="0E8F6102" w:rsidR="00297A1F" w:rsidRPr="00975F18" w:rsidRDefault="00297A1F" w:rsidP="00297A1F">
            <w:pPr>
              <w:rPr>
                <w:rFonts w:ascii="Verdana" w:hAnsi="Verdana"/>
              </w:rPr>
            </w:pPr>
            <w:r w:rsidRPr="00975F18">
              <w:rPr>
                <w:rFonts w:ascii="Verdana" w:hAnsi="Verdana" w:cstheme="majorHAnsi"/>
              </w:rPr>
              <w:t xml:space="preserve">Esta evaluación tiene un </w:t>
            </w:r>
            <w:r w:rsidRPr="00975F18">
              <w:rPr>
                <w:rFonts w:ascii="Verdana" w:hAnsi="Verdana" w:cstheme="majorHAnsi"/>
                <w:b/>
                <w:bCs/>
              </w:rPr>
              <w:t>0% de ponderación</w:t>
            </w:r>
            <w:r w:rsidRPr="00975F18">
              <w:rPr>
                <w:rFonts w:ascii="Verdana" w:hAnsi="Verdana" w:cstheme="majorHAnsi"/>
              </w:rPr>
              <w:t xml:space="preserve"> sobre la nota de la asignatura.</w:t>
            </w:r>
          </w:p>
        </w:tc>
        <w:tc>
          <w:tcPr>
            <w:tcW w:w="2403" w:type="dxa"/>
          </w:tcPr>
          <w:p w14:paraId="2D893137" w14:textId="77777777" w:rsidR="00297A1F" w:rsidRPr="00975F18" w:rsidRDefault="00297A1F" w:rsidP="008C315B">
            <w:pPr>
              <w:jc w:val="both"/>
              <w:rPr>
                <w:rFonts w:ascii="Verdana" w:hAnsi="Verdana" w:cstheme="majorHAnsi"/>
              </w:rPr>
            </w:pPr>
            <w:r w:rsidRPr="00975F18">
              <w:rPr>
                <w:rFonts w:ascii="Verdana" w:hAnsi="Verdana" w:cstheme="majorHAnsi"/>
              </w:rPr>
              <w:t>Para demostrar el logro del resultado de aprendizaje y criterios de evaluación:</w:t>
            </w:r>
          </w:p>
          <w:p w14:paraId="0331DA42" w14:textId="77777777" w:rsidR="00297A1F" w:rsidRPr="00975F18" w:rsidRDefault="00297A1F" w:rsidP="008C315B">
            <w:pPr>
              <w:jc w:val="both"/>
              <w:rPr>
                <w:rFonts w:ascii="Verdana" w:hAnsi="Verdana" w:cstheme="majorHAnsi"/>
              </w:rPr>
            </w:pPr>
          </w:p>
          <w:p w14:paraId="2A8ED033" w14:textId="77777777" w:rsidR="00297A1F" w:rsidRPr="00975F18" w:rsidRDefault="00297A1F" w:rsidP="008C315B">
            <w:pPr>
              <w:pStyle w:val="NormalWeb"/>
              <w:jc w:val="both"/>
              <w:rPr>
                <w:rFonts w:ascii="Verdana" w:hAnsi="Verdana" w:cstheme="majorHAnsi"/>
              </w:rPr>
            </w:pPr>
            <w:r w:rsidRPr="00975F18">
              <w:rPr>
                <w:rFonts w:ascii="Verdana" w:hAnsi="Verdana" w:cstheme="majorHAnsi"/>
                <w:b/>
                <w:bCs/>
              </w:rPr>
              <w:t>Resultado de aprendizaje</w:t>
            </w:r>
            <w:r w:rsidRPr="00975F18">
              <w:rPr>
                <w:rFonts w:ascii="Verdana" w:hAnsi="Verdana" w:cstheme="majorHAnsi"/>
              </w:rPr>
              <w:t xml:space="preserve"> </w:t>
            </w:r>
          </w:p>
          <w:p w14:paraId="048E622C" w14:textId="77777777" w:rsidR="008C315B" w:rsidRDefault="008C315B" w:rsidP="008C315B">
            <w:pPr>
              <w:jc w:val="both"/>
              <w:rPr>
                <w:rFonts w:ascii="Verdana" w:hAnsi="Verdana" w:cs="Calibri"/>
              </w:rPr>
            </w:pPr>
            <w:r w:rsidRPr="00DF4100">
              <w:rPr>
                <w:rFonts w:ascii="Verdana" w:hAnsi="Verdana" w:cs="Calibri"/>
              </w:rPr>
              <w:t xml:space="preserve">Expresa de forma oral y escrita una postura personal sobre un objeto de discusión que está instalado en la sociedad, en su área profesional o en las interacciones cotidianas, utilizando las estructuras propias de un discurso argumentativo ajustado al contexto e interlocutores del Mundo Digital. </w:t>
            </w:r>
          </w:p>
          <w:p w14:paraId="200B5EA9" w14:textId="77777777" w:rsidR="008C315B" w:rsidRDefault="008C315B" w:rsidP="008C315B">
            <w:pPr>
              <w:jc w:val="both"/>
              <w:rPr>
                <w:rFonts w:ascii="Verdana" w:hAnsi="Verdana" w:cs="Calibri"/>
                <w:b/>
                <w:bCs/>
              </w:rPr>
            </w:pPr>
          </w:p>
          <w:p w14:paraId="00F8AE1E" w14:textId="6558F066" w:rsidR="00297A1F" w:rsidRPr="00975F18" w:rsidRDefault="00297A1F" w:rsidP="008C315B">
            <w:pPr>
              <w:jc w:val="both"/>
              <w:rPr>
                <w:rFonts w:ascii="Verdana" w:hAnsi="Verdana" w:cstheme="majorHAnsi"/>
                <w:b/>
                <w:bCs/>
              </w:rPr>
            </w:pPr>
            <w:r w:rsidRPr="00975F18">
              <w:rPr>
                <w:rFonts w:ascii="Verdana" w:hAnsi="Verdana" w:cstheme="majorHAnsi"/>
                <w:b/>
                <w:bCs/>
              </w:rPr>
              <w:t>Criterio de evaluación</w:t>
            </w:r>
          </w:p>
          <w:p w14:paraId="5F3C7569" w14:textId="77777777" w:rsidR="00297A1F" w:rsidRPr="00975F18" w:rsidRDefault="00297A1F" w:rsidP="008C315B">
            <w:pPr>
              <w:jc w:val="both"/>
              <w:rPr>
                <w:rFonts w:ascii="Verdana" w:hAnsi="Verdana" w:cstheme="majorHAnsi"/>
                <w:b/>
                <w:bCs/>
              </w:rPr>
            </w:pPr>
          </w:p>
          <w:p w14:paraId="57FE4994" w14:textId="77777777" w:rsidR="008C315B" w:rsidRPr="008C315B" w:rsidRDefault="008C315B" w:rsidP="008C315B">
            <w:pPr>
              <w:jc w:val="both"/>
              <w:rPr>
                <w:rFonts w:ascii="Verdana" w:hAnsi="Verdana" w:cstheme="majorHAnsi"/>
              </w:rPr>
            </w:pPr>
            <w:r w:rsidRPr="008C315B">
              <w:rPr>
                <w:rFonts w:ascii="Verdana" w:hAnsi="Verdana" w:cstheme="majorHAnsi"/>
                <w:lang w:val="es-ES"/>
              </w:rPr>
              <w:t xml:space="preserve">CE 1.1 </w:t>
            </w:r>
            <w:r w:rsidRPr="008C315B">
              <w:rPr>
                <w:rFonts w:ascii="Verdana" w:hAnsi="Verdana" w:cstheme="majorHAnsi"/>
              </w:rPr>
              <w:t xml:space="preserve">Elabora artículos de </w:t>
            </w:r>
            <w:r w:rsidRPr="008C315B">
              <w:rPr>
                <w:rFonts w:ascii="Verdana" w:hAnsi="Verdana" w:cstheme="majorHAnsi"/>
              </w:rPr>
              <w:lastRenderedPageBreak/>
              <w:t xml:space="preserve">opinión utilizando la estructura de la escritura argumentativa, para expresar ideas de manera lógica y coherente acorde al contexto e interlocutores del Mundo Digital. </w:t>
            </w:r>
          </w:p>
          <w:p w14:paraId="5159A15C" w14:textId="77777777" w:rsidR="008C315B" w:rsidRPr="008C315B" w:rsidRDefault="008C315B" w:rsidP="008C315B">
            <w:pPr>
              <w:jc w:val="both"/>
              <w:rPr>
                <w:rFonts w:ascii="Verdana" w:hAnsi="Verdana" w:cstheme="majorHAnsi"/>
              </w:rPr>
            </w:pPr>
          </w:p>
          <w:p w14:paraId="76902427" w14:textId="77777777" w:rsidR="008C315B" w:rsidRPr="008C315B" w:rsidRDefault="008C315B" w:rsidP="008C315B">
            <w:pPr>
              <w:jc w:val="both"/>
              <w:rPr>
                <w:rFonts w:ascii="Verdana" w:hAnsi="Verdana" w:cstheme="majorHAnsi"/>
              </w:rPr>
            </w:pPr>
            <w:r w:rsidRPr="008C315B">
              <w:rPr>
                <w:rFonts w:ascii="Verdana" w:hAnsi="Verdana" w:cstheme="majorHAnsi"/>
              </w:rPr>
              <w:t xml:space="preserve">CE 1.4 Estructura sistemáticamente la Información de distintos medios para facilitar la  interpretación de un fenómeno. </w:t>
            </w:r>
          </w:p>
          <w:p w14:paraId="645F1B70" w14:textId="41E06137" w:rsidR="00297A1F" w:rsidRPr="00975F18" w:rsidRDefault="00297A1F" w:rsidP="008C315B">
            <w:pPr>
              <w:jc w:val="both"/>
              <w:rPr>
                <w:rFonts w:ascii="Verdana" w:hAnsi="Verdana"/>
              </w:rPr>
            </w:pPr>
          </w:p>
        </w:tc>
      </w:tr>
    </w:tbl>
    <w:p w14:paraId="5F9CC54F" w14:textId="77777777" w:rsidR="00297A1F" w:rsidRDefault="00297A1F" w:rsidP="00DD1C0B"/>
    <w:p w14:paraId="3FCABC23" w14:textId="77777777" w:rsidR="00297A1F" w:rsidRDefault="00297A1F" w:rsidP="00DD1C0B"/>
    <w:p w14:paraId="2004B1D4" w14:textId="77777777" w:rsidR="00297A1F" w:rsidRDefault="00297A1F" w:rsidP="00DD1C0B"/>
    <w:p w14:paraId="2EBD423D" w14:textId="77777777" w:rsidR="00297A1F" w:rsidRDefault="00297A1F" w:rsidP="00DD1C0B"/>
    <w:p w14:paraId="568FD969" w14:textId="77777777" w:rsidR="00297A1F" w:rsidRDefault="00297A1F" w:rsidP="00DD1C0B"/>
    <w:p w14:paraId="73EBF1C1" w14:textId="77777777" w:rsidR="00297A1F" w:rsidRDefault="00297A1F" w:rsidP="00DD1C0B"/>
    <w:p w14:paraId="179640DD" w14:textId="77777777" w:rsidR="008C315B" w:rsidRPr="00C30323" w:rsidRDefault="008C315B" w:rsidP="008C315B">
      <w:pPr>
        <w:pStyle w:val="Citadestacada"/>
        <w:pBdr>
          <w:bottom w:val="single" w:sz="4" w:space="3" w:color="4472C4" w:themeColor="accent1"/>
        </w:pBdr>
        <w:ind w:left="0"/>
        <w:rPr>
          <w:rStyle w:val="SUBTTULO1"/>
          <w:i w:val="0"/>
          <w:iCs w:val="0"/>
        </w:rPr>
      </w:pPr>
      <w:r w:rsidRPr="00C30323">
        <w:rPr>
          <w:rStyle w:val="SUBTTULO1"/>
          <w:i w:val="0"/>
          <w:iCs w:val="0"/>
        </w:rPr>
        <w:t xml:space="preserve">UNIDAD 1: </w:t>
      </w:r>
      <w:r>
        <w:rPr>
          <w:rStyle w:val="SUBTTULO1"/>
          <w:i w:val="0"/>
          <w:iCs w:val="0"/>
        </w:rPr>
        <w:t>DISCURSO ARGUMENTATIVO ORAL Y ESCRITO</w:t>
      </w:r>
      <w:r w:rsidRPr="00C30323">
        <w:rPr>
          <w:rStyle w:val="SUBTTULO1"/>
          <w:i w:val="0"/>
          <w:iCs w:val="0"/>
        </w:rPr>
        <w:t xml:space="preserve"> </w:t>
      </w:r>
    </w:p>
    <w:p w14:paraId="7A4312E2" w14:textId="5BE34711" w:rsidR="008C315B" w:rsidRPr="00C30323" w:rsidRDefault="008C315B" w:rsidP="008C315B">
      <w:pPr>
        <w:pStyle w:val="Ttulo2"/>
        <w:rPr>
          <w:rStyle w:val="SUBTTULO1"/>
        </w:rPr>
      </w:pPr>
      <w:r w:rsidRPr="00C30323">
        <w:rPr>
          <w:rStyle w:val="SUBTTULO1"/>
        </w:rPr>
        <w:t xml:space="preserve">SEMANA </w:t>
      </w:r>
      <w:r>
        <w:rPr>
          <w:rStyle w:val="SUBTTULO1"/>
        </w:rPr>
        <w:t>2</w:t>
      </w:r>
      <w:r w:rsidRPr="00C30323">
        <w:rPr>
          <w:rStyle w:val="SUBTTULO1"/>
        </w:rPr>
        <w:t xml:space="preserve">. </w:t>
      </w:r>
      <w:r w:rsidR="00D47BF3">
        <w:rPr>
          <w:rStyle w:val="SUBTTULO1"/>
        </w:rPr>
        <w:t>TEXTOS ARGUMENTATIVOS</w:t>
      </w:r>
    </w:p>
    <w:p w14:paraId="54D79A45" w14:textId="77777777" w:rsidR="00297A1F" w:rsidRDefault="00297A1F" w:rsidP="00DD1C0B"/>
    <w:p w14:paraId="3BD84C2E" w14:textId="77777777" w:rsidR="00297A1F" w:rsidRDefault="00297A1F" w:rsidP="00DD1C0B"/>
    <w:p w14:paraId="37648A2D" w14:textId="77777777" w:rsidR="008C315B" w:rsidRDefault="008C315B" w:rsidP="00DD1C0B"/>
    <w:tbl>
      <w:tblPr>
        <w:tblStyle w:val="Tablaconcuadrcula"/>
        <w:tblW w:w="9072" w:type="dxa"/>
        <w:tblInd w:w="-5" w:type="dxa"/>
        <w:tblLook w:val="04A0" w:firstRow="1" w:lastRow="0" w:firstColumn="1" w:lastColumn="0" w:noHBand="0" w:noVBand="1"/>
      </w:tblPr>
      <w:tblGrid>
        <w:gridCol w:w="1758"/>
        <w:gridCol w:w="2532"/>
        <w:gridCol w:w="2379"/>
        <w:gridCol w:w="2403"/>
      </w:tblGrid>
      <w:tr w:rsidR="008C315B" w:rsidRPr="00297A1F" w14:paraId="0FF96756" w14:textId="77777777" w:rsidTr="00D47BF3">
        <w:tc>
          <w:tcPr>
            <w:tcW w:w="1758" w:type="dxa"/>
          </w:tcPr>
          <w:p w14:paraId="6861659A" w14:textId="77777777" w:rsidR="008C315B" w:rsidRPr="00975F18" w:rsidRDefault="008C315B" w:rsidP="003D7DB5">
            <w:pPr>
              <w:rPr>
                <w:rFonts w:ascii="Verdana" w:hAnsi="Verdana"/>
                <w:b/>
                <w:bCs/>
              </w:rPr>
            </w:pPr>
            <w:r w:rsidRPr="00975F18">
              <w:rPr>
                <w:rFonts w:ascii="Verdana" w:hAnsi="Verdana"/>
                <w:b/>
                <w:bCs/>
              </w:rPr>
              <w:t>¿Dónde lo debes hacer?</w:t>
            </w:r>
          </w:p>
        </w:tc>
        <w:tc>
          <w:tcPr>
            <w:tcW w:w="2532" w:type="dxa"/>
          </w:tcPr>
          <w:p w14:paraId="7B83BA0E" w14:textId="77777777" w:rsidR="008C315B" w:rsidRPr="00975F18" w:rsidRDefault="008C315B" w:rsidP="003D7DB5">
            <w:pPr>
              <w:rPr>
                <w:rFonts w:ascii="Verdana" w:hAnsi="Verdana"/>
                <w:b/>
                <w:bCs/>
              </w:rPr>
            </w:pPr>
            <w:r w:rsidRPr="00975F18">
              <w:rPr>
                <w:rFonts w:ascii="Verdana" w:hAnsi="Verdana"/>
                <w:b/>
                <w:bCs/>
              </w:rPr>
              <w:t>¿Qué debes hacer?</w:t>
            </w:r>
          </w:p>
        </w:tc>
        <w:tc>
          <w:tcPr>
            <w:tcW w:w="2379" w:type="dxa"/>
          </w:tcPr>
          <w:p w14:paraId="0785A79F" w14:textId="77777777" w:rsidR="008C315B" w:rsidRPr="00975F18" w:rsidRDefault="008C315B" w:rsidP="003D7DB5">
            <w:pPr>
              <w:rPr>
                <w:rFonts w:ascii="Verdana" w:hAnsi="Verdana"/>
                <w:b/>
                <w:bCs/>
              </w:rPr>
            </w:pPr>
            <w:r w:rsidRPr="00975F18">
              <w:rPr>
                <w:rFonts w:ascii="Verdana" w:hAnsi="Verdana"/>
                <w:b/>
                <w:bCs/>
              </w:rPr>
              <w:t>¿Cuándo lo debes hacer?</w:t>
            </w:r>
          </w:p>
        </w:tc>
        <w:tc>
          <w:tcPr>
            <w:tcW w:w="2403" w:type="dxa"/>
          </w:tcPr>
          <w:p w14:paraId="2D7C2DE5" w14:textId="77777777" w:rsidR="008C315B" w:rsidRPr="00975F18" w:rsidRDefault="008C315B" w:rsidP="003D7DB5">
            <w:pPr>
              <w:rPr>
                <w:rFonts w:ascii="Verdana" w:hAnsi="Verdana"/>
                <w:b/>
                <w:bCs/>
              </w:rPr>
            </w:pPr>
            <w:r w:rsidRPr="00975F18">
              <w:rPr>
                <w:rFonts w:ascii="Verdana" w:hAnsi="Verdana"/>
                <w:b/>
                <w:bCs/>
              </w:rPr>
              <w:t>¿Para qué lo debes hacer?</w:t>
            </w:r>
          </w:p>
        </w:tc>
      </w:tr>
      <w:tr w:rsidR="008C315B" w:rsidRPr="00297A1F" w14:paraId="40467645" w14:textId="77777777" w:rsidTr="00D47BF3">
        <w:tc>
          <w:tcPr>
            <w:tcW w:w="1758" w:type="dxa"/>
            <w:vAlign w:val="center"/>
          </w:tcPr>
          <w:p w14:paraId="3D3DFD1D" w14:textId="77777777" w:rsidR="008C315B" w:rsidRPr="00975F18" w:rsidRDefault="008C315B" w:rsidP="003D7DB5">
            <w:pPr>
              <w:rPr>
                <w:rFonts w:ascii="Verdana" w:hAnsi="Verdana"/>
              </w:rPr>
            </w:pPr>
            <w:r w:rsidRPr="00975F18">
              <w:rPr>
                <w:rFonts w:ascii="Verdana" w:hAnsi="Verdana"/>
              </w:rPr>
              <w:t xml:space="preserve">Desarrollo de la experiencia </w:t>
            </w:r>
            <w:r w:rsidRPr="00975F18">
              <w:rPr>
                <w:rFonts w:ascii="Verdana" w:hAnsi="Verdana"/>
              </w:rPr>
              <w:lastRenderedPageBreak/>
              <w:t>de aprendizaje</w:t>
            </w:r>
          </w:p>
        </w:tc>
        <w:tc>
          <w:tcPr>
            <w:tcW w:w="2532" w:type="dxa"/>
          </w:tcPr>
          <w:p w14:paraId="0E2408A5" w14:textId="77777777" w:rsidR="008C315B" w:rsidRPr="00975F18" w:rsidRDefault="008C315B" w:rsidP="003D7DB5">
            <w:pPr>
              <w:rPr>
                <w:rFonts w:ascii="Verdana" w:hAnsi="Verdana"/>
              </w:rPr>
            </w:pPr>
            <w:r w:rsidRPr="00975F18">
              <w:rPr>
                <w:rFonts w:ascii="Verdana" w:hAnsi="Verdana"/>
                <w:b/>
                <w:bCs/>
              </w:rPr>
              <w:lastRenderedPageBreak/>
              <w:t xml:space="preserve">Revisar </w:t>
            </w:r>
            <w:r w:rsidRPr="00975F18">
              <w:rPr>
                <w:rFonts w:ascii="Verdana" w:hAnsi="Verdana"/>
              </w:rPr>
              <w:t xml:space="preserve">los recursos de aprendizaje </w:t>
            </w:r>
            <w:r w:rsidRPr="00975F18">
              <w:rPr>
                <w:rFonts w:ascii="Verdana" w:hAnsi="Verdana"/>
              </w:rPr>
              <w:lastRenderedPageBreak/>
              <w:t>disponibles en plataforma.</w:t>
            </w:r>
          </w:p>
        </w:tc>
        <w:tc>
          <w:tcPr>
            <w:tcW w:w="2379" w:type="dxa"/>
          </w:tcPr>
          <w:p w14:paraId="176C63E2" w14:textId="77777777" w:rsidR="008C315B" w:rsidRPr="00975F18" w:rsidRDefault="008C315B" w:rsidP="003D7DB5">
            <w:pPr>
              <w:rPr>
                <w:rFonts w:ascii="Verdana" w:hAnsi="Verdana"/>
              </w:rPr>
            </w:pPr>
            <w:r w:rsidRPr="00975F18">
              <w:rPr>
                <w:rFonts w:ascii="Verdana" w:hAnsi="Verdana"/>
              </w:rPr>
              <w:lastRenderedPageBreak/>
              <w:t>Debes realizar estas acciones durante el desarrollo de </w:t>
            </w:r>
          </w:p>
          <w:p w14:paraId="34408296" w14:textId="77777777" w:rsidR="008C315B" w:rsidRPr="00975F18" w:rsidRDefault="008C315B" w:rsidP="003D7DB5">
            <w:pPr>
              <w:rPr>
                <w:rFonts w:ascii="Verdana" w:hAnsi="Verdana"/>
              </w:rPr>
            </w:pPr>
            <w:r w:rsidRPr="00975F18">
              <w:rPr>
                <w:rFonts w:ascii="Verdana" w:hAnsi="Verdana"/>
              </w:rPr>
              <w:lastRenderedPageBreak/>
              <w:t>la semana, con el debido tiempo, para que puedas consultar tus dudas al docente de manera oportuna. </w:t>
            </w:r>
          </w:p>
          <w:p w14:paraId="29DE71C9" w14:textId="77777777" w:rsidR="008C315B" w:rsidRPr="00975F18" w:rsidRDefault="008C315B" w:rsidP="003D7DB5">
            <w:pPr>
              <w:rPr>
                <w:rFonts w:ascii="Verdana" w:hAnsi="Verdana"/>
              </w:rPr>
            </w:pPr>
            <w:r w:rsidRPr="00975F18">
              <w:rPr>
                <w:rFonts w:ascii="Verdana" w:hAnsi="Verdana"/>
              </w:rPr>
              <w:t> </w:t>
            </w:r>
          </w:p>
        </w:tc>
        <w:tc>
          <w:tcPr>
            <w:tcW w:w="2403" w:type="dxa"/>
          </w:tcPr>
          <w:p w14:paraId="55BFF5D3" w14:textId="77777777" w:rsidR="008C315B" w:rsidRPr="00975F18" w:rsidRDefault="008C315B" w:rsidP="003D7DB5">
            <w:pPr>
              <w:rPr>
                <w:rFonts w:ascii="Verdana" w:hAnsi="Verdana"/>
              </w:rPr>
            </w:pPr>
            <w:r w:rsidRPr="00975F18">
              <w:rPr>
                <w:rFonts w:ascii="Verdana" w:hAnsi="Verdana"/>
              </w:rPr>
              <w:lastRenderedPageBreak/>
              <w:t xml:space="preserve">Para estudiar, internalizar y aplicar los contenidos que </w:t>
            </w:r>
            <w:r w:rsidRPr="00975F18">
              <w:rPr>
                <w:rFonts w:ascii="Verdana" w:hAnsi="Verdana"/>
              </w:rPr>
              <w:lastRenderedPageBreak/>
              <w:t>debes aprender durante la semana. </w:t>
            </w:r>
          </w:p>
        </w:tc>
      </w:tr>
      <w:tr w:rsidR="008C315B" w:rsidRPr="00297A1F" w14:paraId="47A91EC2" w14:textId="77777777" w:rsidTr="00D47BF3">
        <w:tc>
          <w:tcPr>
            <w:tcW w:w="1758" w:type="dxa"/>
            <w:vAlign w:val="center"/>
          </w:tcPr>
          <w:p w14:paraId="6A340E01" w14:textId="77777777" w:rsidR="008C315B" w:rsidRPr="00975F18" w:rsidRDefault="008C315B" w:rsidP="003D7DB5">
            <w:pPr>
              <w:rPr>
                <w:rFonts w:ascii="Verdana" w:hAnsi="Verdana"/>
              </w:rPr>
            </w:pPr>
            <w:r w:rsidRPr="00975F18">
              <w:rPr>
                <w:rFonts w:ascii="Verdana" w:hAnsi="Verdana"/>
              </w:rPr>
              <w:lastRenderedPageBreak/>
              <w:t>Horas autónomas dirigidas</w:t>
            </w:r>
          </w:p>
          <w:p w14:paraId="6A0A2D81" w14:textId="77777777" w:rsidR="008C315B" w:rsidRPr="00975F18" w:rsidRDefault="008C315B" w:rsidP="003D7DB5">
            <w:pPr>
              <w:rPr>
                <w:rFonts w:ascii="Verdana" w:hAnsi="Verdana"/>
              </w:rPr>
            </w:pPr>
          </w:p>
          <w:p w14:paraId="23809258" w14:textId="77777777" w:rsidR="008C315B" w:rsidRPr="00975F18" w:rsidRDefault="008C315B" w:rsidP="003D7DB5">
            <w:pPr>
              <w:rPr>
                <w:rFonts w:ascii="Verdana" w:hAnsi="Verdana"/>
              </w:rPr>
            </w:pPr>
          </w:p>
        </w:tc>
        <w:tc>
          <w:tcPr>
            <w:tcW w:w="2532" w:type="dxa"/>
          </w:tcPr>
          <w:p w14:paraId="167B03B3" w14:textId="77777777" w:rsidR="008C315B" w:rsidRPr="00975F18" w:rsidRDefault="008C315B" w:rsidP="003D7DB5">
            <w:pPr>
              <w:rPr>
                <w:rFonts w:ascii="Verdana" w:hAnsi="Verdana"/>
              </w:rPr>
            </w:pPr>
            <w:r w:rsidRPr="00975F18">
              <w:rPr>
                <w:rFonts w:ascii="Verdana" w:hAnsi="Verdana"/>
                <w:b/>
                <w:bCs/>
              </w:rPr>
              <w:t xml:space="preserve">Revisar </w:t>
            </w:r>
            <w:r w:rsidRPr="00975F18">
              <w:rPr>
                <w:rFonts w:ascii="Verdana" w:hAnsi="Verdana"/>
              </w:rPr>
              <w:t>el material complementario sugerido por el docente.</w:t>
            </w:r>
          </w:p>
          <w:p w14:paraId="0849B9AE" w14:textId="77777777" w:rsidR="008C315B" w:rsidRPr="00975F18" w:rsidRDefault="008C315B" w:rsidP="003D7DB5">
            <w:pPr>
              <w:rPr>
                <w:rFonts w:ascii="Verdana" w:hAnsi="Verdana"/>
              </w:rPr>
            </w:pPr>
            <w:r w:rsidRPr="00975F18">
              <w:rPr>
                <w:rFonts w:ascii="Verdana" w:hAnsi="Verdana"/>
                <w:b/>
                <w:bCs/>
              </w:rPr>
              <w:t xml:space="preserve">Realizar, </w:t>
            </w:r>
            <w:r w:rsidRPr="00975F18">
              <w:rPr>
                <w:rFonts w:ascii="Verdana" w:hAnsi="Verdana"/>
              </w:rPr>
              <w:t>de manera autónoma,</w:t>
            </w:r>
            <w:r w:rsidRPr="00975F18">
              <w:rPr>
                <w:rFonts w:ascii="Verdana" w:hAnsi="Verdana"/>
                <w:b/>
                <w:bCs/>
              </w:rPr>
              <w:t xml:space="preserve"> </w:t>
            </w:r>
            <w:r w:rsidRPr="00975F18">
              <w:rPr>
                <w:rFonts w:ascii="Verdana" w:hAnsi="Verdana"/>
              </w:rPr>
              <w:t>las actividades sugeridas.</w:t>
            </w:r>
          </w:p>
          <w:p w14:paraId="0F64FEE9" w14:textId="77777777" w:rsidR="008C315B" w:rsidRPr="00975F18" w:rsidRDefault="008C315B" w:rsidP="003D7DB5">
            <w:pPr>
              <w:rPr>
                <w:rFonts w:ascii="Verdana" w:hAnsi="Verdana"/>
              </w:rPr>
            </w:pPr>
          </w:p>
        </w:tc>
        <w:tc>
          <w:tcPr>
            <w:tcW w:w="2379" w:type="dxa"/>
          </w:tcPr>
          <w:p w14:paraId="3093FB0D" w14:textId="77777777" w:rsidR="008C315B" w:rsidRPr="00975F18" w:rsidRDefault="008C315B" w:rsidP="003D7DB5">
            <w:pPr>
              <w:rPr>
                <w:rFonts w:ascii="Verdana" w:hAnsi="Verdana"/>
              </w:rPr>
            </w:pPr>
            <w:r w:rsidRPr="00975F18">
              <w:rPr>
                <w:rFonts w:ascii="Verdana" w:hAnsi="Verdana"/>
              </w:rPr>
              <w:t>Se sugiere que lo hagas en tus tiempos de estudio autónomo.</w:t>
            </w:r>
          </w:p>
        </w:tc>
        <w:tc>
          <w:tcPr>
            <w:tcW w:w="2403" w:type="dxa"/>
          </w:tcPr>
          <w:p w14:paraId="3812E35C" w14:textId="77777777" w:rsidR="008C315B" w:rsidRPr="00975F18" w:rsidRDefault="008C315B" w:rsidP="003D7DB5">
            <w:pPr>
              <w:rPr>
                <w:rFonts w:ascii="Verdana" w:hAnsi="Verdana"/>
              </w:rPr>
            </w:pPr>
            <w:r w:rsidRPr="00975F18">
              <w:rPr>
                <w:rFonts w:ascii="Verdana" w:hAnsi="Verdana"/>
              </w:rPr>
              <w:t xml:space="preserve">Para profundizar y apropiarte de los aprendizajes desarrollados durante la semana. </w:t>
            </w:r>
          </w:p>
        </w:tc>
      </w:tr>
      <w:tr w:rsidR="008C315B" w:rsidRPr="00297A1F" w14:paraId="5E168949" w14:textId="77777777" w:rsidTr="00D47BF3">
        <w:tc>
          <w:tcPr>
            <w:tcW w:w="1758" w:type="dxa"/>
            <w:vAlign w:val="center"/>
          </w:tcPr>
          <w:p w14:paraId="3E0DC641" w14:textId="77777777" w:rsidR="008C315B" w:rsidRPr="001D6B0C" w:rsidRDefault="008C315B" w:rsidP="003D7DB5">
            <w:pPr>
              <w:rPr>
                <w:rFonts w:ascii="Verdana" w:hAnsi="Verdana"/>
              </w:rPr>
            </w:pPr>
            <w:r w:rsidRPr="001D6B0C">
              <w:rPr>
                <w:rFonts w:ascii="Verdana" w:hAnsi="Verdana"/>
              </w:rPr>
              <w:t>Sesión sincrónica</w:t>
            </w:r>
          </w:p>
          <w:p w14:paraId="317B73EC" w14:textId="77777777" w:rsidR="008C315B" w:rsidRPr="001D6B0C" w:rsidRDefault="008C315B" w:rsidP="003D7DB5">
            <w:pPr>
              <w:rPr>
                <w:rFonts w:ascii="Verdana" w:hAnsi="Verdana"/>
              </w:rPr>
            </w:pPr>
          </w:p>
          <w:p w14:paraId="681AE313" w14:textId="77777777" w:rsidR="008C315B" w:rsidRPr="001D6B0C" w:rsidRDefault="008C315B" w:rsidP="003D7DB5">
            <w:pPr>
              <w:rPr>
                <w:rFonts w:ascii="Verdana" w:hAnsi="Verdana"/>
              </w:rPr>
            </w:pPr>
          </w:p>
        </w:tc>
        <w:tc>
          <w:tcPr>
            <w:tcW w:w="2532" w:type="dxa"/>
          </w:tcPr>
          <w:p w14:paraId="6A862E89" w14:textId="77777777" w:rsidR="008C315B" w:rsidRPr="001D6B0C" w:rsidRDefault="008C315B" w:rsidP="003D7DB5">
            <w:pPr>
              <w:rPr>
                <w:rFonts w:ascii="Verdana" w:hAnsi="Verdana"/>
              </w:rPr>
            </w:pPr>
            <w:r w:rsidRPr="001D6B0C">
              <w:rPr>
                <w:rFonts w:ascii="Verdana" w:hAnsi="Verdana"/>
                <w:b/>
                <w:bCs/>
              </w:rPr>
              <w:t xml:space="preserve">Participar </w:t>
            </w:r>
            <w:r w:rsidRPr="001D6B0C">
              <w:rPr>
                <w:rFonts w:ascii="Verdana" w:hAnsi="Verdana"/>
              </w:rPr>
              <w:t>en la sesión, ingresando a la plataforma de videoconferencia, en día y hora que señale tu docente.</w:t>
            </w:r>
          </w:p>
        </w:tc>
        <w:tc>
          <w:tcPr>
            <w:tcW w:w="2379" w:type="dxa"/>
          </w:tcPr>
          <w:p w14:paraId="38B4276B" w14:textId="77777777" w:rsidR="008C315B" w:rsidRPr="001D6B0C" w:rsidRDefault="008C315B" w:rsidP="003D7DB5">
            <w:pPr>
              <w:rPr>
                <w:rFonts w:ascii="Verdana" w:hAnsi="Verdana"/>
              </w:rPr>
            </w:pPr>
            <w:r w:rsidRPr="001D6B0C">
              <w:rPr>
                <w:rFonts w:ascii="Verdana" w:hAnsi="Verdana"/>
              </w:rPr>
              <w:t xml:space="preserve">En la fecha y hora que se comunicará oportunamente a través de los canales establecidos. </w:t>
            </w:r>
          </w:p>
        </w:tc>
        <w:tc>
          <w:tcPr>
            <w:tcW w:w="2403" w:type="dxa"/>
          </w:tcPr>
          <w:p w14:paraId="7259120E" w14:textId="77777777" w:rsidR="008C315B" w:rsidRPr="001D6B0C" w:rsidRDefault="008C315B" w:rsidP="003D7DB5">
            <w:pPr>
              <w:rPr>
                <w:rFonts w:ascii="Verdana" w:hAnsi="Verdana"/>
              </w:rPr>
            </w:pPr>
            <w:r w:rsidRPr="001D6B0C">
              <w:rPr>
                <w:rFonts w:ascii="Verdana" w:hAnsi="Verdana"/>
              </w:rPr>
              <w:t>Para repasar los contenidos de la semana, y aclarar dudas sobre el contenido, evaluaciones o los materiales de estudio. Podrás compartir de manera sincrónica por videoconferencia con tu docente, compañeros y compañeras.</w:t>
            </w:r>
          </w:p>
        </w:tc>
      </w:tr>
      <w:tr w:rsidR="008C315B" w:rsidRPr="00297A1F" w14:paraId="06819165" w14:textId="77777777" w:rsidTr="00D47BF3">
        <w:tc>
          <w:tcPr>
            <w:tcW w:w="1758" w:type="dxa"/>
            <w:vAlign w:val="center"/>
          </w:tcPr>
          <w:p w14:paraId="219DAC6F" w14:textId="77777777" w:rsidR="008C315B" w:rsidRPr="00975F18" w:rsidRDefault="008C315B" w:rsidP="003D7DB5">
            <w:pPr>
              <w:jc w:val="center"/>
              <w:rPr>
                <w:rFonts w:ascii="Verdana" w:hAnsi="Verdana" w:cstheme="majorHAnsi"/>
              </w:rPr>
            </w:pPr>
            <w:r w:rsidRPr="00975F18">
              <w:rPr>
                <w:rFonts w:ascii="Verdana" w:hAnsi="Verdana" w:cstheme="majorHAnsi"/>
              </w:rPr>
              <w:t xml:space="preserve">Evaluación formativa </w:t>
            </w:r>
          </w:p>
          <w:p w14:paraId="38ECDBEB" w14:textId="77777777" w:rsidR="008C315B" w:rsidRPr="00975F18" w:rsidRDefault="008C315B" w:rsidP="003D7DB5">
            <w:pPr>
              <w:jc w:val="center"/>
              <w:rPr>
                <w:rFonts w:ascii="Verdana" w:hAnsi="Verdana" w:cstheme="majorHAnsi"/>
              </w:rPr>
            </w:pPr>
          </w:p>
          <w:p w14:paraId="71BD85AF" w14:textId="77777777" w:rsidR="008C315B" w:rsidRPr="00975F18" w:rsidRDefault="008C315B" w:rsidP="003D7DB5">
            <w:pPr>
              <w:rPr>
                <w:rFonts w:ascii="Verdana" w:hAnsi="Verdana"/>
              </w:rPr>
            </w:pPr>
          </w:p>
        </w:tc>
        <w:tc>
          <w:tcPr>
            <w:tcW w:w="2532" w:type="dxa"/>
          </w:tcPr>
          <w:p w14:paraId="0EBE7713" w14:textId="77777777" w:rsidR="008C315B" w:rsidRPr="00975F18" w:rsidRDefault="008C315B" w:rsidP="003D7DB5">
            <w:pPr>
              <w:rPr>
                <w:rFonts w:ascii="Verdana" w:hAnsi="Verdana"/>
                <w:b/>
                <w:bCs/>
              </w:rPr>
            </w:pPr>
            <w:r w:rsidRPr="00975F18">
              <w:rPr>
                <w:rFonts w:ascii="Verdana" w:hAnsi="Verdana" w:cstheme="majorHAnsi"/>
                <w:b/>
                <w:bCs/>
              </w:rPr>
              <w:t xml:space="preserve">De manera </w:t>
            </w:r>
            <w:r w:rsidRPr="008C315B">
              <w:rPr>
                <w:rFonts w:ascii="Verdana" w:hAnsi="Verdana" w:cstheme="majorHAnsi"/>
                <w:b/>
                <w:bCs/>
              </w:rPr>
              <w:t>individual,</w:t>
            </w:r>
            <w:r w:rsidRPr="00975F18">
              <w:rPr>
                <w:rFonts w:ascii="Verdana" w:hAnsi="Verdana" w:cstheme="majorHAnsi"/>
                <w:b/>
                <w:bCs/>
              </w:rPr>
              <w:t xml:space="preserve"> </w:t>
            </w:r>
            <w:r w:rsidRPr="00975F18">
              <w:rPr>
                <w:rFonts w:ascii="Verdana" w:hAnsi="Verdana" w:cstheme="majorHAnsi"/>
              </w:rPr>
              <w:t>debes realizar la actividad que se indica.</w:t>
            </w:r>
          </w:p>
        </w:tc>
        <w:tc>
          <w:tcPr>
            <w:tcW w:w="2379" w:type="dxa"/>
          </w:tcPr>
          <w:p w14:paraId="3BEAC7FA" w14:textId="444672B9" w:rsidR="008C315B" w:rsidRPr="00975F18" w:rsidRDefault="008C315B" w:rsidP="003D7DB5">
            <w:pPr>
              <w:rPr>
                <w:rFonts w:ascii="Verdana" w:hAnsi="Verdana" w:cstheme="majorHAnsi"/>
              </w:rPr>
            </w:pPr>
            <w:r w:rsidRPr="00975F18">
              <w:rPr>
                <w:rFonts w:ascii="Verdana" w:hAnsi="Verdana" w:cstheme="majorHAnsi"/>
              </w:rPr>
              <w:t>Durante la semana</w:t>
            </w:r>
            <w:r>
              <w:rPr>
                <w:rFonts w:ascii="Verdana" w:hAnsi="Verdana" w:cstheme="majorHAnsi"/>
              </w:rPr>
              <w:t xml:space="preserve"> deberás </w:t>
            </w:r>
            <w:r w:rsidR="00D47BF3">
              <w:rPr>
                <w:rFonts w:ascii="Verdana" w:hAnsi="Verdana" w:cstheme="majorHAnsi"/>
              </w:rPr>
              <w:t>identificar la estructura de un texto científico.</w:t>
            </w:r>
          </w:p>
          <w:p w14:paraId="3906A4E0" w14:textId="77777777" w:rsidR="008C315B" w:rsidRPr="00975F18" w:rsidRDefault="008C315B" w:rsidP="003D7DB5">
            <w:pPr>
              <w:rPr>
                <w:rFonts w:ascii="Verdana" w:hAnsi="Verdana" w:cstheme="majorHAnsi"/>
              </w:rPr>
            </w:pPr>
          </w:p>
          <w:p w14:paraId="4EF00429" w14:textId="77777777" w:rsidR="008C315B" w:rsidRPr="00975F18" w:rsidRDefault="008C315B" w:rsidP="003D7DB5">
            <w:pPr>
              <w:rPr>
                <w:rFonts w:ascii="Verdana" w:hAnsi="Verdana"/>
              </w:rPr>
            </w:pPr>
            <w:r w:rsidRPr="00975F18">
              <w:rPr>
                <w:rFonts w:ascii="Verdana" w:hAnsi="Verdana" w:cstheme="majorHAnsi"/>
              </w:rPr>
              <w:t xml:space="preserve">Esta evaluación tiene un </w:t>
            </w:r>
            <w:r w:rsidRPr="00975F18">
              <w:rPr>
                <w:rFonts w:ascii="Verdana" w:hAnsi="Verdana" w:cstheme="majorHAnsi"/>
                <w:b/>
                <w:bCs/>
              </w:rPr>
              <w:t>0% de ponderación</w:t>
            </w:r>
            <w:r w:rsidRPr="00975F18">
              <w:rPr>
                <w:rFonts w:ascii="Verdana" w:hAnsi="Verdana" w:cstheme="majorHAnsi"/>
              </w:rPr>
              <w:t xml:space="preserve"> </w:t>
            </w:r>
            <w:r w:rsidRPr="00975F18">
              <w:rPr>
                <w:rFonts w:ascii="Verdana" w:hAnsi="Verdana" w:cstheme="majorHAnsi"/>
              </w:rPr>
              <w:lastRenderedPageBreak/>
              <w:t>sobre la nota de la asignatura.</w:t>
            </w:r>
          </w:p>
        </w:tc>
        <w:tc>
          <w:tcPr>
            <w:tcW w:w="2403" w:type="dxa"/>
          </w:tcPr>
          <w:p w14:paraId="68DC6A1D" w14:textId="77777777" w:rsidR="008C315B" w:rsidRPr="00975F18" w:rsidRDefault="008C315B" w:rsidP="003D7DB5">
            <w:pPr>
              <w:jc w:val="both"/>
              <w:rPr>
                <w:rFonts w:ascii="Verdana" w:hAnsi="Verdana" w:cstheme="majorHAnsi"/>
              </w:rPr>
            </w:pPr>
            <w:r w:rsidRPr="00975F18">
              <w:rPr>
                <w:rFonts w:ascii="Verdana" w:hAnsi="Verdana" w:cstheme="majorHAnsi"/>
              </w:rPr>
              <w:lastRenderedPageBreak/>
              <w:t>Para demostrar el logro del resultado de aprendizaje y criterios de evaluación:</w:t>
            </w:r>
          </w:p>
          <w:p w14:paraId="6ADFD6D7" w14:textId="77777777" w:rsidR="008C315B" w:rsidRPr="00975F18" w:rsidRDefault="008C315B" w:rsidP="003D7DB5">
            <w:pPr>
              <w:jc w:val="both"/>
              <w:rPr>
                <w:rFonts w:ascii="Verdana" w:hAnsi="Verdana" w:cstheme="majorHAnsi"/>
              </w:rPr>
            </w:pPr>
          </w:p>
          <w:p w14:paraId="2841DD0F" w14:textId="77777777" w:rsidR="008C315B" w:rsidRPr="00975F18" w:rsidRDefault="008C315B" w:rsidP="003D7DB5">
            <w:pPr>
              <w:pStyle w:val="NormalWeb"/>
              <w:jc w:val="both"/>
              <w:rPr>
                <w:rFonts w:ascii="Verdana" w:hAnsi="Verdana" w:cstheme="majorHAnsi"/>
              </w:rPr>
            </w:pPr>
            <w:r w:rsidRPr="00975F18">
              <w:rPr>
                <w:rFonts w:ascii="Verdana" w:hAnsi="Verdana" w:cstheme="majorHAnsi"/>
                <w:b/>
                <w:bCs/>
              </w:rPr>
              <w:lastRenderedPageBreak/>
              <w:t>Resultado de aprendizaje</w:t>
            </w:r>
            <w:r w:rsidRPr="00975F18">
              <w:rPr>
                <w:rFonts w:ascii="Verdana" w:hAnsi="Verdana" w:cstheme="majorHAnsi"/>
              </w:rPr>
              <w:t xml:space="preserve"> </w:t>
            </w:r>
          </w:p>
          <w:p w14:paraId="01CA51F5" w14:textId="77777777" w:rsidR="008C315B" w:rsidRDefault="008C315B" w:rsidP="003D7DB5">
            <w:pPr>
              <w:jc w:val="both"/>
              <w:rPr>
                <w:rFonts w:ascii="Verdana" w:hAnsi="Verdana" w:cs="Calibri"/>
              </w:rPr>
            </w:pPr>
            <w:r w:rsidRPr="00DF4100">
              <w:rPr>
                <w:rFonts w:ascii="Verdana" w:hAnsi="Verdana" w:cs="Calibri"/>
              </w:rPr>
              <w:t xml:space="preserve">Expresa de forma oral y escrita una postura personal sobre un objeto de discusión que está instalado en la sociedad, en su área profesional o en las interacciones cotidianas, utilizando las estructuras propias de un discurso argumentativo ajustado al contexto e interlocutores del Mundo Digital. </w:t>
            </w:r>
          </w:p>
          <w:p w14:paraId="49B6DEBF" w14:textId="77777777" w:rsidR="008C315B" w:rsidRDefault="008C315B" w:rsidP="003D7DB5">
            <w:pPr>
              <w:jc w:val="both"/>
              <w:rPr>
                <w:rFonts w:ascii="Verdana" w:hAnsi="Verdana" w:cs="Calibri"/>
                <w:b/>
                <w:bCs/>
              </w:rPr>
            </w:pPr>
          </w:p>
          <w:p w14:paraId="078C2ED1" w14:textId="77777777" w:rsidR="008C315B" w:rsidRPr="00975F18" w:rsidRDefault="008C315B" w:rsidP="003D7DB5">
            <w:pPr>
              <w:jc w:val="both"/>
              <w:rPr>
                <w:rFonts w:ascii="Verdana" w:hAnsi="Verdana" w:cstheme="majorHAnsi"/>
                <w:b/>
                <w:bCs/>
              </w:rPr>
            </w:pPr>
            <w:r w:rsidRPr="00975F18">
              <w:rPr>
                <w:rFonts w:ascii="Verdana" w:hAnsi="Verdana" w:cstheme="majorHAnsi"/>
                <w:b/>
                <w:bCs/>
              </w:rPr>
              <w:t>Criterio de evaluación</w:t>
            </w:r>
          </w:p>
          <w:p w14:paraId="27ECC1D9" w14:textId="77777777" w:rsidR="008C315B" w:rsidRPr="00975F18" w:rsidRDefault="008C315B" w:rsidP="003D7DB5">
            <w:pPr>
              <w:jc w:val="both"/>
              <w:rPr>
                <w:rFonts w:ascii="Verdana" w:hAnsi="Verdana" w:cstheme="majorHAnsi"/>
                <w:b/>
                <w:bCs/>
              </w:rPr>
            </w:pPr>
          </w:p>
          <w:p w14:paraId="40D564F8" w14:textId="77777777" w:rsidR="008C315B" w:rsidRPr="008C315B" w:rsidRDefault="008C315B" w:rsidP="003D7DB5">
            <w:pPr>
              <w:jc w:val="both"/>
              <w:rPr>
                <w:rFonts w:ascii="Verdana" w:hAnsi="Verdana" w:cstheme="majorHAnsi"/>
              </w:rPr>
            </w:pPr>
            <w:r w:rsidRPr="008C315B">
              <w:rPr>
                <w:rFonts w:ascii="Verdana" w:hAnsi="Verdana" w:cstheme="majorHAnsi"/>
                <w:lang w:val="es-ES"/>
              </w:rPr>
              <w:t xml:space="preserve">CE 1.1 </w:t>
            </w:r>
            <w:r w:rsidRPr="008C315B">
              <w:rPr>
                <w:rFonts w:ascii="Verdana" w:hAnsi="Verdana" w:cstheme="majorHAnsi"/>
              </w:rPr>
              <w:t xml:space="preserve">Elabora artículos de opinión utilizando la estructura de la escritura argumentativa, para expresar ideas de manera lógica y coherente acorde al contexto e interlocutores del Mundo Digital. </w:t>
            </w:r>
          </w:p>
          <w:p w14:paraId="558F4E57" w14:textId="77777777" w:rsidR="008C315B" w:rsidRPr="008C315B" w:rsidRDefault="008C315B" w:rsidP="003D7DB5">
            <w:pPr>
              <w:jc w:val="both"/>
              <w:rPr>
                <w:rFonts w:ascii="Verdana" w:hAnsi="Verdana" w:cstheme="majorHAnsi"/>
              </w:rPr>
            </w:pPr>
          </w:p>
          <w:p w14:paraId="75BD4E0C" w14:textId="77777777" w:rsidR="008C315B" w:rsidRPr="008C315B" w:rsidRDefault="008C315B" w:rsidP="003D7DB5">
            <w:pPr>
              <w:jc w:val="both"/>
              <w:rPr>
                <w:rFonts w:ascii="Verdana" w:hAnsi="Verdana" w:cstheme="majorHAnsi"/>
              </w:rPr>
            </w:pPr>
            <w:r w:rsidRPr="008C315B">
              <w:rPr>
                <w:rFonts w:ascii="Verdana" w:hAnsi="Verdana" w:cstheme="majorHAnsi"/>
              </w:rPr>
              <w:lastRenderedPageBreak/>
              <w:t xml:space="preserve">CE 1.4 Estructura sistemáticamente la Información de distintos medios para facilitar la  interpretación de un fenómeno. </w:t>
            </w:r>
          </w:p>
          <w:p w14:paraId="7A681885" w14:textId="77777777" w:rsidR="008C315B" w:rsidRPr="00975F18" w:rsidRDefault="008C315B" w:rsidP="003D7DB5">
            <w:pPr>
              <w:jc w:val="both"/>
              <w:rPr>
                <w:rFonts w:ascii="Verdana" w:hAnsi="Verdana"/>
              </w:rPr>
            </w:pPr>
          </w:p>
        </w:tc>
      </w:tr>
    </w:tbl>
    <w:p w14:paraId="0672422D" w14:textId="77777777" w:rsidR="008C315B" w:rsidRDefault="008C315B" w:rsidP="00DD1C0B"/>
    <w:p w14:paraId="78B83453" w14:textId="77777777" w:rsidR="00297A1F" w:rsidRDefault="00297A1F" w:rsidP="00DD1C0B"/>
    <w:p w14:paraId="05E33BE9" w14:textId="77777777" w:rsidR="00297A1F" w:rsidRDefault="00297A1F" w:rsidP="00DD1C0B"/>
    <w:p w14:paraId="348AC4B1" w14:textId="77777777" w:rsidR="008C315B" w:rsidRDefault="008C315B" w:rsidP="008C315B"/>
    <w:p w14:paraId="4AA89830" w14:textId="77777777" w:rsidR="008C315B" w:rsidRPr="00C30323" w:rsidRDefault="008C315B" w:rsidP="008C315B">
      <w:pPr>
        <w:pStyle w:val="Citadestacada"/>
        <w:pBdr>
          <w:bottom w:val="single" w:sz="4" w:space="3" w:color="4472C4" w:themeColor="accent1"/>
        </w:pBdr>
        <w:ind w:left="0"/>
        <w:rPr>
          <w:rStyle w:val="SUBTTULO1"/>
          <w:i w:val="0"/>
          <w:iCs w:val="0"/>
        </w:rPr>
      </w:pPr>
      <w:r w:rsidRPr="00C30323">
        <w:rPr>
          <w:rStyle w:val="SUBTTULO1"/>
          <w:i w:val="0"/>
          <w:iCs w:val="0"/>
        </w:rPr>
        <w:t xml:space="preserve">UNIDAD 1: </w:t>
      </w:r>
      <w:r>
        <w:rPr>
          <w:rStyle w:val="SUBTTULO1"/>
          <w:i w:val="0"/>
          <w:iCs w:val="0"/>
        </w:rPr>
        <w:t>DISCURSO ARGUMENTATIVO ORAL Y ESCRITO</w:t>
      </w:r>
      <w:r w:rsidRPr="00C30323">
        <w:rPr>
          <w:rStyle w:val="SUBTTULO1"/>
          <w:i w:val="0"/>
          <w:iCs w:val="0"/>
        </w:rPr>
        <w:t xml:space="preserve"> </w:t>
      </w:r>
    </w:p>
    <w:p w14:paraId="40E333C4" w14:textId="2911BC92" w:rsidR="008C315B" w:rsidRPr="00C30323" w:rsidRDefault="008C315B" w:rsidP="008C315B">
      <w:pPr>
        <w:pStyle w:val="Ttulo2"/>
        <w:rPr>
          <w:rStyle w:val="SUBTTULO1"/>
        </w:rPr>
      </w:pPr>
      <w:r w:rsidRPr="00C30323">
        <w:rPr>
          <w:rStyle w:val="SUBTTULO1"/>
        </w:rPr>
        <w:t xml:space="preserve">SEMANA </w:t>
      </w:r>
      <w:r>
        <w:rPr>
          <w:rStyle w:val="SUBTTULO1"/>
        </w:rPr>
        <w:t>3</w:t>
      </w:r>
      <w:r w:rsidRPr="00C30323">
        <w:rPr>
          <w:rStyle w:val="SUBTTULO1"/>
        </w:rPr>
        <w:t xml:space="preserve">. </w:t>
      </w:r>
      <w:r w:rsidR="00D47BF3">
        <w:rPr>
          <w:rStyle w:val="SUBTTULO1"/>
        </w:rPr>
        <w:t>TÉCNICAS ARGUMENTATIVAS</w:t>
      </w:r>
    </w:p>
    <w:p w14:paraId="6745C73C" w14:textId="77777777" w:rsidR="008C315B" w:rsidRDefault="008C315B" w:rsidP="008C315B"/>
    <w:p w14:paraId="7AF92B40" w14:textId="77777777" w:rsidR="008C315B" w:rsidRDefault="008C315B" w:rsidP="008C315B"/>
    <w:p w14:paraId="43FD2A04" w14:textId="77777777" w:rsidR="008C315B" w:rsidRDefault="008C315B" w:rsidP="008C315B"/>
    <w:tbl>
      <w:tblPr>
        <w:tblStyle w:val="Tablaconcuadrcula"/>
        <w:tblW w:w="9072" w:type="dxa"/>
        <w:tblInd w:w="-5" w:type="dxa"/>
        <w:tblLook w:val="04A0" w:firstRow="1" w:lastRow="0" w:firstColumn="1" w:lastColumn="0" w:noHBand="0" w:noVBand="1"/>
      </w:tblPr>
      <w:tblGrid>
        <w:gridCol w:w="1758"/>
        <w:gridCol w:w="2532"/>
        <w:gridCol w:w="2379"/>
        <w:gridCol w:w="2403"/>
      </w:tblGrid>
      <w:tr w:rsidR="008C315B" w:rsidRPr="00297A1F" w14:paraId="4DEE034B" w14:textId="77777777" w:rsidTr="00D47BF3">
        <w:tc>
          <w:tcPr>
            <w:tcW w:w="1758" w:type="dxa"/>
          </w:tcPr>
          <w:p w14:paraId="6241A75B" w14:textId="77777777" w:rsidR="008C315B" w:rsidRPr="00975F18" w:rsidRDefault="008C315B" w:rsidP="003D7DB5">
            <w:pPr>
              <w:rPr>
                <w:rFonts w:ascii="Verdana" w:hAnsi="Verdana"/>
                <w:b/>
                <w:bCs/>
              </w:rPr>
            </w:pPr>
            <w:r w:rsidRPr="00975F18">
              <w:rPr>
                <w:rFonts w:ascii="Verdana" w:hAnsi="Verdana"/>
                <w:b/>
                <w:bCs/>
              </w:rPr>
              <w:t>¿Dónde lo debes hacer?</w:t>
            </w:r>
          </w:p>
        </w:tc>
        <w:tc>
          <w:tcPr>
            <w:tcW w:w="2532" w:type="dxa"/>
          </w:tcPr>
          <w:p w14:paraId="0BBE27FA" w14:textId="77777777" w:rsidR="008C315B" w:rsidRPr="00975F18" w:rsidRDefault="008C315B" w:rsidP="003D7DB5">
            <w:pPr>
              <w:rPr>
                <w:rFonts w:ascii="Verdana" w:hAnsi="Verdana"/>
                <w:b/>
                <w:bCs/>
              </w:rPr>
            </w:pPr>
            <w:r w:rsidRPr="00975F18">
              <w:rPr>
                <w:rFonts w:ascii="Verdana" w:hAnsi="Verdana"/>
                <w:b/>
                <w:bCs/>
              </w:rPr>
              <w:t>¿Qué debes hacer?</w:t>
            </w:r>
          </w:p>
        </w:tc>
        <w:tc>
          <w:tcPr>
            <w:tcW w:w="2379" w:type="dxa"/>
          </w:tcPr>
          <w:p w14:paraId="1910541A" w14:textId="77777777" w:rsidR="008C315B" w:rsidRPr="00975F18" w:rsidRDefault="008C315B" w:rsidP="003D7DB5">
            <w:pPr>
              <w:rPr>
                <w:rFonts w:ascii="Verdana" w:hAnsi="Verdana"/>
                <w:b/>
                <w:bCs/>
              </w:rPr>
            </w:pPr>
            <w:r w:rsidRPr="00975F18">
              <w:rPr>
                <w:rFonts w:ascii="Verdana" w:hAnsi="Verdana"/>
                <w:b/>
                <w:bCs/>
              </w:rPr>
              <w:t>¿Cuándo lo debes hacer?</w:t>
            </w:r>
          </w:p>
        </w:tc>
        <w:tc>
          <w:tcPr>
            <w:tcW w:w="2403" w:type="dxa"/>
          </w:tcPr>
          <w:p w14:paraId="2277185A" w14:textId="77777777" w:rsidR="008C315B" w:rsidRPr="00975F18" w:rsidRDefault="008C315B" w:rsidP="003D7DB5">
            <w:pPr>
              <w:rPr>
                <w:rFonts w:ascii="Verdana" w:hAnsi="Verdana"/>
                <w:b/>
                <w:bCs/>
              </w:rPr>
            </w:pPr>
            <w:r w:rsidRPr="00975F18">
              <w:rPr>
                <w:rFonts w:ascii="Verdana" w:hAnsi="Verdana"/>
                <w:b/>
                <w:bCs/>
              </w:rPr>
              <w:t>¿Para qué lo debes hacer?</w:t>
            </w:r>
          </w:p>
        </w:tc>
      </w:tr>
      <w:tr w:rsidR="008C315B" w:rsidRPr="00297A1F" w14:paraId="08A41992" w14:textId="77777777" w:rsidTr="00D47BF3">
        <w:tc>
          <w:tcPr>
            <w:tcW w:w="1758" w:type="dxa"/>
            <w:vAlign w:val="center"/>
          </w:tcPr>
          <w:p w14:paraId="3DDA9CCB" w14:textId="77777777" w:rsidR="008C315B" w:rsidRPr="00975F18" w:rsidRDefault="008C315B" w:rsidP="003D7DB5">
            <w:pPr>
              <w:rPr>
                <w:rFonts w:ascii="Verdana" w:hAnsi="Verdana"/>
              </w:rPr>
            </w:pPr>
            <w:r w:rsidRPr="00975F18">
              <w:rPr>
                <w:rFonts w:ascii="Verdana" w:hAnsi="Verdana"/>
              </w:rPr>
              <w:t>Desarrollo de la experiencia de aprendizaje</w:t>
            </w:r>
          </w:p>
        </w:tc>
        <w:tc>
          <w:tcPr>
            <w:tcW w:w="2532" w:type="dxa"/>
          </w:tcPr>
          <w:p w14:paraId="06BDE839" w14:textId="77777777" w:rsidR="008C315B" w:rsidRPr="00975F18" w:rsidRDefault="008C315B" w:rsidP="003D7DB5">
            <w:pPr>
              <w:rPr>
                <w:rFonts w:ascii="Verdana" w:hAnsi="Verdana"/>
              </w:rPr>
            </w:pPr>
            <w:r w:rsidRPr="00975F18">
              <w:rPr>
                <w:rFonts w:ascii="Verdana" w:hAnsi="Verdana"/>
                <w:b/>
                <w:bCs/>
              </w:rPr>
              <w:t xml:space="preserve">Revisar </w:t>
            </w:r>
            <w:r w:rsidRPr="00975F18">
              <w:rPr>
                <w:rFonts w:ascii="Verdana" w:hAnsi="Verdana"/>
              </w:rPr>
              <w:t>los recursos de aprendizaje disponibles en plataforma.</w:t>
            </w:r>
          </w:p>
        </w:tc>
        <w:tc>
          <w:tcPr>
            <w:tcW w:w="2379" w:type="dxa"/>
          </w:tcPr>
          <w:p w14:paraId="3E828955" w14:textId="77777777" w:rsidR="008C315B" w:rsidRPr="00975F18" w:rsidRDefault="008C315B" w:rsidP="003D7DB5">
            <w:pPr>
              <w:rPr>
                <w:rFonts w:ascii="Verdana" w:hAnsi="Verdana"/>
              </w:rPr>
            </w:pPr>
            <w:r w:rsidRPr="00975F18">
              <w:rPr>
                <w:rFonts w:ascii="Verdana" w:hAnsi="Verdana"/>
              </w:rPr>
              <w:t>Debes realizar estas acciones durante el desarrollo de </w:t>
            </w:r>
          </w:p>
          <w:p w14:paraId="30DB4551" w14:textId="77777777" w:rsidR="008C315B" w:rsidRPr="00975F18" w:rsidRDefault="008C315B" w:rsidP="003D7DB5">
            <w:pPr>
              <w:rPr>
                <w:rFonts w:ascii="Verdana" w:hAnsi="Verdana"/>
              </w:rPr>
            </w:pPr>
            <w:r w:rsidRPr="00975F18">
              <w:rPr>
                <w:rFonts w:ascii="Verdana" w:hAnsi="Verdana"/>
              </w:rPr>
              <w:t>la semana, con el debido tiempo, para que puedas consultar tus dudas al docente de manera oportuna. </w:t>
            </w:r>
          </w:p>
          <w:p w14:paraId="66FEFA2F" w14:textId="77777777" w:rsidR="008C315B" w:rsidRPr="00975F18" w:rsidRDefault="008C315B" w:rsidP="003D7DB5">
            <w:pPr>
              <w:rPr>
                <w:rFonts w:ascii="Verdana" w:hAnsi="Verdana"/>
              </w:rPr>
            </w:pPr>
            <w:r w:rsidRPr="00975F18">
              <w:rPr>
                <w:rFonts w:ascii="Verdana" w:hAnsi="Verdana"/>
              </w:rPr>
              <w:t> </w:t>
            </w:r>
          </w:p>
        </w:tc>
        <w:tc>
          <w:tcPr>
            <w:tcW w:w="2403" w:type="dxa"/>
          </w:tcPr>
          <w:p w14:paraId="5ED0BB08" w14:textId="77777777" w:rsidR="008C315B" w:rsidRPr="00975F18" w:rsidRDefault="008C315B" w:rsidP="003D7DB5">
            <w:pPr>
              <w:rPr>
                <w:rFonts w:ascii="Verdana" w:hAnsi="Verdana"/>
              </w:rPr>
            </w:pPr>
            <w:r w:rsidRPr="00975F18">
              <w:rPr>
                <w:rFonts w:ascii="Verdana" w:hAnsi="Verdana"/>
              </w:rPr>
              <w:t>Para estudiar, internalizar y aplicar los contenidos que debes aprender durante la semana. </w:t>
            </w:r>
          </w:p>
        </w:tc>
      </w:tr>
      <w:tr w:rsidR="008C315B" w:rsidRPr="00297A1F" w14:paraId="191CF80B" w14:textId="77777777" w:rsidTr="00D47BF3">
        <w:tc>
          <w:tcPr>
            <w:tcW w:w="1758" w:type="dxa"/>
            <w:vAlign w:val="center"/>
          </w:tcPr>
          <w:p w14:paraId="1A75AC97" w14:textId="77777777" w:rsidR="008C315B" w:rsidRPr="00975F18" w:rsidRDefault="008C315B" w:rsidP="003D7DB5">
            <w:pPr>
              <w:rPr>
                <w:rFonts w:ascii="Verdana" w:hAnsi="Verdana"/>
              </w:rPr>
            </w:pPr>
            <w:r w:rsidRPr="00975F18">
              <w:rPr>
                <w:rFonts w:ascii="Verdana" w:hAnsi="Verdana"/>
              </w:rPr>
              <w:t>Horas autónomas dirigidas</w:t>
            </w:r>
          </w:p>
          <w:p w14:paraId="2F6AD953" w14:textId="77777777" w:rsidR="008C315B" w:rsidRPr="00975F18" w:rsidRDefault="008C315B" w:rsidP="003D7DB5">
            <w:pPr>
              <w:rPr>
                <w:rFonts w:ascii="Verdana" w:hAnsi="Verdana"/>
              </w:rPr>
            </w:pPr>
          </w:p>
          <w:p w14:paraId="31200F08" w14:textId="77777777" w:rsidR="008C315B" w:rsidRPr="00975F18" w:rsidRDefault="008C315B" w:rsidP="003D7DB5">
            <w:pPr>
              <w:rPr>
                <w:rFonts w:ascii="Verdana" w:hAnsi="Verdana"/>
              </w:rPr>
            </w:pPr>
          </w:p>
        </w:tc>
        <w:tc>
          <w:tcPr>
            <w:tcW w:w="2532" w:type="dxa"/>
          </w:tcPr>
          <w:p w14:paraId="35ED837E" w14:textId="77777777" w:rsidR="008C315B" w:rsidRPr="00975F18" w:rsidRDefault="008C315B" w:rsidP="003D7DB5">
            <w:pPr>
              <w:rPr>
                <w:rFonts w:ascii="Verdana" w:hAnsi="Verdana"/>
              </w:rPr>
            </w:pPr>
            <w:r w:rsidRPr="00975F18">
              <w:rPr>
                <w:rFonts w:ascii="Verdana" w:hAnsi="Verdana"/>
                <w:b/>
                <w:bCs/>
              </w:rPr>
              <w:t xml:space="preserve">Revisar </w:t>
            </w:r>
            <w:r w:rsidRPr="00975F18">
              <w:rPr>
                <w:rFonts w:ascii="Verdana" w:hAnsi="Verdana"/>
              </w:rPr>
              <w:t>el material complementario sugerido por el docente.</w:t>
            </w:r>
          </w:p>
          <w:p w14:paraId="73DA4D97" w14:textId="77777777" w:rsidR="008C315B" w:rsidRPr="00975F18" w:rsidRDefault="008C315B" w:rsidP="003D7DB5">
            <w:pPr>
              <w:rPr>
                <w:rFonts w:ascii="Verdana" w:hAnsi="Verdana"/>
              </w:rPr>
            </w:pPr>
            <w:r w:rsidRPr="00975F18">
              <w:rPr>
                <w:rFonts w:ascii="Verdana" w:hAnsi="Verdana"/>
                <w:b/>
                <w:bCs/>
              </w:rPr>
              <w:lastRenderedPageBreak/>
              <w:t xml:space="preserve">Realizar, </w:t>
            </w:r>
            <w:r w:rsidRPr="00975F18">
              <w:rPr>
                <w:rFonts w:ascii="Verdana" w:hAnsi="Verdana"/>
              </w:rPr>
              <w:t>de manera autónoma,</w:t>
            </w:r>
            <w:r w:rsidRPr="00975F18">
              <w:rPr>
                <w:rFonts w:ascii="Verdana" w:hAnsi="Verdana"/>
                <w:b/>
                <w:bCs/>
              </w:rPr>
              <w:t xml:space="preserve"> </w:t>
            </w:r>
            <w:r w:rsidRPr="00975F18">
              <w:rPr>
                <w:rFonts w:ascii="Verdana" w:hAnsi="Verdana"/>
              </w:rPr>
              <w:t>las actividades sugeridas.</w:t>
            </w:r>
          </w:p>
          <w:p w14:paraId="18DF8B60" w14:textId="77777777" w:rsidR="008C315B" w:rsidRPr="00975F18" w:rsidRDefault="008C315B" w:rsidP="003D7DB5">
            <w:pPr>
              <w:rPr>
                <w:rFonts w:ascii="Verdana" w:hAnsi="Verdana"/>
              </w:rPr>
            </w:pPr>
          </w:p>
        </w:tc>
        <w:tc>
          <w:tcPr>
            <w:tcW w:w="2379" w:type="dxa"/>
          </w:tcPr>
          <w:p w14:paraId="52F29C8B" w14:textId="77777777" w:rsidR="008C315B" w:rsidRPr="00975F18" w:rsidRDefault="008C315B" w:rsidP="003D7DB5">
            <w:pPr>
              <w:rPr>
                <w:rFonts w:ascii="Verdana" w:hAnsi="Verdana"/>
              </w:rPr>
            </w:pPr>
            <w:r w:rsidRPr="00975F18">
              <w:rPr>
                <w:rFonts w:ascii="Verdana" w:hAnsi="Verdana"/>
              </w:rPr>
              <w:lastRenderedPageBreak/>
              <w:t>Se sugiere que lo hagas en tus tiempos de estudio autónomo.</w:t>
            </w:r>
          </w:p>
        </w:tc>
        <w:tc>
          <w:tcPr>
            <w:tcW w:w="2403" w:type="dxa"/>
          </w:tcPr>
          <w:p w14:paraId="406C62F4" w14:textId="77777777" w:rsidR="008C315B" w:rsidRPr="00975F18" w:rsidRDefault="008C315B" w:rsidP="003D7DB5">
            <w:pPr>
              <w:rPr>
                <w:rFonts w:ascii="Verdana" w:hAnsi="Verdana"/>
              </w:rPr>
            </w:pPr>
            <w:r w:rsidRPr="00975F18">
              <w:rPr>
                <w:rFonts w:ascii="Verdana" w:hAnsi="Verdana"/>
              </w:rPr>
              <w:t xml:space="preserve">Para profundizar y apropiarte de los aprendizajes desarrollados durante la semana. </w:t>
            </w:r>
          </w:p>
        </w:tc>
      </w:tr>
      <w:tr w:rsidR="008C315B" w:rsidRPr="00297A1F" w14:paraId="22095F43" w14:textId="77777777" w:rsidTr="00D47BF3">
        <w:tc>
          <w:tcPr>
            <w:tcW w:w="1758" w:type="dxa"/>
            <w:vAlign w:val="center"/>
          </w:tcPr>
          <w:p w14:paraId="076489D4" w14:textId="77777777" w:rsidR="008C315B" w:rsidRPr="001D6B0C" w:rsidRDefault="008C315B" w:rsidP="003D7DB5">
            <w:pPr>
              <w:rPr>
                <w:rFonts w:ascii="Verdana" w:hAnsi="Verdana"/>
              </w:rPr>
            </w:pPr>
            <w:r w:rsidRPr="001D6B0C">
              <w:rPr>
                <w:rFonts w:ascii="Verdana" w:hAnsi="Verdana"/>
              </w:rPr>
              <w:t>Sesión sincrónica</w:t>
            </w:r>
          </w:p>
          <w:p w14:paraId="37083699" w14:textId="77777777" w:rsidR="008C315B" w:rsidRPr="001D6B0C" w:rsidRDefault="008C315B" w:rsidP="003D7DB5">
            <w:pPr>
              <w:rPr>
                <w:rFonts w:ascii="Verdana" w:hAnsi="Verdana"/>
              </w:rPr>
            </w:pPr>
          </w:p>
          <w:p w14:paraId="51236858" w14:textId="77777777" w:rsidR="008C315B" w:rsidRPr="001D6B0C" w:rsidRDefault="008C315B" w:rsidP="003D7DB5">
            <w:pPr>
              <w:rPr>
                <w:rFonts w:ascii="Verdana" w:hAnsi="Verdana"/>
              </w:rPr>
            </w:pPr>
          </w:p>
        </w:tc>
        <w:tc>
          <w:tcPr>
            <w:tcW w:w="2532" w:type="dxa"/>
          </w:tcPr>
          <w:p w14:paraId="5666CCDD" w14:textId="77777777" w:rsidR="008C315B" w:rsidRPr="001D6B0C" w:rsidRDefault="008C315B" w:rsidP="003D7DB5">
            <w:pPr>
              <w:rPr>
                <w:rFonts w:ascii="Verdana" w:hAnsi="Verdana"/>
              </w:rPr>
            </w:pPr>
            <w:r w:rsidRPr="001D6B0C">
              <w:rPr>
                <w:rFonts w:ascii="Verdana" w:hAnsi="Verdana"/>
                <w:b/>
                <w:bCs/>
              </w:rPr>
              <w:t xml:space="preserve">Participar </w:t>
            </w:r>
            <w:r w:rsidRPr="001D6B0C">
              <w:rPr>
                <w:rFonts w:ascii="Verdana" w:hAnsi="Verdana"/>
              </w:rPr>
              <w:t>en la sesión, ingresando a la plataforma de videoconferencia, en día y hora que señale tu docente.</w:t>
            </w:r>
          </w:p>
        </w:tc>
        <w:tc>
          <w:tcPr>
            <w:tcW w:w="2379" w:type="dxa"/>
          </w:tcPr>
          <w:p w14:paraId="40CE0C68" w14:textId="77777777" w:rsidR="008C315B" w:rsidRPr="001D6B0C" w:rsidRDefault="008C315B" w:rsidP="003D7DB5">
            <w:pPr>
              <w:rPr>
                <w:rFonts w:ascii="Verdana" w:hAnsi="Verdana"/>
              </w:rPr>
            </w:pPr>
            <w:r w:rsidRPr="001D6B0C">
              <w:rPr>
                <w:rFonts w:ascii="Verdana" w:hAnsi="Verdana"/>
              </w:rPr>
              <w:t xml:space="preserve">En la fecha y hora que se comunicará oportunamente a través de los canales establecidos. </w:t>
            </w:r>
          </w:p>
        </w:tc>
        <w:tc>
          <w:tcPr>
            <w:tcW w:w="2403" w:type="dxa"/>
          </w:tcPr>
          <w:p w14:paraId="3BBECE9E" w14:textId="77777777" w:rsidR="008C315B" w:rsidRPr="001D6B0C" w:rsidRDefault="008C315B" w:rsidP="003D7DB5">
            <w:pPr>
              <w:rPr>
                <w:rFonts w:ascii="Verdana" w:hAnsi="Verdana"/>
              </w:rPr>
            </w:pPr>
            <w:r w:rsidRPr="001D6B0C">
              <w:rPr>
                <w:rFonts w:ascii="Verdana" w:hAnsi="Verdana"/>
              </w:rPr>
              <w:t>Para repasar los contenidos de la semana, y aclarar dudas sobre el contenido, evaluaciones o los materiales de estudio. Podrás compartir de manera sincrónica por videoconferencia con tu docente, compañeros y compañeras.</w:t>
            </w:r>
          </w:p>
        </w:tc>
      </w:tr>
      <w:tr w:rsidR="008C315B" w:rsidRPr="00297A1F" w14:paraId="2E185D38" w14:textId="77777777" w:rsidTr="00D47BF3">
        <w:tc>
          <w:tcPr>
            <w:tcW w:w="1758" w:type="dxa"/>
            <w:vAlign w:val="center"/>
          </w:tcPr>
          <w:p w14:paraId="5E27AC45" w14:textId="77777777" w:rsidR="008C315B" w:rsidRPr="00975F18" w:rsidRDefault="008C315B" w:rsidP="003D7DB5">
            <w:pPr>
              <w:jc w:val="center"/>
              <w:rPr>
                <w:rFonts w:ascii="Verdana" w:hAnsi="Verdana" w:cstheme="majorHAnsi"/>
              </w:rPr>
            </w:pPr>
            <w:r w:rsidRPr="00975F18">
              <w:rPr>
                <w:rFonts w:ascii="Verdana" w:hAnsi="Verdana" w:cstheme="majorHAnsi"/>
              </w:rPr>
              <w:t xml:space="preserve">Evaluación sumativa </w:t>
            </w:r>
          </w:p>
          <w:p w14:paraId="3308AA95" w14:textId="77777777" w:rsidR="008C315B" w:rsidRPr="00975F18" w:rsidRDefault="008C315B" w:rsidP="003D7DB5">
            <w:pPr>
              <w:jc w:val="center"/>
              <w:rPr>
                <w:rFonts w:ascii="Verdana" w:hAnsi="Verdana" w:cstheme="majorHAnsi"/>
              </w:rPr>
            </w:pPr>
          </w:p>
          <w:p w14:paraId="6E84F5F6" w14:textId="742257B1" w:rsidR="008C315B" w:rsidRPr="00975F18" w:rsidRDefault="008C315B" w:rsidP="003D7DB5">
            <w:pPr>
              <w:rPr>
                <w:rFonts w:ascii="Verdana" w:hAnsi="Verdana"/>
              </w:rPr>
            </w:pPr>
          </w:p>
        </w:tc>
        <w:tc>
          <w:tcPr>
            <w:tcW w:w="2532" w:type="dxa"/>
          </w:tcPr>
          <w:p w14:paraId="7DDCC46B" w14:textId="2870FA0B" w:rsidR="008C315B" w:rsidRPr="00D47BF3" w:rsidRDefault="008C315B" w:rsidP="003D7DB5">
            <w:pPr>
              <w:rPr>
                <w:rFonts w:ascii="Verdana" w:hAnsi="Verdana" w:cstheme="majorHAnsi"/>
              </w:rPr>
            </w:pPr>
            <w:r w:rsidRPr="00975F18">
              <w:rPr>
                <w:rFonts w:ascii="Verdana" w:hAnsi="Verdana" w:cstheme="majorHAnsi"/>
                <w:b/>
                <w:bCs/>
              </w:rPr>
              <w:t xml:space="preserve">De manera </w:t>
            </w:r>
            <w:r w:rsidRPr="00D47BF3">
              <w:rPr>
                <w:rFonts w:ascii="Verdana" w:hAnsi="Verdana" w:cstheme="majorHAnsi"/>
                <w:b/>
                <w:bCs/>
              </w:rPr>
              <w:t xml:space="preserve">individual, </w:t>
            </w:r>
            <w:r w:rsidRPr="00D47BF3">
              <w:rPr>
                <w:rFonts w:ascii="Verdana" w:hAnsi="Verdana" w:cstheme="majorHAnsi"/>
              </w:rPr>
              <w:t>debes realizar la actividad que se indica.</w:t>
            </w:r>
          </w:p>
          <w:p w14:paraId="196825D9" w14:textId="77777777" w:rsidR="008C315B" w:rsidRPr="00D47BF3" w:rsidRDefault="008C315B" w:rsidP="003D7DB5">
            <w:pPr>
              <w:rPr>
                <w:rFonts w:ascii="Verdana" w:hAnsi="Verdana" w:cstheme="majorHAnsi"/>
                <w:b/>
                <w:bCs/>
              </w:rPr>
            </w:pPr>
          </w:p>
          <w:p w14:paraId="4B80BBBD" w14:textId="698A27B6" w:rsidR="008C315B" w:rsidRPr="00975F18" w:rsidRDefault="008C315B" w:rsidP="003D7DB5">
            <w:pPr>
              <w:rPr>
                <w:rFonts w:ascii="Verdana" w:hAnsi="Verdana"/>
                <w:b/>
                <w:bCs/>
              </w:rPr>
            </w:pPr>
            <w:r w:rsidRPr="00D47BF3">
              <w:rPr>
                <w:rFonts w:ascii="Verdana" w:hAnsi="Verdana" w:cstheme="majorHAnsi"/>
              </w:rPr>
              <w:t xml:space="preserve">Esta actividad corresponde a una </w:t>
            </w:r>
            <w:r w:rsidRPr="00D47BF3">
              <w:rPr>
                <w:rFonts w:ascii="Verdana" w:hAnsi="Verdana" w:cstheme="majorHAnsi"/>
                <w:b/>
                <w:bCs/>
              </w:rPr>
              <w:t>evaluación acumulativa</w:t>
            </w:r>
            <w:r w:rsidR="00D47BF3" w:rsidRPr="00D47BF3">
              <w:rPr>
                <w:rFonts w:ascii="Verdana" w:hAnsi="Verdana" w:cstheme="majorHAnsi"/>
                <w:b/>
                <w:bCs/>
              </w:rPr>
              <w:t>.</w:t>
            </w:r>
          </w:p>
        </w:tc>
        <w:tc>
          <w:tcPr>
            <w:tcW w:w="2379" w:type="dxa"/>
          </w:tcPr>
          <w:p w14:paraId="24AF2D8F" w14:textId="07B23472" w:rsidR="008C315B" w:rsidRPr="00975F18" w:rsidRDefault="008C315B" w:rsidP="003D7DB5">
            <w:pPr>
              <w:rPr>
                <w:rFonts w:ascii="Verdana" w:hAnsi="Verdana" w:cstheme="majorHAnsi"/>
              </w:rPr>
            </w:pPr>
            <w:r w:rsidRPr="00975F18">
              <w:rPr>
                <w:rFonts w:ascii="Verdana" w:hAnsi="Verdana" w:cstheme="majorHAnsi"/>
              </w:rPr>
              <w:t>Durante la semana</w:t>
            </w:r>
            <w:r w:rsidR="00D47BF3">
              <w:rPr>
                <w:rFonts w:ascii="Verdana" w:hAnsi="Verdana" w:cstheme="majorHAnsi"/>
              </w:rPr>
              <w:t xml:space="preserve"> deberás responder un cuestionario para evaluar lo aprendido hasta ahora.</w:t>
            </w:r>
          </w:p>
          <w:p w14:paraId="6F739000" w14:textId="77777777" w:rsidR="008C315B" w:rsidRPr="00975F18" w:rsidRDefault="008C315B" w:rsidP="003D7DB5">
            <w:pPr>
              <w:rPr>
                <w:rFonts w:ascii="Verdana" w:hAnsi="Verdana" w:cstheme="majorHAnsi"/>
              </w:rPr>
            </w:pPr>
          </w:p>
          <w:p w14:paraId="3F685406" w14:textId="46A599A6" w:rsidR="008C315B" w:rsidRPr="00975F18" w:rsidRDefault="008C315B" w:rsidP="003D7DB5">
            <w:pPr>
              <w:rPr>
                <w:rFonts w:ascii="Verdana" w:hAnsi="Verdana" w:cstheme="majorHAnsi"/>
              </w:rPr>
            </w:pPr>
            <w:r w:rsidRPr="00975F18">
              <w:rPr>
                <w:rFonts w:ascii="Verdana" w:hAnsi="Verdana" w:cstheme="majorHAnsi"/>
              </w:rPr>
              <w:t xml:space="preserve">Esta evaluación tiene un </w:t>
            </w:r>
            <w:r w:rsidR="00D47BF3" w:rsidRPr="00D47BF3">
              <w:rPr>
                <w:rFonts w:ascii="Verdana" w:hAnsi="Verdana" w:cstheme="majorHAnsi"/>
                <w:b/>
                <w:bCs/>
              </w:rPr>
              <w:t>6</w:t>
            </w:r>
            <w:r w:rsidRPr="00D47BF3">
              <w:rPr>
                <w:rFonts w:ascii="Verdana" w:hAnsi="Verdana" w:cstheme="majorHAnsi"/>
                <w:b/>
                <w:bCs/>
              </w:rPr>
              <w:t>% de</w:t>
            </w:r>
            <w:r w:rsidRPr="00975F18">
              <w:rPr>
                <w:rFonts w:ascii="Verdana" w:hAnsi="Verdana" w:cstheme="majorHAnsi"/>
                <w:b/>
                <w:bCs/>
              </w:rPr>
              <w:t xml:space="preserve"> ponderación</w:t>
            </w:r>
            <w:r w:rsidRPr="00975F18">
              <w:rPr>
                <w:rFonts w:ascii="Verdana" w:hAnsi="Verdana" w:cstheme="majorHAnsi"/>
              </w:rPr>
              <w:t xml:space="preserve"> sobre la nota de la asignatura.</w:t>
            </w:r>
          </w:p>
          <w:p w14:paraId="206C45F8" w14:textId="77777777" w:rsidR="008C315B" w:rsidRPr="00975F18" w:rsidRDefault="008C315B" w:rsidP="003D7DB5">
            <w:pPr>
              <w:rPr>
                <w:rFonts w:ascii="Verdana" w:hAnsi="Verdana"/>
              </w:rPr>
            </w:pPr>
          </w:p>
        </w:tc>
        <w:tc>
          <w:tcPr>
            <w:tcW w:w="2403" w:type="dxa"/>
          </w:tcPr>
          <w:p w14:paraId="74C5021F" w14:textId="77777777" w:rsidR="008C315B" w:rsidRDefault="008C315B" w:rsidP="003D7DB5">
            <w:pPr>
              <w:rPr>
                <w:rFonts w:ascii="Verdana" w:hAnsi="Verdana" w:cstheme="majorHAnsi"/>
              </w:rPr>
            </w:pPr>
            <w:r w:rsidRPr="00975F18">
              <w:rPr>
                <w:rFonts w:ascii="Verdana" w:hAnsi="Verdana" w:cstheme="majorHAnsi"/>
              </w:rPr>
              <w:t>Para demostrar el logro del resultado de aprendizaje y criterios de evaluación:</w:t>
            </w:r>
          </w:p>
          <w:p w14:paraId="50D3C0FF" w14:textId="77777777" w:rsidR="00D47BF3" w:rsidRPr="00975F18" w:rsidRDefault="00D47BF3" w:rsidP="003D7DB5">
            <w:pPr>
              <w:rPr>
                <w:rFonts w:ascii="Verdana" w:hAnsi="Verdana" w:cstheme="majorHAnsi"/>
              </w:rPr>
            </w:pPr>
          </w:p>
          <w:p w14:paraId="44EF66F5" w14:textId="77777777" w:rsidR="008C315B" w:rsidRPr="00975F18" w:rsidRDefault="008C315B" w:rsidP="003D7DB5">
            <w:pPr>
              <w:rPr>
                <w:rFonts w:ascii="Verdana" w:hAnsi="Verdana" w:cstheme="majorHAnsi"/>
              </w:rPr>
            </w:pPr>
          </w:p>
          <w:p w14:paraId="2F4D9D0C" w14:textId="77777777" w:rsidR="008C315B" w:rsidRPr="00D47BF3" w:rsidRDefault="008C315B" w:rsidP="003D7DB5">
            <w:pPr>
              <w:pStyle w:val="NormalWeb"/>
              <w:rPr>
                <w:rFonts w:ascii="Verdana" w:hAnsi="Verdana" w:cstheme="majorHAnsi"/>
              </w:rPr>
            </w:pPr>
            <w:r w:rsidRPr="00975F18">
              <w:rPr>
                <w:rFonts w:ascii="Verdana" w:hAnsi="Verdana" w:cstheme="majorHAnsi"/>
                <w:b/>
                <w:bCs/>
              </w:rPr>
              <w:t xml:space="preserve">Resultado de </w:t>
            </w:r>
            <w:r w:rsidRPr="00D47BF3">
              <w:rPr>
                <w:rFonts w:ascii="Verdana" w:hAnsi="Verdana" w:cstheme="majorHAnsi"/>
                <w:b/>
                <w:bCs/>
              </w:rPr>
              <w:t>aprendizaje</w:t>
            </w:r>
            <w:r w:rsidRPr="00D47BF3">
              <w:rPr>
                <w:rFonts w:ascii="Verdana" w:hAnsi="Verdana" w:cstheme="majorHAnsi"/>
              </w:rPr>
              <w:t xml:space="preserve"> </w:t>
            </w:r>
          </w:p>
          <w:p w14:paraId="340AFFFC" w14:textId="77777777" w:rsidR="00D47BF3" w:rsidRDefault="00D47BF3" w:rsidP="00D47BF3">
            <w:pPr>
              <w:rPr>
                <w:rFonts w:ascii="Verdana" w:eastAsia="Times New Roman" w:hAnsi="Verdana" w:cstheme="majorHAnsi"/>
                <w:lang w:val="es-ES_tradnl" w:eastAsia="es-MX"/>
              </w:rPr>
            </w:pPr>
            <w:r w:rsidRPr="00D47BF3">
              <w:rPr>
                <w:rFonts w:ascii="Verdana" w:eastAsia="Times New Roman" w:hAnsi="Verdana" w:cstheme="majorHAnsi"/>
                <w:lang w:val="es-ES_tradnl" w:eastAsia="es-MX"/>
              </w:rPr>
              <w:t xml:space="preserve">Expresa de forma oral y escrita una postura personal sobre un objeto de discusión que está instalado en la sociedad, en su área profesional o en las interacciones </w:t>
            </w:r>
            <w:r w:rsidRPr="00D47BF3">
              <w:rPr>
                <w:rFonts w:ascii="Verdana" w:eastAsia="Times New Roman" w:hAnsi="Verdana" w:cstheme="majorHAnsi"/>
                <w:lang w:val="es-ES_tradnl" w:eastAsia="es-MX"/>
              </w:rPr>
              <w:lastRenderedPageBreak/>
              <w:t xml:space="preserve">cotidianas, utilizando las estructuras propias de un discurso argumentativo ajustado al contexto e interlocutores del Mundo Digital. </w:t>
            </w:r>
          </w:p>
          <w:p w14:paraId="3BA0A86A" w14:textId="77777777" w:rsidR="00D47BF3" w:rsidRDefault="00D47BF3" w:rsidP="00D47BF3">
            <w:pPr>
              <w:rPr>
                <w:rFonts w:ascii="Verdana" w:eastAsia="Times New Roman" w:hAnsi="Verdana" w:cstheme="majorHAnsi"/>
                <w:b/>
                <w:bCs/>
                <w:lang w:val="es-ES_tradnl" w:eastAsia="es-MX"/>
              </w:rPr>
            </w:pPr>
          </w:p>
          <w:p w14:paraId="2C99CF18" w14:textId="250B3FF0" w:rsidR="008C315B" w:rsidRPr="00975F18" w:rsidRDefault="008C315B" w:rsidP="00D47BF3">
            <w:pPr>
              <w:rPr>
                <w:rFonts w:ascii="Verdana" w:hAnsi="Verdana" w:cstheme="majorHAnsi"/>
                <w:b/>
                <w:bCs/>
              </w:rPr>
            </w:pPr>
            <w:r w:rsidRPr="00975F18">
              <w:rPr>
                <w:rFonts w:ascii="Verdana" w:hAnsi="Verdana" w:cstheme="majorHAnsi"/>
                <w:b/>
                <w:bCs/>
              </w:rPr>
              <w:t>Criterio de evaluación</w:t>
            </w:r>
          </w:p>
          <w:p w14:paraId="23AA90F4" w14:textId="77777777" w:rsidR="008C315B" w:rsidRPr="00975F18" w:rsidRDefault="008C315B" w:rsidP="003D7DB5">
            <w:pPr>
              <w:rPr>
                <w:rFonts w:ascii="Verdana" w:hAnsi="Verdana" w:cstheme="majorHAnsi"/>
                <w:b/>
                <w:bCs/>
              </w:rPr>
            </w:pPr>
          </w:p>
          <w:p w14:paraId="7E4D7BBA" w14:textId="77777777" w:rsidR="00D47BF3" w:rsidRPr="00D47BF3" w:rsidRDefault="00D47BF3" w:rsidP="00D47BF3">
            <w:pPr>
              <w:rPr>
                <w:rFonts w:ascii="Verdana" w:hAnsi="Verdana" w:cstheme="majorHAnsi"/>
              </w:rPr>
            </w:pPr>
            <w:r w:rsidRPr="00D47BF3">
              <w:rPr>
                <w:rFonts w:ascii="Verdana" w:hAnsi="Verdana" w:cstheme="majorHAnsi"/>
              </w:rPr>
              <w:t xml:space="preserve">CE 1.1 Elabora artículos de opinión utilizando la estructura de la escritura argumentativa, para expresar ideas de manera lógica y coherente acorde al contexto e interlocutores del Mundo Digital. </w:t>
            </w:r>
          </w:p>
          <w:p w14:paraId="7D907F09" w14:textId="77777777" w:rsidR="00D47BF3" w:rsidRPr="00D47BF3" w:rsidRDefault="00D47BF3" w:rsidP="00D47BF3">
            <w:pPr>
              <w:rPr>
                <w:rFonts w:ascii="Verdana" w:hAnsi="Verdana" w:cstheme="majorHAnsi"/>
              </w:rPr>
            </w:pPr>
          </w:p>
          <w:p w14:paraId="2B666ED6" w14:textId="77777777" w:rsidR="00D47BF3" w:rsidRPr="00D47BF3" w:rsidRDefault="00D47BF3" w:rsidP="00D47BF3">
            <w:pPr>
              <w:rPr>
                <w:rFonts w:ascii="Verdana" w:hAnsi="Verdana" w:cstheme="majorHAnsi"/>
              </w:rPr>
            </w:pPr>
            <w:r w:rsidRPr="00D47BF3">
              <w:rPr>
                <w:rFonts w:ascii="Verdana" w:hAnsi="Verdana" w:cstheme="majorHAnsi"/>
              </w:rPr>
              <w:t xml:space="preserve">CE 1.4 Estructura sistemáticamente la Información de distintos  medios para facilitar la  interpretación de un fenómeno. </w:t>
            </w:r>
          </w:p>
          <w:p w14:paraId="6187B42F" w14:textId="1E74B4EC" w:rsidR="008C315B" w:rsidRPr="00975F18" w:rsidRDefault="008C315B" w:rsidP="003D7DB5">
            <w:pPr>
              <w:rPr>
                <w:rFonts w:ascii="Verdana" w:hAnsi="Verdana"/>
              </w:rPr>
            </w:pPr>
          </w:p>
        </w:tc>
      </w:tr>
    </w:tbl>
    <w:p w14:paraId="05066CC4" w14:textId="77777777" w:rsidR="008C315B" w:rsidRDefault="008C315B" w:rsidP="008C315B"/>
    <w:p w14:paraId="148E5CCC" w14:textId="77777777" w:rsidR="008C315B" w:rsidRDefault="008C315B" w:rsidP="00DD1C0B"/>
    <w:p w14:paraId="6AC1D20C" w14:textId="77777777" w:rsidR="008C315B" w:rsidRDefault="008C315B" w:rsidP="008C315B"/>
    <w:p w14:paraId="43AF90F5" w14:textId="77777777" w:rsidR="00D47BF3" w:rsidRDefault="00D47BF3" w:rsidP="008C315B"/>
    <w:p w14:paraId="28A3F3F2" w14:textId="77777777" w:rsidR="008C315B" w:rsidRPr="00C30323" w:rsidRDefault="008C315B" w:rsidP="008C315B">
      <w:pPr>
        <w:pStyle w:val="Citadestacada"/>
        <w:pBdr>
          <w:bottom w:val="single" w:sz="4" w:space="3" w:color="4472C4" w:themeColor="accent1"/>
        </w:pBdr>
        <w:ind w:left="0"/>
        <w:rPr>
          <w:rStyle w:val="SUBTTULO1"/>
          <w:i w:val="0"/>
          <w:iCs w:val="0"/>
        </w:rPr>
      </w:pPr>
      <w:r w:rsidRPr="00C30323">
        <w:rPr>
          <w:rStyle w:val="SUBTTULO1"/>
          <w:i w:val="0"/>
          <w:iCs w:val="0"/>
        </w:rPr>
        <w:lastRenderedPageBreak/>
        <w:t xml:space="preserve">UNIDAD 1: </w:t>
      </w:r>
      <w:r>
        <w:rPr>
          <w:rStyle w:val="SUBTTULO1"/>
          <w:i w:val="0"/>
          <w:iCs w:val="0"/>
        </w:rPr>
        <w:t>DISCURSO ARGUMENTATIVO ORAL Y ESCRITO</w:t>
      </w:r>
      <w:r w:rsidRPr="00C30323">
        <w:rPr>
          <w:rStyle w:val="SUBTTULO1"/>
          <w:i w:val="0"/>
          <w:iCs w:val="0"/>
        </w:rPr>
        <w:t xml:space="preserve"> </w:t>
      </w:r>
    </w:p>
    <w:p w14:paraId="34D25FBC" w14:textId="0E25D304" w:rsidR="008C315B" w:rsidRPr="00C30323" w:rsidRDefault="008C315B" w:rsidP="008C315B">
      <w:pPr>
        <w:pStyle w:val="Ttulo2"/>
        <w:rPr>
          <w:rStyle w:val="SUBTTULO1"/>
        </w:rPr>
      </w:pPr>
      <w:r w:rsidRPr="00C30323">
        <w:rPr>
          <w:rStyle w:val="SUBTTULO1"/>
        </w:rPr>
        <w:t xml:space="preserve">SEMANA </w:t>
      </w:r>
      <w:r>
        <w:rPr>
          <w:rStyle w:val="SUBTTULO1"/>
        </w:rPr>
        <w:t>4</w:t>
      </w:r>
      <w:r w:rsidRPr="00C30323">
        <w:rPr>
          <w:rStyle w:val="SUBTTULO1"/>
        </w:rPr>
        <w:t xml:space="preserve">. </w:t>
      </w:r>
      <w:r w:rsidR="00D47BF3">
        <w:rPr>
          <w:rStyle w:val="SUBTTULO1"/>
        </w:rPr>
        <w:t>DISCURSO ARGUMENTATIVO</w:t>
      </w:r>
    </w:p>
    <w:p w14:paraId="05AF7A74" w14:textId="77777777" w:rsidR="008C315B" w:rsidRDefault="008C315B" w:rsidP="008C315B"/>
    <w:p w14:paraId="37F96EBC" w14:textId="77777777" w:rsidR="008C315B" w:rsidRDefault="008C315B" w:rsidP="008C315B"/>
    <w:p w14:paraId="7719FDC8" w14:textId="77777777" w:rsidR="008C315B" w:rsidRDefault="008C315B" w:rsidP="008C315B"/>
    <w:tbl>
      <w:tblPr>
        <w:tblStyle w:val="Tablaconcuadrcula"/>
        <w:tblW w:w="9072" w:type="dxa"/>
        <w:tblInd w:w="-5" w:type="dxa"/>
        <w:tblLook w:val="04A0" w:firstRow="1" w:lastRow="0" w:firstColumn="1" w:lastColumn="0" w:noHBand="0" w:noVBand="1"/>
      </w:tblPr>
      <w:tblGrid>
        <w:gridCol w:w="1758"/>
        <w:gridCol w:w="2532"/>
        <w:gridCol w:w="2379"/>
        <w:gridCol w:w="2403"/>
      </w:tblGrid>
      <w:tr w:rsidR="008C315B" w:rsidRPr="00297A1F" w14:paraId="3127D55A" w14:textId="77777777" w:rsidTr="00D47BF3">
        <w:tc>
          <w:tcPr>
            <w:tcW w:w="1758" w:type="dxa"/>
          </w:tcPr>
          <w:p w14:paraId="3B29D98B" w14:textId="77777777" w:rsidR="008C315B" w:rsidRPr="00975F18" w:rsidRDefault="008C315B" w:rsidP="003D7DB5">
            <w:pPr>
              <w:rPr>
                <w:rFonts w:ascii="Verdana" w:hAnsi="Verdana"/>
                <w:b/>
                <w:bCs/>
              </w:rPr>
            </w:pPr>
            <w:r w:rsidRPr="00975F18">
              <w:rPr>
                <w:rFonts w:ascii="Verdana" w:hAnsi="Verdana"/>
                <w:b/>
                <w:bCs/>
              </w:rPr>
              <w:t>¿Dónde lo debes hacer?</w:t>
            </w:r>
          </w:p>
        </w:tc>
        <w:tc>
          <w:tcPr>
            <w:tcW w:w="2532" w:type="dxa"/>
          </w:tcPr>
          <w:p w14:paraId="4F8B74F3" w14:textId="77777777" w:rsidR="008C315B" w:rsidRPr="00975F18" w:rsidRDefault="008C315B" w:rsidP="003D7DB5">
            <w:pPr>
              <w:rPr>
                <w:rFonts w:ascii="Verdana" w:hAnsi="Verdana"/>
                <w:b/>
                <w:bCs/>
              </w:rPr>
            </w:pPr>
            <w:r w:rsidRPr="00975F18">
              <w:rPr>
                <w:rFonts w:ascii="Verdana" w:hAnsi="Verdana"/>
                <w:b/>
                <w:bCs/>
              </w:rPr>
              <w:t>¿Qué debes hacer?</w:t>
            </w:r>
          </w:p>
        </w:tc>
        <w:tc>
          <w:tcPr>
            <w:tcW w:w="2379" w:type="dxa"/>
          </w:tcPr>
          <w:p w14:paraId="341264BF" w14:textId="77777777" w:rsidR="008C315B" w:rsidRPr="00975F18" w:rsidRDefault="008C315B" w:rsidP="003D7DB5">
            <w:pPr>
              <w:rPr>
                <w:rFonts w:ascii="Verdana" w:hAnsi="Verdana"/>
                <w:b/>
                <w:bCs/>
              </w:rPr>
            </w:pPr>
            <w:r w:rsidRPr="00975F18">
              <w:rPr>
                <w:rFonts w:ascii="Verdana" w:hAnsi="Verdana"/>
                <w:b/>
                <w:bCs/>
              </w:rPr>
              <w:t>¿Cuándo lo debes hacer?</w:t>
            </w:r>
          </w:p>
        </w:tc>
        <w:tc>
          <w:tcPr>
            <w:tcW w:w="2403" w:type="dxa"/>
          </w:tcPr>
          <w:p w14:paraId="40AFBE64" w14:textId="77777777" w:rsidR="008C315B" w:rsidRPr="00975F18" w:rsidRDefault="008C315B" w:rsidP="003D7DB5">
            <w:pPr>
              <w:rPr>
                <w:rFonts w:ascii="Verdana" w:hAnsi="Verdana"/>
                <w:b/>
                <w:bCs/>
              </w:rPr>
            </w:pPr>
            <w:r w:rsidRPr="00975F18">
              <w:rPr>
                <w:rFonts w:ascii="Verdana" w:hAnsi="Verdana"/>
                <w:b/>
                <w:bCs/>
              </w:rPr>
              <w:t>¿Para qué lo debes hacer?</w:t>
            </w:r>
          </w:p>
        </w:tc>
      </w:tr>
      <w:tr w:rsidR="008C315B" w:rsidRPr="00297A1F" w14:paraId="5F90C408" w14:textId="77777777" w:rsidTr="00D47BF3">
        <w:tc>
          <w:tcPr>
            <w:tcW w:w="1758" w:type="dxa"/>
            <w:vAlign w:val="center"/>
          </w:tcPr>
          <w:p w14:paraId="6594A40D" w14:textId="77777777" w:rsidR="008C315B" w:rsidRPr="00975F18" w:rsidRDefault="008C315B" w:rsidP="003D7DB5">
            <w:pPr>
              <w:rPr>
                <w:rFonts w:ascii="Verdana" w:hAnsi="Verdana"/>
              </w:rPr>
            </w:pPr>
            <w:r w:rsidRPr="00975F18">
              <w:rPr>
                <w:rFonts w:ascii="Verdana" w:hAnsi="Verdana"/>
              </w:rPr>
              <w:t>Desarrollo de la experiencia de aprendizaje</w:t>
            </w:r>
          </w:p>
        </w:tc>
        <w:tc>
          <w:tcPr>
            <w:tcW w:w="2532" w:type="dxa"/>
          </w:tcPr>
          <w:p w14:paraId="12666583" w14:textId="77777777" w:rsidR="008C315B" w:rsidRPr="00975F18" w:rsidRDefault="008C315B" w:rsidP="003D7DB5">
            <w:pPr>
              <w:rPr>
                <w:rFonts w:ascii="Verdana" w:hAnsi="Verdana"/>
              </w:rPr>
            </w:pPr>
            <w:r w:rsidRPr="00975F18">
              <w:rPr>
                <w:rFonts w:ascii="Verdana" w:hAnsi="Verdana"/>
                <w:b/>
                <w:bCs/>
              </w:rPr>
              <w:t xml:space="preserve">Revisar </w:t>
            </w:r>
            <w:r w:rsidRPr="00975F18">
              <w:rPr>
                <w:rFonts w:ascii="Verdana" w:hAnsi="Verdana"/>
              </w:rPr>
              <w:t>los recursos de aprendizaje disponibles en plataforma.</w:t>
            </w:r>
          </w:p>
        </w:tc>
        <w:tc>
          <w:tcPr>
            <w:tcW w:w="2379" w:type="dxa"/>
          </w:tcPr>
          <w:p w14:paraId="7D50FD72" w14:textId="77777777" w:rsidR="008C315B" w:rsidRPr="00975F18" w:rsidRDefault="008C315B" w:rsidP="003D7DB5">
            <w:pPr>
              <w:rPr>
                <w:rFonts w:ascii="Verdana" w:hAnsi="Verdana"/>
              </w:rPr>
            </w:pPr>
            <w:r w:rsidRPr="00975F18">
              <w:rPr>
                <w:rFonts w:ascii="Verdana" w:hAnsi="Verdana"/>
              </w:rPr>
              <w:t>Debes realizar estas acciones durante el desarrollo de </w:t>
            </w:r>
          </w:p>
          <w:p w14:paraId="2717FAB9" w14:textId="77777777" w:rsidR="008C315B" w:rsidRPr="00975F18" w:rsidRDefault="008C315B" w:rsidP="003D7DB5">
            <w:pPr>
              <w:rPr>
                <w:rFonts w:ascii="Verdana" w:hAnsi="Verdana"/>
              </w:rPr>
            </w:pPr>
            <w:r w:rsidRPr="00975F18">
              <w:rPr>
                <w:rFonts w:ascii="Verdana" w:hAnsi="Verdana"/>
              </w:rPr>
              <w:t>la semana, con el debido tiempo, para que puedas consultar tus dudas al docente de manera oportuna. </w:t>
            </w:r>
          </w:p>
          <w:p w14:paraId="5DFA4BDE" w14:textId="77777777" w:rsidR="008C315B" w:rsidRPr="00975F18" w:rsidRDefault="008C315B" w:rsidP="003D7DB5">
            <w:pPr>
              <w:rPr>
                <w:rFonts w:ascii="Verdana" w:hAnsi="Verdana"/>
              </w:rPr>
            </w:pPr>
            <w:r w:rsidRPr="00975F18">
              <w:rPr>
                <w:rFonts w:ascii="Verdana" w:hAnsi="Verdana"/>
              </w:rPr>
              <w:t> </w:t>
            </w:r>
          </w:p>
        </w:tc>
        <w:tc>
          <w:tcPr>
            <w:tcW w:w="2403" w:type="dxa"/>
          </w:tcPr>
          <w:p w14:paraId="663D7A7C" w14:textId="77777777" w:rsidR="008C315B" w:rsidRPr="00975F18" w:rsidRDefault="008C315B" w:rsidP="003D7DB5">
            <w:pPr>
              <w:rPr>
                <w:rFonts w:ascii="Verdana" w:hAnsi="Verdana"/>
              </w:rPr>
            </w:pPr>
            <w:r w:rsidRPr="00975F18">
              <w:rPr>
                <w:rFonts w:ascii="Verdana" w:hAnsi="Verdana"/>
              </w:rPr>
              <w:t>Para estudiar, internalizar y aplicar los contenidos que debes aprender durante la semana. </w:t>
            </w:r>
          </w:p>
        </w:tc>
      </w:tr>
      <w:tr w:rsidR="008C315B" w:rsidRPr="00297A1F" w14:paraId="3204AEDA" w14:textId="77777777" w:rsidTr="00D47BF3">
        <w:tc>
          <w:tcPr>
            <w:tcW w:w="1758" w:type="dxa"/>
            <w:vAlign w:val="center"/>
          </w:tcPr>
          <w:p w14:paraId="4FBD50B4" w14:textId="77777777" w:rsidR="008C315B" w:rsidRPr="00975F18" w:rsidRDefault="008C315B" w:rsidP="003D7DB5">
            <w:pPr>
              <w:rPr>
                <w:rFonts w:ascii="Verdana" w:hAnsi="Verdana"/>
              </w:rPr>
            </w:pPr>
            <w:r w:rsidRPr="00975F18">
              <w:rPr>
                <w:rFonts w:ascii="Verdana" w:hAnsi="Verdana"/>
              </w:rPr>
              <w:t>Horas autónomas dirigidas</w:t>
            </w:r>
          </w:p>
          <w:p w14:paraId="2CCDF583" w14:textId="77777777" w:rsidR="008C315B" w:rsidRPr="00975F18" w:rsidRDefault="008C315B" w:rsidP="003D7DB5">
            <w:pPr>
              <w:rPr>
                <w:rFonts w:ascii="Verdana" w:hAnsi="Verdana"/>
              </w:rPr>
            </w:pPr>
          </w:p>
          <w:p w14:paraId="7450808C" w14:textId="77777777" w:rsidR="008C315B" w:rsidRPr="00975F18" w:rsidRDefault="008C315B" w:rsidP="003D7DB5">
            <w:pPr>
              <w:rPr>
                <w:rFonts w:ascii="Verdana" w:hAnsi="Verdana"/>
              </w:rPr>
            </w:pPr>
          </w:p>
        </w:tc>
        <w:tc>
          <w:tcPr>
            <w:tcW w:w="2532" w:type="dxa"/>
          </w:tcPr>
          <w:p w14:paraId="4F607285" w14:textId="77777777" w:rsidR="008C315B" w:rsidRPr="00975F18" w:rsidRDefault="008C315B" w:rsidP="003D7DB5">
            <w:pPr>
              <w:rPr>
                <w:rFonts w:ascii="Verdana" w:hAnsi="Verdana"/>
              </w:rPr>
            </w:pPr>
            <w:r w:rsidRPr="00975F18">
              <w:rPr>
                <w:rFonts w:ascii="Verdana" w:hAnsi="Verdana"/>
                <w:b/>
                <w:bCs/>
              </w:rPr>
              <w:t xml:space="preserve">Revisar </w:t>
            </w:r>
            <w:r w:rsidRPr="00975F18">
              <w:rPr>
                <w:rFonts w:ascii="Verdana" w:hAnsi="Verdana"/>
              </w:rPr>
              <w:t>el material complementario sugerido por el docente.</w:t>
            </w:r>
          </w:p>
          <w:p w14:paraId="4216354D" w14:textId="77777777" w:rsidR="008C315B" w:rsidRPr="00975F18" w:rsidRDefault="008C315B" w:rsidP="003D7DB5">
            <w:pPr>
              <w:rPr>
                <w:rFonts w:ascii="Verdana" w:hAnsi="Verdana"/>
              </w:rPr>
            </w:pPr>
            <w:r w:rsidRPr="00975F18">
              <w:rPr>
                <w:rFonts w:ascii="Verdana" w:hAnsi="Verdana"/>
                <w:b/>
                <w:bCs/>
              </w:rPr>
              <w:t xml:space="preserve">Realizar, </w:t>
            </w:r>
            <w:r w:rsidRPr="00975F18">
              <w:rPr>
                <w:rFonts w:ascii="Verdana" w:hAnsi="Verdana"/>
              </w:rPr>
              <w:t>de manera autónoma,</w:t>
            </w:r>
            <w:r w:rsidRPr="00975F18">
              <w:rPr>
                <w:rFonts w:ascii="Verdana" w:hAnsi="Verdana"/>
                <w:b/>
                <w:bCs/>
              </w:rPr>
              <w:t xml:space="preserve"> </w:t>
            </w:r>
            <w:r w:rsidRPr="00975F18">
              <w:rPr>
                <w:rFonts w:ascii="Verdana" w:hAnsi="Verdana"/>
              </w:rPr>
              <w:t>las actividades sugeridas.</w:t>
            </w:r>
          </w:p>
          <w:p w14:paraId="6907B4C5" w14:textId="77777777" w:rsidR="008C315B" w:rsidRPr="00975F18" w:rsidRDefault="008C315B" w:rsidP="003D7DB5">
            <w:pPr>
              <w:rPr>
                <w:rFonts w:ascii="Verdana" w:hAnsi="Verdana"/>
              </w:rPr>
            </w:pPr>
          </w:p>
        </w:tc>
        <w:tc>
          <w:tcPr>
            <w:tcW w:w="2379" w:type="dxa"/>
          </w:tcPr>
          <w:p w14:paraId="67AED5B0" w14:textId="77777777" w:rsidR="008C315B" w:rsidRPr="00975F18" w:rsidRDefault="008C315B" w:rsidP="003D7DB5">
            <w:pPr>
              <w:rPr>
                <w:rFonts w:ascii="Verdana" w:hAnsi="Verdana"/>
              </w:rPr>
            </w:pPr>
            <w:r w:rsidRPr="00975F18">
              <w:rPr>
                <w:rFonts w:ascii="Verdana" w:hAnsi="Verdana"/>
              </w:rPr>
              <w:t>Se sugiere que lo hagas en tus tiempos de estudio autónomo.</w:t>
            </w:r>
          </w:p>
        </w:tc>
        <w:tc>
          <w:tcPr>
            <w:tcW w:w="2403" w:type="dxa"/>
          </w:tcPr>
          <w:p w14:paraId="39489EE6" w14:textId="77777777" w:rsidR="008C315B" w:rsidRPr="00975F18" w:rsidRDefault="008C315B" w:rsidP="003D7DB5">
            <w:pPr>
              <w:rPr>
                <w:rFonts w:ascii="Verdana" w:hAnsi="Verdana"/>
              </w:rPr>
            </w:pPr>
            <w:r w:rsidRPr="00975F18">
              <w:rPr>
                <w:rFonts w:ascii="Verdana" w:hAnsi="Verdana"/>
              </w:rPr>
              <w:t xml:space="preserve">Para profundizar y apropiarte de los aprendizajes desarrollados durante la semana. </w:t>
            </w:r>
          </w:p>
        </w:tc>
      </w:tr>
      <w:tr w:rsidR="008C315B" w:rsidRPr="00297A1F" w14:paraId="621419B2" w14:textId="77777777" w:rsidTr="00D47BF3">
        <w:tc>
          <w:tcPr>
            <w:tcW w:w="1758" w:type="dxa"/>
            <w:vAlign w:val="center"/>
          </w:tcPr>
          <w:p w14:paraId="78B4BE1A" w14:textId="77777777" w:rsidR="008C315B" w:rsidRPr="001D6B0C" w:rsidRDefault="008C315B" w:rsidP="003D7DB5">
            <w:pPr>
              <w:rPr>
                <w:rFonts w:ascii="Verdana" w:hAnsi="Verdana"/>
              </w:rPr>
            </w:pPr>
            <w:r w:rsidRPr="001D6B0C">
              <w:rPr>
                <w:rFonts w:ascii="Verdana" w:hAnsi="Verdana"/>
              </w:rPr>
              <w:t>Sesión sincrónica</w:t>
            </w:r>
          </w:p>
          <w:p w14:paraId="48EDF4A4" w14:textId="77777777" w:rsidR="008C315B" w:rsidRPr="001D6B0C" w:rsidRDefault="008C315B" w:rsidP="003D7DB5">
            <w:pPr>
              <w:rPr>
                <w:rFonts w:ascii="Verdana" w:hAnsi="Verdana"/>
              </w:rPr>
            </w:pPr>
          </w:p>
          <w:p w14:paraId="6BCF0188" w14:textId="77777777" w:rsidR="008C315B" w:rsidRPr="001D6B0C" w:rsidRDefault="008C315B" w:rsidP="003D7DB5">
            <w:pPr>
              <w:rPr>
                <w:rFonts w:ascii="Verdana" w:hAnsi="Verdana"/>
              </w:rPr>
            </w:pPr>
          </w:p>
        </w:tc>
        <w:tc>
          <w:tcPr>
            <w:tcW w:w="2532" w:type="dxa"/>
          </w:tcPr>
          <w:p w14:paraId="7F7AA2F5" w14:textId="77777777" w:rsidR="008C315B" w:rsidRPr="001D6B0C" w:rsidRDefault="008C315B" w:rsidP="003D7DB5">
            <w:pPr>
              <w:rPr>
                <w:rFonts w:ascii="Verdana" w:hAnsi="Verdana"/>
              </w:rPr>
            </w:pPr>
            <w:r w:rsidRPr="001D6B0C">
              <w:rPr>
                <w:rFonts w:ascii="Verdana" w:hAnsi="Verdana"/>
                <w:b/>
                <w:bCs/>
              </w:rPr>
              <w:t xml:space="preserve">Participar </w:t>
            </w:r>
            <w:r w:rsidRPr="001D6B0C">
              <w:rPr>
                <w:rFonts w:ascii="Verdana" w:hAnsi="Verdana"/>
              </w:rPr>
              <w:t>en la sesión, ingresando a la plataforma de videoconferencia, en día y hora que señale tu docente.</w:t>
            </w:r>
          </w:p>
        </w:tc>
        <w:tc>
          <w:tcPr>
            <w:tcW w:w="2379" w:type="dxa"/>
          </w:tcPr>
          <w:p w14:paraId="1ECA8811" w14:textId="77777777" w:rsidR="008C315B" w:rsidRPr="001D6B0C" w:rsidRDefault="008C315B" w:rsidP="003D7DB5">
            <w:pPr>
              <w:rPr>
                <w:rFonts w:ascii="Verdana" w:hAnsi="Verdana"/>
              </w:rPr>
            </w:pPr>
            <w:r w:rsidRPr="001D6B0C">
              <w:rPr>
                <w:rFonts w:ascii="Verdana" w:hAnsi="Verdana"/>
              </w:rPr>
              <w:t xml:space="preserve">En la fecha y hora que se comunicará oportunamente a través de los canales establecidos. </w:t>
            </w:r>
          </w:p>
        </w:tc>
        <w:tc>
          <w:tcPr>
            <w:tcW w:w="2403" w:type="dxa"/>
          </w:tcPr>
          <w:p w14:paraId="5AD2BFC7" w14:textId="77777777" w:rsidR="008C315B" w:rsidRPr="001D6B0C" w:rsidRDefault="008C315B" w:rsidP="003D7DB5">
            <w:pPr>
              <w:rPr>
                <w:rFonts w:ascii="Verdana" w:hAnsi="Verdana"/>
              </w:rPr>
            </w:pPr>
            <w:r w:rsidRPr="001D6B0C">
              <w:rPr>
                <w:rFonts w:ascii="Verdana" w:hAnsi="Verdana"/>
              </w:rPr>
              <w:t xml:space="preserve">Para repasar los contenidos de la semana, y aclarar dudas sobre el contenido, evaluaciones o los materiales de estudio. Podrás compartir de </w:t>
            </w:r>
            <w:r w:rsidRPr="001D6B0C">
              <w:rPr>
                <w:rFonts w:ascii="Verdana" w:hAnsi="Verdana"/>
              </w:rPr>
              <w:lastRenderedPageBreak/>
              <w:t>manera sincrónica por videoconferencia con tu docente, compañeros y compañeras.</w:t>
            </w:r>
          </w:p>
        </w:tc>
      </w:tr>
      <w:tr w:rsidR="008C315B" w:rsidRPr="00297A1F" w14:paraId="4B3731CD" w14:textId="77777777" w:rsidTr="00D47BF3">
        <w:tc>
          <w:tcPr>
            <w:tcW w:w="1758" w:type="dxa"/>
            <w:vAlign w:val="center"/>
          </w:tcPr>
          <w:p w14:paraId="0FD25428" w14:textId="77777777" w:rsidR="008C315B" w:rsidRPr="00975F18" w:rsidRDefault="008C315B" w:rsidP="003D7DB5">
            <w:pPr>
              <w:jc w:val="center"/>
              <w:rPr>
                <w:rFonts w:ascii="Verdana" w:hAnsi="Verdana" w:cstheme="majorHAnsi"/>
              </w:rPr>
            </w:pPr>
            <w:r w:rsidRPr="00975F18">
              <w:rPr>
                <w:rFonts w:ascii="Verdana" w:hAnsi="Verdana" w:cstheme="majorHAnsi"/>
              </w:rPr>
              <w:lastRenderedPageBreak/>
              <w:t xml:space="preserve">Evaluación sumativa </w:t>
            </w:r>
          </w:p>
          <w:p w14:paraId="12F32B72" w14:textId="77777777" w:rsidR="008C315B" w:rsidRPr="00975F18" w:rsidRDefault="008C315B" w:rsidP="003D7DB5">
            <w:pPr>
              <w:jc w:val="center"/>
              <w:rPr>
                <w:rFonts w:ascii="Verdana" w:hAnsi="Verdana" w:cstheme="majorHAnsi"/>
              </w:rPr>
            </w:pPr>
          </w:p>
          <w:p w14:paraId="15D66EA3" w14:textId="4CD19130" w:rsidR="008C315B" w:rsidRPr="00975F18" w:rsidRDefault="008C315B" w:rsidP="003D7DB5">
            <w:pPr>
              <w:rPr>
                <w:rFonts w:ascii="Verdana" w:hAnsi="Verdana"/>
              </w:rPr>
            </w:pPr>
          </w:p>
        </w:tc>
        <w:tc>
          <w:tcPr>
            <w:tcW w:w="2532" w:type="dxa"/>
          </w:tcPr>
          <w:p w14:paraId="5E5F1BDC" w14:textId="5804D7A4" w:rsidR="008C315B" w:rsidRPr="00D47BF3" w:rsidRDefault="008C315B" w:rsidP="003D7DB5">
            <w:pPr>
              <w:rPr>
                <w:rFonts w:ascii="Verdana" w:hAnsi="Verdana" w:cstheme="majorHAnsi"/>
              </w:rPr>
            </w:pPr>
            <w:r w:rsidRPr="00975F18">
              <w:rPr>
                <w:rFonts w:ascii="Verdana" w:hAnsi="Verdana" w:cstheme="majorHAnsi"/>
                <w:b/>
                <w:bCs/>
              </w:rPr>
              <w:t xml:space="preserve">De manera </w:t>
            </w:r>
            <w:r w:rsidRPr="00D47BF3">
              <w:rPr>
                <w:rFonts w:ascii="Verdana" w:hAnsi="Verdana" w:cstheme="majorHAnsi"/>
                <w:b/>
                <w:bCs/>
              </w:rPr>
              <w:t xml:space="preserve">grupal, </w:t>
            </w:r>
            <w:r w:rsidRPr="00D47BF3">
              <w:rPr>
                <w:rFonts w:ascii="Verdana" w:hAnsi="Verdana" w:cstheme="majorHAnsi"/>
              </w:rPr>
              <w:t>debes realizar la actividad que se indica.</w:t>
            </w:r>
          </w:p>
          <w:p w14:paraId="01BCAD0E" w14:textId="77777777" w:rsidR="008C315B" w:rsidRPr="00D47BF3" w:rsidRDefault="008C315B" w:rsidP="003D7DB5">
            <w:pPr>
              <w:rPr>
                <w:rFonts w:ascii="Verdana" w:hAnsi="Verdana" w:cstheme="majorHAnsi"/>
                <w:b/>
                <w:bCs/>
              </w:rPr>
            </w:pPr>
          </w:p>
          <w:p w14:paraId="3E47954D" w14:textId="343DA5A8" w:rsidR="008C315B" w:rsidRPr="00975F18" w:rsidRDefault="008C315B" w:rsidP="003D7DB5">
            <w:pPr>
              <w:rPr>
                <w:rFonts w:ascii="Verdana" w:hAnsi="Verdana"/>
                <w:b/>
                <w:bCs/>
              </w:rPr>
            </w:pPr>
            <w:r w:rsidRPr="00D47BF3">
              <w:rPr>
                <w:rFonts w:ascii="Verdana" w:hAnsi="Verdana" w:cstheme="majorHAnsi"/>
              </w:rPr>
              <w:t xml:space="preserve">Esta actividad corresponde a una </w:t>
            </w:r>
            <w:r w:rsidRPr="00D47BF3">
              <w:rPr>
                <w:rFonts w:ascii="Verdana" w:hAnsi="Verdana" w:cstheme="majorHAnsi"/>
                <w:b/>
                <w:bCs/>
              </w:rPr>
              <w:t>evaluación acumulativa</w:t>
            </w:r>
            <w:r w:rsidR="00D47BF3" w:rsidRPr="00D47BF3">
              <w:rPr>
                <w:rFonts w:ascii="Verdana" w:hAnsi="Verdana" w:cstheme="majorHAnsi"/>
                <w:b/>
                <w:bCs/>
              </w:rPr>
              <w:t>.</w:t>
            </w:r>
          </w:p>
        </w:tc>
        <w:tc>
          <w:tcPr>
            <w:tcW w:w="2379" w:type="dxa"/>
          </w:tcPr>
          <w:p w14:paraId="5B37930D" w14:textId="4E34164A" w:rsidR="008C315B" w:rsidRPr="00975F18" w:rsidRDefault="008C315B" w:rsidP="003D7DB5">
            <w:pPr>
              <w:rPr>
                <w:rFonts w:ascii="Verdana" w:hAnsi="Verdana" w:cstheme="majorHAnsi"/>
              </w:rPr>
            </w:pPr>
            <w:r w:rsidRPr="00975F18">
              <w:rPr>
                <w:rFonts w:ascii="Verdana" w:hAnsi="Verdana" w:cstheme="majorHAnsi"/>
              </w:rPr>
              <w:t>Durante la semana</w:t>
            </w:r>
            <w:r w:rsidR="00D47BF3">
              <w:rPr>
                <w:rFonts w:ascii="Verdana" w:hAnsi="Verdana" w:cstheme="majorHAnsi"/>
              </w:rPr>
              <w:t xml:space="preserve"> deberás analizar discursos de manera grupal.</w:t>
            </w:r>
          </w:p>
          <w:p w14:paraId="7E112FA9" w14:textId="77777777" w:rsidR="008C315B" w:rsidRPr="00975F18" w:rsidRDefault="008C315B" w:rsidP="003D7DB5">
            <w:pPr>
              <w:rPr>
                <w:rFonts w:ascii="Verdana" w:hAnsi="Verdana" w:cstheme="majorHAnsi"/>
              </w:rPr>
            </w:pPr>
          </w:p>
          <w:p w14:paraId="745E73B5" w14:textId="451F8692" w:rsidR="008C315B" w:rsidRPr="00975F18" w:rsidRDefault="008C315B" w:rsidP="003D7DB5">
            <w:pPr>
              <w:rPr>
                <w:rFonts w:ascii="Verdana" w:hAnsi="Verdana" w:cstheme="majorHAnsi"/>
              </w:rPr>
            </w:pPr>
            <w:r w:rsidRPr="00975F18">
              <w:rPr>
                <w:rFonts w:ascii="Verdana" w:hAnsi="Verdana" w:cstheme="majorHAnsi"/>
              </w:rPr>
              <w:t xml:space="preserve">Esta evaluación tiene un </w:t>
            </w:r>
            <w:r w:rsidR="00D47BF3" w:rsidRPr="00D47BF3">
              <w:rPr>
                <w:rFonts w:ascii="Verdana" w:hAnsi="Verdana" w:cstheme="majorHAnsi"/>
                <w:b/>
                <w:bCs/>
              </w:rPr>
              <w:t>6</w:t>
            </w:r>
            <w:r w:rsidRPr="00D47BF3">
              <w:rPr>
                <w:rFonts w:ascii="Verdana" w:hAnsi="Verdana" w:cstheme="majorHAnsi"/>
                <w:b/>
                <w:bCs/>
              </w:rPr>
              <w:t xml:space="preserve">% </w:t>
            </w:r>
            <w:r w:rsidRPr="00975F18">
              <w:rPr>
                <w:rFonts w:ascii="Verdana" w:hAnsi="Verdana" w:cstheme="majorHAnsi"/>
                <w:b/>
                <w:bCs/>
              </w:rPr>
              <w:t>de ponderación</w:t>
            </w:r>
            <w:r w:rsidRPr="00975F18">
              <w:rPr>
                <w:rFonts w:ascii="Verdana" w:hAnsi="Verdana" w:cstheme="majorHAnsi"/>
              </w:rPr>
              <w:t xml:space="preserve"> sobre la nota de la asignatura.</w:t>
            </w:r>
          </w:p>
          <w:p w14:paraId="6689D69F" w14:textId="77777777" w:rsidR="008C315B" w:rsidRPr="00975F18" w:rsidRDefault="008C315B" w:rsidP="003D7DB5">
            <w:pPr>
              <w:rPr>
                <w:rFonts w:ascii="Verdana" w:hAnsi="Verdana"/>
              </w:rPr>
            </w:pPr>
          </w:p>
        </w:tc>
        <w:tc>
          <w:tcPr>
            <w:tcW w:w="2403" w:type="dxa"/>
          </w:tcPr>
          <w:p w14:paraId="50FB72F1" w14:textId="77777777" w:rsidR="008C315B" w:rsidRPr="00975F18" w:rsidRDefault="008C315B" w:rsidP="003D7DB5">
            <w:pPr>
              <w:rPr>
                <w:rFonts w:ascii="Verdana" w:hAnsi="Verdana" w:cstheme="majorHAnsi"/>
              </w:rPr>
            </w:pPr>
            <w:r w:rsidRPr="00975F18">
              <w:rPr>
                <w:rFonts w:ascii="Verdana" w:hAnsi="Verdana" w:cstheme="majorHAnsi"/>
              </w:rPr>
              <w:t>Para demostrar el logro del resultado de aprendizaje y criterios de evaluación:</w:t>
            </w:r>
          </w:p>
          <w:p w14:paraId="597577F1" w14:textId="77777777" w:rsidR="008C315B" w:rsidRPr="00975F18" w:rsidRDefault="008C315B" w:rsidP="003D7DB5">
            <w:pPr>
              <w:rPr>
                <w:rFonts w:ascii="Verdana" w:hAnsi="Verdana" w:cstheme="majorHAnsi"/>
              </w:rPr>
            </w:pPr>
          </w:p>
          <w:p w14:paraId="0A874414" w14:textId="77777777" w:rsidR="008C315B" w:rsidRPr="00975F18" w:rsidRDefault="008C315B" w:rsidP="003D7DB5">
            <w:pPr>
              <w:pStyle w:val="NormalWeb"/>
              <w:rPr>
                <w:rFonts w:ascii="Verdana" w:hAnsi="Verdana" w:cstheme="majorHAnsi"/>
              </w:rPr>
            </w:pPr>
            <w:r w:rsidRPr="00975F18">
              <w:rPr>
                <w:rFonts w:ascii="Verdana" w:hAnsi="Verdana" w:cstheme="majorHAnsi"/>
                <w:b/>
                <w:bCs/>
              </w:rPr>
              <w:t>Resultado de aprendizaje</w:t>
            </w:r>
            <w:r w:rsidRPr="00975F18">
              <w:rPr>
                <w:rFonts w:ascii="Verdana" w:hAnsi="Verdana" w:cstheme="majorHAnsi"/>
              </w:rPr>
              <w:t xml:space="preserve"> </w:t>
            </w:r>
          </w:p>
          <w:p w14:paraId="3D5B21D9" w14:textId="77777777" w:rsidR="00D47BF3" w:rsidRDefault="00D47BF3" w:rsidP="00D47BF3">
            <w:pPr>
              <w:jc w:val="both"/>
              <w:rPr>
                <w:rFonts w:ascii="Verdana" w:hAnsi="Verdana" w:cs="Calibri"/>
              </w:rPr>
            </w:pPr>
            <w:r w:rsidRPr="00DF4100">
              <w:rPr>
                <w:rFonts w:ascii="Verdana" w:hAnsi="Verdana" w:cs="Calibri"/>
              </w:rPr>
              <w:t xml:space="preserve">Expresa de forma oral y escrita una postura personal sobre un objeto de discusión que está instalado en la sociedad, en su área profesional o en las interacciones cotidianas, utilizando las estructuras propias de un discurso argumentativo ajustado al contexto e interlocutores del Mundo Digital. </w:t>
            </w:r>
          </w:p>
          <w:p w14:paraId="730546EA" w14:textId="77777777" w:rsidR="00D47BF3" w:rsidRDefault="00D47BF3" w:rsidP="00D47BF3">
            <w:pPr>
              <w:jc w:val="both"/>
              <w:rPr>
                <w:rFonts w:ascii="Verdana" w:hAnsi="Verdana" w:cs="Calibri"/>
              </w:rPr>
            </w:pPr>
          </w:p>
          <w:p w14:paraId="1FB48F97" w14:textId="77777777" w:rsidR="008C315B" w:rsidRPr="00975F18" w:rsidRDefault="008C315B" w:rsidP="003D7DB5">
            <w:pPr>
              <w:rPr>
                <w:rFonts w:ascii="Verdana" w:hAnsi="Verdana" w:cstheme="majorHAnsi"/>
                <w:b/>
                <w:bCs/>
              </w:rPr>
            </w:pPr>
            <w:r w:rsidRPr="00975F18">
              <w:rPr>
                <w:rFonts w:ascii="Verdana" w:hAnsi="Verdana" w:cstheme="majorHAnsi"/>
                <w:b/>
                <w:bCs/>
              </w:rPr>
              <w:t>Criterio de evaluación</w:t>
            </w:r>
          </w:p>
          <w:p w14:paraId="6CF54768" w14:textId="77777777" w:rsidR="008C315B" w:rsidRPr="00975F18" w:rsidRDefault="008C315B" w:rsidP="003D7DB5">
            <w:pPr>
              <w:rPr>
                <w:rFonts w:ascii="Verdana" w:hAnsi="Verdana" w:cstheme="majorHAnsi"/>
                <w:b/>
                <w:bCs/>
              </w:rPr>
            </w:pPr>
          </w:p>
          <w:p w14:paraId="11603D76" w14:textId="77777777" w:rsidR="00D47BF3" w:rsidRPr="008C315B" w:rsidRDefault="00D47BF3" w:rsidP="00D47BF3">
            <w:pPr>
              <w:jc w:val="both"/>
              <w:rPr>
                <w:rFonts w:ascii="Verdana" w:hAnsi="Verdana" w:cstheme="majorHAnsi"/>
              </w:rPr>
            </w:pPr>
            <w:r w:rsidRPr="008C315B">
              <w:rPr>
                <w:rFonts w:ascii="Verdana" w:hAnsi="Verdana" w:cstheme="majorHAnsi"/>
                <w:lang w:val="es-ES"/>
              </w:rPr>
              <w:lastRenderedPageBreak/>
              <w:t xml:space="preserve">CE 1.1 </w:t>
            </w:r>
            <w:r w:rsidRPr="008C315B">
              <w:rPr>
                <w:rFonts w:ascii="Verdana" w:hAnsi="Verdana" w:cstheme="majorHAnsi"/>
              </w:rPr>
              <w:t xml:space="preserve">Elabora artículos de opinión utilizando la estructura de la escritura argumentativa, para expresar ideas de manera lógica y coherente acorde al contexto e interlocutores del Mundo Digital. </w:t>
            </w:r>
          </w:p>
          <w:p w14:paraId="3422807B" w14:textId="77777777" w:rsidR="00D47BF3" w:rsidRPr="008C315B" w:rsidRDefault="00D47BF3" w:rsidP="00D47BF3">
            <w:pPr>
              <w:jc w:val="both"/>
              <w:rPr>
                <w:rFonts w:ascii="Verdana" w:hAnsi="Verdana" w:cstheme="majorHAnsi"/>
              </w:rPr>
            </w:pPr>
          </w:p>
          <w:p w14:paraId="2AA7B365" w14:textId="77777777" w:rsidR="00D47BF3" w:rsidRPr="008C315B" w:rsidRDefault="00D47BF3" w:rsidP="00D47BF3">
            <w:pPr>
              <w:jc w:val="both"/>
              <w:rPr>
                <w:rFonts w:ascii="Verdana" w:hAnsi="Verdana" w:cstheme="majorHAnsi"/>
              </w:rPr>
            </w:pPr>
            <w:r w:rsidRPr="008C315B">
              <w:rPr>
                <w:rFonts w:ascii="Verdana" w:hAnsi="Verdana" w:cstheme="majorHAnsi"/>
              </w:rPr>
              <w:t xml:space="preserve">CE 1.4 Estructura sistemáticamente la Información de distintos medios para facilitar la  interpretación de un fenómeno. </w:t>
            </w:r>
          </w:p>
          <w:p w14:paraId="18C1506D" w14:textId="10C5DA9C" w:rsidR="008C315B" w:rsidRPr="00975F18" w:rsidRDefault="008C315B" w:rsidP="003D7DB5">
            <w:pPr>
              <w:rPr>
                <w:rFonts w:ascii="Verdana" w:hAnsi="Verdana"/>
              </w:rPr>
            </w:pPr>
          </w:p>
        </w:tc>
      </w:tr>
    </w:tbl>
    <w:p w14:paraId="5CE70196" w14:textId="77777777" w:rsidR="008C315B" w:rsidRDefault="008C315B" w:rsidP="008C315B"/>
    <w:p w14:paraId="2F18F027" w14:textId="77777777" w:rsidR="008C315B" w:rsidRDefault="008C315B" w:rsidP="00DD1C0B"/>
    <w:p w14:paraId="036261A0" w14:textId="77777777" w:rsidR="00297A1F" w:rsidRDefault="00297A1F" w:rsidP="00DD1C0B">
      <w:pPr>
        <w:rPr>
          <w:rFonts w:ascii="Verdana" w:hAnsi="Verdana"/>
        </w:rPr>
      </w:pPr>
    </w:p>
    <w:p w14:paraId="69EF1433" w14:textId="77777777" w:rsidR="001D6B0C" w:rsidRDefault="001D6B0C" w:rsidP="00DD1C0B">
      <w:pPr>
        <w:rPr>
          <w:rFonts w:ascii="Verdana" w:hAnsi="Verdana"/>
        </w:rPr>
      </w:pPr>
    </w:p>
    <w:p w14:paraId="1B55ECCD" w14:textId="77777777" w:rsidR="001D6B0C" w:rsidRDefault="001D6B0C" w:rsidP="00DD1C0B">
      <w:pPr>
        <w:rPr>
          <w:rFonts w:ascii="Verdana" w:hAnsi="Verdana"/>
        </w:rPr>
      </w:pPr>
    </w:p>
    <w:p w14:paraId="653AEA92" w14:textId="77777777" w:rsidR="001D6B0C" w:rsidRDefault="001D6B0C" w:rsidP="00DD1C0B">
      <w:pPr>
        <w:rPr>
          <w:rFonts w:ascii="Verdana" w:hAnsi="Verdana"/>
        </w:rPr>
      </w:pPr>
    </w:p>
    <w:p w14:paraId="2E6615AC" w14:textId="77777777" w:rsidR="001D6B0C" w:rsidRDefault="001D6B0C" w:rsidP="00DD1C0B">
      <w:pPr>
        <w:rPr>
          <w:rFonts w:ascii="Verdana" w:hAnsi="Verdana"/>
        </w:rPr>
      </w:pPr>
    </w:p>
    <w:p w14:paraId="25F41397" w14:textId="77777777" w:rsidR="001D6B0C" w:rsidRDefault="001D6B0C" w:rsidP="00DD1C0B">
      <w:pPr>
        <w:rPr>
          <w:rFonts w:ascii="Verdana" w:hAnsi="Verdana"/>
        </w:rPr>
      </w:pPr>
    </w:p>
    <w:p w14:paraId="65C2877E" w14:textId="77777777" w:rsidR="001D6B0C" w:rsidRDefault="001D6B0C" w:rsidP="00DD1C0B">
      <w:pPr>
        <w:rPr>
          <w:rFonts w:ascii="Verdana" w:hAnsi="Verdana"/>
        </w:rPr>
      </w:pPr>
    </w:p>
    <w:p w14:paraId="6852C104" w14:textId="77777777" w:rsidR="001D6B0C" w:rsidRDefault="001D6B0C" w:rsidP="00DD1C0B">
      <w:pPr>
        <w:rPr>
          <w:rFonts w:ascii="Verdana" w:hAnsi="Verdana"/>
        </w:rPr>
      </w:pPr>
    </w:p>
    <w:p w14:paraId="70048D96" w14:textId="77777777" w:rsidR="001D6B0C" w:rsidRDefault="001D6B0C" w:rsidP="00DD1C0B">
      <w:pPr>
        <w:rPr>
          <w:rFonts w:ascii="Verdana" w:hAnsi="Verdana"/>
        </w:rPr>
      </w:pPr>
    </w:p>
    <w:p w14:paraId="3B7CA050" w14:textId="77777777" w:rsidR="001D6B0C" w:rsidRDefault="001D6B0C" w:rsidP="00DD1C0B">
      <w:pPr>
        <w:rPr>
          <w:rFonts w:ascii="Verdana" w:hAnsi="Verdana"/>
        </w:rPr>
      </w:pPr>
    </w:p>
    <w:p w14:paraId="3729EDAA" w14:textId="77777777" w:rsidR="001D6B0C" w:rsidRDefault="001D6B0C" w:rsidP="00DD1C0B">
      <w:pPr>
        <w:rPr>
          <w:rFonts w:ascii="Verdana" w:hAnsi="Verdana"/>
        </w:rPr>
      </w:pPr>
    </w:p>
    <w:p w14:paraId="3D23D3D4" w14:textId="77777777" w:rsidR="001D6B0C" w:rsidRDefault="001D6B0C" w:rsidP="00DD1C0B">
      <w:pPr>
        <w:rPr>
          <w:rFonts w:ascii="Verdana" w:hAnsi="Verdana"/>
        </w:rPr>
      </w:pPr>
    </w:p>
    <w:p w14:paraId="77495C0F" w14:textId="77777777" w:rsidR="001D6B0C" w:rsidRDefault="001D6B0C" w:rsidP="00DD1C0B">
      <w:pPr>
        <w:rPr>
          <w:rFonts w:ascii="Verdana" w:hAnsi="Verdana"/>
        </w:rPr>
      </w:pPr>
    </w:p>
    <w:p w14:paraId="28FC3281" w14:textId="77777777" w:rsidR="001D6B0C" w:rsidRDefault="001D6B0C" w:rsidP="00DD1C0B">
      <w:pPr>
        <w:rPr>
          <w:rFonts w:ascii="Verdana" w:hAnsi="Verdana"/>
        </w:rPr>
      </w:pPr>
    </w:p>
    <w:p w14:paraId="645B5F75" w14:textId="77777777" w:rsidR="001D6B0C" w:rsidRDefault="001D6B0C" w:rsidP="00DD1C0B">
      <w:pPr>
        <w:rPr>
          <w:rFonts w:ascii="Verdana" w:hAnsi="Verdana"/>
        </w:rPr>
      </w:pPr>
    </w:p>
    <w:p w14:paraId="413182AF" w14:textId="77777777" w:rsidR="008C315B" w:rsidRDefault="008C315B" w:rsidP="008C315B"/>
    <w:p w14:paraId="236F4CF7" w14:textId="77777777" w:rsidR="008C315B" w:rsidRPr="00C30323" w:rsidRDefault="008C315B" w:rsidP="008C315B">
      <w:pPr>
        <w:pStyle w:val="Citadestacada"/>
        <w:pBdr>
          <w:bottom w:val="single" w:sz="4" w:space="3" w:color="4472C4" w:themeColor="accent1"/>
        </w:pBdr>
        <w:ind w:left="0"/>
        <w:rPr>
          <w:rStyle w:val="SUBTTULO1"/>
          <w:i w:val="0"/>
          <w:iCs w:val="0"/>
        </w:rPr>
      </w:pPr>
      <w:r w:rsidRPr="00C30323">
        <w:rPr>
          <w:rStyle w:val="SUBTTULO1"/>
          <w:i w:val="0"/>
          <w:iCs w:val="0"/>
        </w:rPr>
        <w:lastRenderedPageBreak/>
        <w:t xml:space="preserve">UNIDAD 1: </w:t>
      </w:r>
      <w:r>
        <w:rPr>
          <w:rStyle w:val="SUBTTULO1"/>
          <w:i w:val="0"/>
          <w:iCs w:val="0"/>
        </w:rPr>
        <w:t>DISCURSO ARGUMENTATIVO ORAL Y ESCRITO</w:t>
      </w:r>
      <w:r w:rsidRPr="00C30323">
        <w:rPr>
          <w:rStyle w:val="SUBTTULO1"/>
          <w:i w:val="0"/>
          <w:iCs w:val="0"/>
        </w:rPr>
        <w:t xml:space="preserve"> </w:t>
      </w:r>
    </w:p>
    <w:p w14:paraId="7FE86DF4" w14:textId="6E73823F" w:rsidR="008C315B" w:rsidRPr="00C30323" w:rsidRDefault="008C315B" w:rsidP="008C315B">
      <w:pPr>
        <w:pStyle w:val="Ttulo2"/>
        <w:rPr>
          <w:rStyle w:val="SUBTTULO1"/>
        </w:rPr>
      </w:pPr>
      <w:r w:rsidRPr="00C30323">
        <w:rPr>
          <w:rStyle w:val="SUBTTULO1"/>
        </w:rPr>
        <w:t xml:space="preserve">SEMANA </w:t>
      </w:r>
      <w:r>
        <w:rPr>
          <w:rStyle w:val="SUBTTULO1"/>
        </w:rPr>
        <w:t>5</w:t>
      </w:r>
      <w:r w:rsidRPr="00C30323">
        <w:rPr>
          <w:rStyle w:val="SUBTTULO1"/>
        </w:rPr>
        <w:t xml:space="preserve">. </w:t>
      </w:r>
      <w:r w:rsidR="00D47BF3">
        <w:rPr>
          <w:rStyle w:val="SUBTTULO1"/>
        </w:rPr>
        <w:t>ELEVATOR PITCH</w:t>
      </w:r>
    </w:p>
    <w:p w14:paraId="12CF1BC2" w14:textId="77777777" w:rsidR="008C315B" w:rsidRDefault="008C315B" w:rsidP="008C315B"/>
    <w:p w14:paraId="2E68AD88" w14:textId="77777777" w:rsidR="008C315B" w:rsidRDefault="008C315B" w:rsidP="008C315B"/>
    <w:p w14:paraId="00D5FBE6" w14:textId="77777777" w:rsidR="008C315B" w:rsidRDefault="008C315B" w:rsidP="008C315B"/>
    <w:tbl>
      <w:tblPr>
        <w:tblStyle w:val="Tablaconcuadrcula"/>
        <w:tblW w:w="9072" w:type="dxa"/>
        <w:tblInd w:w="-5" w:type="dxa"/>
        <w:tblLook w:val="04A0" w:firstRow="1" w:lastRow="0" w:firstColumn="1" w:lastColumn="0" w:noHBand="0" w:noVBand="1"/>
      </w:tblPr>
      <w:tblGrid>
        <w:gridCol w:w="1758"/>
        <w:gridCol w:w="2532"/>
        <w:gridCol w:w="2379"/>
        <w:gridCol w:w="2403"/>
      </w:tblGrid>
      <w:tr w:rsidR="008C315B" w:rsidRPr="00297A1F" w14:paraId="51A3F4E3" w14:textId="77777777" w:rsidTr="00AD36D4">
        <w:tc>
          <w:tcPr>
            <w:tcW w:w="1758" w:type="dxa"/>
          </w:tcPr>
          <w:p w14:paraId="2C2D5097" w14:textId="77777777" w:rsidR="008C315B" w:rsidRPr="00975F18" w:rsidRDefault="008C315B" w:rsidP="003D7DB5">
            <w:pPr>
              <w:rPr>
                <w:rFonts w:ascii="Verdana" w:hAnsi="Verdana"/>
                <w:b/>
                <w:bCs/>
              </w:rPr>
            </w:pPr>
            <w:r w:rsidRPr="00975F18">
              <w:rPr>
                <w:rFonts w:ascii="Verdana" w:hAnsi="Verdana"/>
                <w:b/>
                <w:bCs/>
              </w:rPr>
              <w:t>¿Dónde lo debes hacer?</w:t>
            </w:r>
          </w:p>
        </w:tc>
        <w:tc>
          <w:tcPr>
            <w:tcW w:w="2532" w:type="dxa"/>
          </w:tcPr>
          <w:p w14:paraId="617986DF" w14:textId="77777777" w:rsidR="008C315B" w:rsidRPr="00975F18" w:rsidRDefault="008C315B" w:rsidP="003D7DB5">
            <w:pPr>
              <w:rPr>
                <w:rFonts w:ascii="Verdana" w:hAnsi="Verdana"/>
                <w:b/>
                <w:bCs/>
              </w:rPr>
            </w:pPr>
            <w:r w:rsidRPr="00975F18">
              <w:rPr>
                <w:rFonts w:ascii="Verdana" w:hAnsi="Verdana"/>
                <w:b/>
                <w:bCs/>
              </w:rPr>
              <w:t>¿Qué debes hacer?</w:t>
            </w:r>
          </w:p>
        </w:tc>
        <w:tc>
          <w:tcPr>
            <w:tcW w:w="2379" w:type="dxa"/>
          </w:tcPr>
          <w:p w14:paraId="0E381270" w14:textId="77777777" w:rsidR="008C315B" w:rsidRPr="00975F18" w:rsidRDefault="008C315B" w:rsidP="003D7DB5">
            <w:pPr>
              <w:rPr>
                <w:rFonts w:ascii="Verdana" w:hAnsi="Verdana"/>
                <w:b/>
                <w:bCs/>
              </w:rPr>
            </w:pPr>
            <w:r w:rsidRPr="00975F18">
              <w:rPr>
                <w:rFonts w:ascii="Verdana" w:hAnsi="Verdana"/>
                <w:b/>
                <w:bCs/>
              </w:rPr>
              <w:t>¿Cuándo lo debes hacer?</w:t>
            </w:r>
          </w:p>
        </w:tc>
        <w:tc>
          <w:tcPr>
            <w:tcW w:w="2403" w:type="dxa"/>
          </w:tcPr>
          <w:p w14:paraId="18280066" w14:textId="77777777" w:rsidR="008C315B" w:rsidRPr="00975F18" w:rsidRDefault="008C315B" w:rsidP="003D7DB5">
            <w:pPr>
              <w:rPr>
                <w:rFonts w:ascii="Verdana" w:hAnsi="Verdana"/>
                <w:b/>
                <w:bCs/>
              </w:rPr>
            </w:pPr>
            <w:r w:rsidRPr="00975F18">
              <w:rPr>
                <w:rFonts w:ascii="Verdana" w:hAnsi="Verdana"/>
                <w:b/>
                <w:bCs/>
              </w:rPr>
              <w:t>¿Para qué lo debes hacer?</w:t>
            </w:r>
          </w:p>
        </w:tc>
      </w:tr>
      <w:tr w:rsidR="008C315B" w:rsidRPr="00297A1F" w14:paraId="7783B02C" w14:textId="77777777" w:rsidTr="00AD36D4">
        <w:tc>
          <w:tcPr>
            <w:tcW w:w="1758" w:type="dxa"/>
            <w:vAlign w:val="center"/>
          </w:tcPr>
          <w:p w14:paraId="2BB9354F" w14:textId="77777777" w:rsidR="008C315B" w:rsidRPr="00975F18" w:rsidRDefault="008C315B" w:rsidP="003D7DB5">
            <w:pPr>
              <w:rPr>
                <w:rFonts w:ascii="Verdana" w:hAnsi="Verdana"/>
              </w:rPr>
            </w:pPr>
            <w:r w:rsidRPr="00975F18">
              <w:rPr>
                <w:rFonts w:ascii="Verdana" w:hAnsi="Verdana"/>
              </w:rPr>
              <w:t>Desarrollo de la experiencia de aprendizaje</w:t>
            </w:r>
          </w:p>
        </w:tc>
        <w:tc>
          <w:tcPr>
            <w:tcW w:w="2532" w:type="dxa"/>
          </w:tcPr>
          <w:p w14:paraId="7B3EE2D9" w14:textId="77777777" w:rsidR="008C315B" w:rsidRPr="00975F18" w:rsidRDefault="008C315B" w:rsidP="003D7DB5">
            <w:pPr>
              <w:rPr>
                <w:rFonts w:ascii="Verdana" w:hAnsi="Verdana"/>
              </w:rPr>
            </w:pPr>
            <w:r w:rsidRPr="00975F18">
              <w:rPr>
                <w:rFonts w:ascii="Verdana" w:hAnsi="Verdana"/>
                <w:b/>
                <w:bCs/>
              </w:rPr>
              <w:t xml:space="preserve">Revisar </w:t>
            </w:r>
            <w:r w:rsidRPr="00975F18">
              <w:rPr>
                <w:rFonts w:ascii="Verdana" w:hAnsi="Verdana"/>
              </w:rPr>
              <w:t>los recursos de aprendizaje disponibles en plataforma.</w:t>
            </w:r>
          </w:p>
        </w:tc>
        <w:tc>
          <w:tcPr>
            <w:tcW w:w="2379" w:type="dxa"/>
          </w:tcPr>
          <w:p w14:paraId="3691A627" w14:textId="77777777" w:rsidR="008C315B" w:rsidRPr="00975F18" w:rsidRDefault="008C315B" w:rsidP="003D7DB5">
            <w:pPr>
              <w:rPr>
                <w:rFonts w:ascii="Verdana" w:hAnsi="Verdana"/>
              </w:rPr>
            </w:pPr>
            <w:r w:rsidRPr="00975F18">
              <w:rPr>
                <w:rFonts w:ascii="Verdana" w:hAnsi="Verdana"/>
              </w:rPr>
              <w:t>Debes realizar estas acciones durante el desarrollo de </w:t>
            </w:r>
          </w:p>
          <w:p w14:paraId="0CA001A9" w14:textId="77777777" w:rsidR="008C315B" w:rsidRPr="00975F18" w:rsidRDefault="008C315B" w:rsidP="003D7DB5">
            <w:pPr>
              <w:rPr>
                <w:rFonts w:ascii="Verdana" w:hAnsi="Verdana"/>
              </w:rPr>
            </w:pPr>
            <w:r w:rsidRPr="00975F18">
              <w:rPr>
                <w:rFonts w:ascii="Verdana" w:hAnsi="Verdana"/>
              </w:rPr>
              <w:t>la semana, con el debido tiempo, para que puedas consultar tus dudas al docente de manera oportuna. </w:t>
            </w:r>
          </w:p>
          <w:p w14:paraId="716C5B8D" w14:textId="77777777" w:rsidR="008C315B" w:rsidRPr="00975F18" w:rsidRDefault="008C315B" w:rsidP="003D7DB5">
            <w:pPr>
              <w:rPr>
                <w:rFonts w:ascii="Verdana" w:hAnsi="Verdana"/>
              </w:rPr>
            </w:pPr>
            <w:r w:rsidRPr="00975F18">
              <w:rPr>
                <w:rFonts w:ascii="Verdana" w:hAnsi="Verdana"/>
              </w:rPr>
              <w:t> </w:t>
            </w:r>
          </w:p>
        </w:tc>
        <w:tc>
          <w:tcPr>
            <w:tcW w:w="2403" w:type="dxa"/>
          </w:tcPr>
          <w:p w14:paraId="65012209" w14:textId="77777777" w:rsidR="008C315B" w:rsidRPr="00975F18" w:rsidRDefault="008C315B" w:rsidP="003D7DB5">
            <w:pPr>
              <w:rPr>
                <w:rFonts w:ascii="Verdana" w:hAnsi="Verdana"/>
              </w:rPr>
            </w:pPr>
            <w:r w:rsidRPr="00975F18">
              <w:rPr>
                <w:rFonts w:ascii="Verdana" w:hAnsi="Verdana"/>
              </w:rPr>
              <w:t>Para estudiar, internalizar y aplicar los contenidos que debes aprender durante la semana. </w:t>
            </w:r>
          </w:p>
        </w:tc>
      </w:tr>
      <w:tr w:rsidR="008C315B" w:rsidRPr="00297A1F" w14:paraId="426F13BC" w14:textId="77777777" w:rsidTr="00AD36D4">
        <w:tc>
          <w:tcPr>
            <w:tcW w:w="1758" w:type="dxa"/>
            <w:vAlign w:val="center"/>
          </w:tcPr>
          <w:p w14:paraId="120A8053" w14:textId="77777777" w:rsidR="008C315B" w:rsidRPr="00975F18" w:rsidRDefault="008C315B" w:rsidP="003D7DB5">
            <w:pPr>
              <w:rPr>
                <w:rFonts w:ascii="Verdana" w:hAnsi="Verdana"/>
              </w:rPr>
            </w:pPr>
            <w:r w:rsidRPr="00975F18">
              <w:rPr>
                <w:rFonts w:ascii="Verdana" w:hAnsi="Verdana"/>
              </w:rPr>
              <w:t>Horas autónomas dirigidas</w:t>
            </w:r>
          </w:p>
          <w:p w14:paraId="37E998B0" w14:textId="77777777" w:rsidR="008C315B" w:rsidRPr="00975F18" w:rsidRDefault="008C315B" w:rsidP="003D7DB5">
            <w:pPr>
              <w:rPr>
                <w:rFonts w:ascii="Verdana" w:hAnsi="Verdana"/>
              </w:rPr>
            </w:pPr>
          </w:p>
          <w:p w14:paraId="17937C0B" w14:textId="77777777" w:rsidR="008C315B" w:rsidRPr="00975F18" w:rsidRDefault="008C315B" w:rsidP="003D7DB5">
            <w:pPr>
              <w:rPr>
                <w:rFonts w:ascii="Verdana" w:hAnsi="Verdana"/>
              </w:rPr>
            </w:pPr>
          </w:p>
        </w:tc>
        <w:tc>
          <w:tcPr>
            <w:tcW w:w="2532" w:type="dxa"/>
          </w:tcPr>
          <w:p w14:paraId="100A7F40" w14:textId="77777777" w:rsidR="008C315B" w:rsidRPr="00975F18" w:rsidRDefault="008C315B" w:rsidP="003D7DB5">
            <w:pPr>
              <w:rPr>
                <w:rFonts w:ascii="Verdana" w:hAnsi="Verdana"/>
              </w:rPr>
            </w:pPr>
            <w:r w:rsidRPr="00975F18">
              <w:rPr>
                <w:rFonts w:ascii="Verdana" w:hAnsi="Verdana"/>
                <w:b/>
                <w:bCs/>
              </w:rPr>
              <w:t xml:space="preserve">Revisar </w:t>
            </w:r>
            <w:r w:rsidRPr="00975F18">
              <w:rPr>
                <w:rFonts w:ascii="Verdana" w:hAnsi="Verdana"/>
              </w:rPr>
              <w:t>el material complementario sugerido por el docente.</w:t>
            </w:r>
          </w:p>
          <w:p w14:paraId="7DC07823" w14:textId="77777777" w:rsidR="008C315B" w:rsidRPr="00975F18" w:rsidRDefault="008C315B" w:rsidP="003D7DB5">
            <w:pPr>
              <w:rPr>
                <w:rFonts w:ascii="Verdana" w:hAnsi="Verdana"/>
              </w:rPr>
            </w:pPr>
            <w:r w:rsidRPr="00975F18">
              <w:rPr>
                <w:rFonts w:ascii="Verdana" w:hAnsi="Verdana"/>
                <w:b/>
                <w:bCs/>
              </w:rPr>
              <w:t xml:space="preserve">Realizar, </w:t>
            </w:r>
            <w:r w:rsidRPr="00975F18">
              <w:rPr>
                <w:rFonts w:ascii="Verdana" w:hAnsi="Verdana"/>
              </w:rPr>
              <w:t>de manera autónoma,</w:t>
            </w:r>
            <w:r w:rsidRPr="00975F18">
              <w:rPr>
                <w:rFonts w:ascii="Verdana" w:hAnsi="Verdana"/>
                <w:b/>
                <w:bCs/>
              </w:rPr>
              <w:t xml:space="preserve"> </w:t>
            </w:r>
            <w:r w:rsidRPr="00975F18">
              <w:rPr>
                <w:rFonts w:ascii="Verdana" w:hAnsi="Verdana"/>
              </w:rPr>
              <w:t>las actividades sugeridas.</w:t>
            </w:r>
          </w:p>
          <w:p w14:paraId="5BCDD844" w14:textId="77777777" w:rsidR="008C315B" w:rsidRPr="00975F18" w:rsidRDefault="008C315B" w:rsidP="003D7DB5">
            <w:pPr>
              <w:rPr>
                <w:rFonts w:ascii="Verdana" w:hAnsi="Verdana"/>
              </w:rPr>
            </w:pPr>
          </w:p>
        </w:tc>
        <w:tc>
          <w:tcPr>
            <w:tcW w:w="2379" w:type="dxa"/>
          </w:tcPr>
          <w:p w14:paraId="02EE84CB" w14:textId="77777777" w:rsidR="008C315B" w:rsidRPr="00975F18" w:rsidRDefault="008C315B" w:rsidP="003D7DB5">
            <w:pPr>
              <w:rPr>
                <w:rFonts w:ascii="Verdana" w:hAnsi="Verdana"/>
              </w:rPr>
            </w:pPr>
            <w:r w:rsidRPr="00975F18">
              <w:rPr>
                <w:rFonts w:ascii="Verdana" w:hAnsi="Verdana"/>
              </w:rPr>
              <w:t>Se sugiere que lo hagas en tus tiempos de estudio autónomo.</w:t>
            </w:r>
          </w:p>
        </w:tc>
        <w:tc>
          <w:tcPr>
            <w:tcW w:w="2403" w:type="dxa"/>
          </w:tcPr>
          <w:p w14:paraId="13691C4B" w14:textId="77777777" w:rsidR="008C315B" w:rsidRPr="00975F18" w:rsidRDefault="008C315B" w:rsidP="003D7DB5">
            <w:pPr>
              <w:rPr>
                <w:rFonts w:ascii="Verdana" w:hAnsi="Verdana"/>
              </w:rPr>
            </w:pPr>
            <w:r w:rsidRPr="00975F18">
              <w:rPr>
                <w:rFonts w:ascii="Verdana" w:hAnsi="Verdana"/>
              </w:rPr>
              <w:t xml:space="preserve">Para profundizar y apropiarte de los aprendizajes desarrollados durante la semana. </w:t>
            </w:r>
          </w:p>
        </w:tc>
      </w:tr>
      <w:tr w:rsidR="008C315B" w:rsidRPr="00297A1F" w14:paraId="7EF40039" w14:textId="77777777" w:rsidTr="00AD36D4">
        <w:tc>
          <w:tcPr>
            <w:tcW w:w="1758" w:type="dxa"/>
            <w:vAlign w:val="center"/>
          </w:tcPr>
          <w:p w14:paraId="3A54DD67" w14:textId="77777777" w:rsidR="008C315B" w:rsidRPr="001D6B0C" w:rsidRDefault="008C315B" w:rsidP="003D7DB5">
            <w:pPr>
              <w:rPr>
                <w:rFonts w:ascii="Verdana" w:hAnsi="Verdana"/>
              </w:rPr>
            </w:pPr>
            <w:r w:rsidRPr="001D6B0C">
              <w:rPr>
                <w:rFonts w:ascii="Verdana" w:hAnsi="Verdana"/>
              </w:rPr>
              <w:t>Sesión sincrónica</w:t>
            </w:r>
          </w:p>
          <w:p w14:paraId="64BE848B" w14:textId="77777777" w:rsidR="008C315B" w:rsidRPr="001D6B0C" w:rsidRDefault="008C315B" w:rsidP="003D7DB5">
            <w:pPr>
              <w:rPr>
                <w:rFonts w:ascii="Verdana" w:hAnsi="Verdana"/>
              </w:rPr>
            </w:pPr>
          </w:p>
          <w:p w14:paraId="7BEFB750" w14:textId="77777777" w:rsidR="008C315B" w:rsidRPr="001D6B0C" w:rsidRDefault="008C315B" w:rsidP="003D7DB5">
            <w:pPr>
              <w:rPr>
                <w:rFonts w:ascii="Verdana" w:hAnsi="Verdana"/>
              </w:rPr>
            </w:pPr>
          </w:p>
        </w:tc>
        <w:tc>
          <w:tcPr>
            <w:tcW w:w="2532" w:type="dxa"/>
          </w:tcPr>
          <w:p w14:paraId="36586AB4" w14:textId="77777777" w:rsidR="008C315B" w:rsidRPr="001D6B0C" w:rsidRDefault="008C315B" w:rsidP="003D7DB5">
            <w:pPr>
              <w:rPr>
                <w:rFonts w:ascii="Verdana" w:hAnsi="Verdana"/>
              </w:rPr>
            </w:pPr>
            <w:r w:rsidRPr="001D6B0C">
              <w:rPr>
                <w:rFonts w:ascii="Verdana" w:hAnsi="Verdana"/>
                <w:b/>
                <w:bCs/>
              </w:rPr>
              <w:t xml:space="preserve">Participar </w:t>
            </w:r>
            <w:r w:rsidRPr="001D6B0C">
              <w:rPr>
                <w:rFonts w:ascii="Verdana" w:hAnsi="Verdana"/>
              </w:rPr>
              <w:t>en la sesión, ingresando a la plataforma de videoconferencia, en día y hora que señale tu docente.</w:t>
            </w:r>
          </w:p>
        </w:tc>
        <w:tc>
          <w:tcPr>
            <w:tcW w:w="2379" w:type="dxa"/>
          </w:tcPr>
          <w:p w14:paraId="790251C8" w14:textId="77777777" w:rsidR="008C315B" w:rsidRPr="001D6B0C" w:rsidRDefault="008C315B" w:rsidP="003D7DB5">
            <w:pPr>
              <w:rPr>
                <w:rFonts w:ascii="Verdana" w:hAnsi="Verdana"/>
              </w:rPr>
            </w:pPr>
            <w:r w:rsidRPr="001D6B0C">
              <w:rPr>
                <w:rFonts w:ascii="Verdana" w:hAnsi="Verdana"/>
              </w:rPr>
              <w:t xml:space="preserve">En la fecha y hora que se comunicará oportunamente a través de los canales establecidos. </w:t>
            </w:r>
          </w:p>
        </w:tc>
        <w:tc>
          <w:tcPr>
            <w:tcW w:w="2403" w:type="dxa"/>
          </w:tcPr>
          <w:p w14:paraId="6908500D" w14:textId="77777777" w:rsidR="008C315B" w:rsidRPr="001D6B0C" w:rsidRDefault="008C315B" w:rsidP="003D7DB5">
            <w:pPr>
              <w:rPr>
                <w:rFonts w:ascii="Verdana" w:hAnsi="Verdana"/>
              </w:rPr>
            </w:pPr>
            <w:r w:rsidRPr="001D6B0C">
              <w:rPr>
                <w:rFonts w:ascii="Verdana" w:hAnsi="Verdana"/>
              </w:rPr>
              <w:t xml:space="preserve">Para repasar los contenidos de la semana, y aclarar dudas sobre el contenido, evaluaciones o los materiales de estudio. Podrás compartir de </w:t>
            </w:r>
            <w:r w:rsidRPr="001D6B0C">
              <w:rPr>
                <w:rFonts w:ascii="Verdana" w:hAnsi="Verdana"/>
              </w:rPr>
              <w:lastRenderedPageBreak/>
              <w:t>manera sincrónica por videoconferencia con tu docente, compañeros y compañeras.</w:t>
            </w:r>
          </w:p>
        </w:tc>
      </w:tr>
      <w:tr w:rsidR="008C315B" w:rsidRPr="00297A1F" w14:paraId="5891AC86" w14:textId="77777777" w:rsidTr="00AD36D4">
        <w:tc>
          <w:tcPr>
            <w:tcW w:w="1758" w:type="dxa"/>
            <w:vAlign w:val="center"/>
          </w:tcPr>
          <w:p w14:paraId="71B9946C" w14:textId="77777777" w:rsidR="008C315B" w:rsidRPr="00975F18" w:rsidRDefault="008C315B" w:rsidP="003D7DB5">
            <w:pPr>
              <w:jc w:val="center"/>
              <w:rPr>
                <w:rFonts w:ascii="Verdana" w:hAnsi="Verdana" w:cstheme="majorHAnsi"/>
              </w:rPr>
            </w:pPr>
            <w:r w:rsidRPr="00975F18">
              <w:rPr>
                <w:rFonts w:ascii="Verdana" w:hAnsi="Verdana" w:cstheme="majorHAnsi"/>
              </w:rPr>
              <w:lastRenderedPageBreak/>
              <w:t xml:space="preserve">Evaluación formativa </w:t>
            </w:r>
          </w:p>
          <w:p w14:paraId="777FEDE4" w14:textId="77777777" w:rsidR="008C315B" w:rsidRPr="00975F18" w:rsidRDefault="008C315B" w:rsidP="003D7DB5">
            <w:pPr>
              <w:jc w:val="center"/>
              <w:rPr>
                <w:rFonts w:ascii="Verdana" w:hAnsi="Verdana" w:cstheme="majorHAnsi"/>
              </w:rPr>
            </w:pPr>
          </w:p>
          <w:p w14:paraId="01D62B02" w14:textId="77777777" w:rsidR="008C315B" w:rsidRPr="00975F18" w:rsidRDefault="008C315B" w:rsidP="003D7DB5">
            <w:pPr>
              <w:rPr>
                <w:rFonts w:ascii="Verdana" w:hAnsi="Verdana"/>
              </w:rPr>
            </w:pPr>
          </w:p>
        </w:tc>
        <w:tc>
          <w:tcPr>
            <w:tcW w:w="2532" w:type="dxa"/>
          </w:tcPr>
          <w:p w14:paraId="103CA3DA" w14:textId="439F9708" w:rsidR="008C315B" w:rsidRPr="00975F18" w:rsidRDefault="008C315B" w:rsidP="003D7DB5">
            <w:pPr>
              <w:rPr>
                <w:rFonts w:ascii="Verdana" w:hAnsi="Verdana"/>
                <w:b/>
                <w:bCs/>
              </w:rPr>
            </w:pPr>
            <w:r w:rsidRPr="00975F18">
              <w:rPr>
                <w:rFonts w:ascii="Verdana" w:hAnsi="Verdana" w:cstheme="majorHAnsi"/>
                <w:b/>
                <w:bCs/>
              </w:rPr>
              <w:t xml:space="preserve">De manera </w:t>
            </w:r>
            <w:r w:rsidR="00AD36D4">
              <w:rPr>
                <w:rFonts w:ascii="Verdana" w:hAnsi="Verdana" w:cstheme="majorHAnsi"/>
                <w:b/>
                <w:bCs/>
              </w:rPr>
              <w:t>grupal</w:t>
            </w:r>
            <w:r w:rsidRPr="008C315B">
              <w:rPr>
                <w:rFonts w:ascii="Verdana" w:hAnsi="Verdana" w:cstheme="majorHAnsi"/>
                <w:b/>
                <w:bCs/>
              </w:rPr>
              <w:t>,</w:t>
            </w:r>
            <w:r w:rsidRPr="00975F18">
              <w:rPr>
                <w:rFonts w:ascii="Verdana" w:hAnsi="Verdana" w:cstheme="majorHAnsi"/>
                <w:b/>
                <w:bCs/>
              </w:rPr>
              <w:t xml:space="preserve"> </w:t>
            </w:r>
            <w:r w:rsidRPr="00975F18">
              <w:rPr>
                <w:rFonts w:ascii="Verdana" w:hAnsi="Verdana" w:cstheme="majorHAnsi"/>
              </w:rPr>
              <w:t>debes realizar la actividad que se indica.</w:t>
            </w:r>
          </w:p>
        </w:tc>
        <w:tc>
          <w:tcPr>
            <w:tcW w:w="2379" w:type="dxa"/>
          </w:tcPr>
          <w:p w14:paraId="0166978D" w14:textId="1E541083" w:rsidR="008C315B" w:rsidRPr="00975F18" w:rsidRDefault="008C315B" w:rsidP="00AD36D4">
            <w:pPr>
              <w:rPr>
                <w:rFonts w:ascii="Verdana" w:hAnsi="Verdana" w:cstheme="majorHAnsi"/>
              </w:rPr>
            </w:pPr>
            <w:r w:rsidRPr="00975F18">
              <w:rPr>
                <w:rFonts w:ascii="Verdana" w:hAnsi="Verdana" w:cstheme="majorHAnsi"/>
              </w:rPr>
              <w:t>Durante la semana</w:t>
            </w:r>
            <w:r>
              <w:rPr>
                <w:rFonts w:ascii="Verdana" w:hAnsi="Verdana" w:cstheme="majorHAnsi"/>
              </w:rPr>
              <w:t xml:space="preserve"> deberás </w:t>
            </w:r>
            <w:r w:rsidR="00AD36D4">
              <w:rPr>
                <w:rFonts w:ascii="Verdana" w:hAnsi="Verdana" w:cstheme="majorHAnsi"/>
              </w:rPr>
              <w:t xml:space="preserve">elaborar un informe sobre </w:t>
            </w:r>
            <w:proofErr w:type="spellStart"/>
            <w:r w:rsidR="00AD36D4" w:rsidRPr="00AD36D4">
              <w:rPr>
                <w:rFonts w:ascii="Verdana" w:hAnsi="Verdana" w:cstheme="majorHAnsi"/>
              </w:rPr>
              <w:t>Elevator</w:t>
            </w:r>
            <w:proofErr w:type="spellEnd"/>
            <w:r w:rsidR="00AD36D4" w:rsidRPr="00AD36D4">
              <w:rPr>
                <w:rFonts w:ascii="Verdana" w:hAnsi="Verdana" w:cstheme="majorHAnsi"/>
              </w:rPr>
              <w:t xml:space="preserve"> Pitch</w:t>
            </w:r>
            <w:r w:rsidR="00AD36D4">
              <w:rPr>
                <w:rFonts w:ascii="Verdana" w:hAnsi="Verdana" w:cstheme="majorHAnsi"/>
              </w:rPr>
              <w:t>.</w:t>
            </w:r>
          </w:p>
          <w:p w14:paraId="57D0ACED" w14:textId="77777777" w:rsidR="008C315B" w:rsidRPr="00975F18" w:rsidRDefault="008C315B" w:rsidP="003D7DB5">
            <w:pPr>
              <w:rPr>
                <w:rFonts w:ascii="Verdana" w:hAnsi="Verdana" w:cstheme="majorHAnsi"/>
              </w:rPr>
            </w:pPr>
          </w:p>
          <w:p w14:paraId="7B86DC7B" w14:textId="77777777" w:rsidR="008C315B" w:rsidRPr="00975F18" w:rsidRDefault="008C315B" w:rsidP="003D7DB5">
            <w:pPr>
              <w:rPr>
                <w:rFonts w:ascii="Verdana" w:hAnsi="Verdana"/>
              </w:rPr>
            </w:pPr>
            <w:r w:rsidRPr="00975F18">
              <w:rPr>
                <w:rFonts w:ascii="Verdana" w:hAnsi="Verdana" w:cstheme="majorHAnsi"/>
              </w:rPr>
              <w:t xml:space="preserve">Esta evaluación tiene un </w:t>
            </w:r>
            <w:r w:rsidRPr="00975F18">
              <w:rPr>
                <w:rFonts w:ascii="Verdana" w:hAnsi="Verdana" w:cstheme="majorHAnsi"/>
                <w:b/>
                <w:bCs/>
              </w:rPr>
              <w:t>0% de ponderación</w:t>
            </w:r>
            <w:r w:rsidRPr="00975F18">
              <w:rPr>
                <w:rFonts w:ascii="Verdana" w:hAnsi="Verdana" w:cstheme="majorHAnsi"/>
              </w:rPr>
              <w:t xml:space="preserve"> sobre la nota de la asignatura.</w:t>
            </w:r>
          </w:p>
        </w:tc>
        <w:tc>
          <w:tcPr>
            <w:tcW w:w="2403" w:type="dxa"/>
          </w:tcPr>
          <w:p w14:paraId="7FC564EC" w14:textId="77777777" w:rsidR="008C315B" w:rsidRPr="00975F18" w:rsidRDefault="008C315B" w:rsidP="003D7DB5">
            <w:pPr>
              <w:jc w:val="both"/>
              <w:rPr>
                <w:rFonts w:ascii="Verdana" w:hAnsi="Verdana" w:cstheme="majorHAnsi"/>
              </w:rPr>
            </w:pPr>
            <w:r w:rsidRPr="00975F18">
              <w:rPr>
                <w:rFonts w:ascii="Verdana" w:hAnsi="Verdana" w:cstheme="majorHAnsi"/>
              </w:rPr>
              <w:t>Para demostrar el logro del resultado de aprendizaje y criterios de evaluación:</w:t>
            </w:r>
          </w:p>
          <w:p w14:paraId="52BDB6E2" w14:textId="77777777" w:rsidR="008C315B" w:rsidRPr="00975F18" w:rsidRDefault="008C315B" w:rsidP="003D7DB5">
            <w:pPr>
              <w:jc w:val="both"/>
              <w:rPr>
                <w:rFonts w:ascii="Verdana" w:hAnsi="Verdana" w:cstheme="majorHAnsi"/>
              </w:rPr>
            </w:pPr>
          </w:p>
          <w:p w14:paraId="531DCD66" w14:textId="77777777" w:rsidR="008C315B" w:rsidRPr="00975F18" w:rsidRDefault="008C315B" w:rsidP="003D7DB5">
            <w:pPr>
              <w:pStyle w:val="NormalWeb"/>
              <w:jc w:val="both"/>
              <w:rPr>
                <w:rFonts w:ascii="Verdana" w:hAnsi="Verdana" w:cstheme="majorHAnsi"/>
              </w:rPr>
            </w:pPr>
            <w:r w:rsidRPr="00975F18">
              <w:rPr>
                <w:rFonts w:ascii="Verdana" w:hAnsi="Verdana" w:cstheme="majorHAnsi"/>
                <w:b/>
                <w:bCs/>
              </w:rPr>
              <w:t>Resultado de aprendizaje</w:t>
            </w:r>
            <w:r w:rsidRPr="00975F18">
              <w:rPr>
                <w:rFonts w:ascii="Verdana" w:hAnsi="Verdana" w:cstheme="majorHAnsi"/>
              </w:rPr>
              <w:t xml:space="preserve"> </w:t>
            </w:r>
          </w:p>
          <w:p w14:paraId="395D9EF7" w14:textId="77777777" w:rsidR="008C315B" w:rsidRDefault="008C315B" w:rsidP="003D7DB5">
            <w:pPr>
              <w:jc w:val="both"/>
              <w:rPr>
                <w:rFonts w:ascii="Verdana" w:hAnsi="Verdana" w:cs="Calibri"/>
              </w:rPr>
            </w:pPr>
            <w:r w:rsidRPr="00DF4100">
              <w:rPr>
                <w:rFonts w:ascii="Verdana" w:hAnsi="Verdana" w:cs="Calibri"/>
              </w:rPr>
              <w:t xml:space="preserve">Expresa de forma oral y escrita una postura personal sobre un objeto de discusión que está instalado en la sociedad, en su área profesional o en las interacciones cotidianas, utilizando las estructuras propias de un discurso argumentativo ajustado al contexto e interlocutores del Mundo Digital. </w:t>
            </w:r>
          </w:p>
          <w:p w14:paraId="57A84C8F" w14:textId="77777777" w:rsidR="008C315B" w:rsidRDefault="008C315B" w:rsidP="003D7DB5">
            <w:pPr>
              <w:jc w:val="both"/>
              <w:rPr>
                <w:rFonts w:ascii="Verdana" w:hAnsi="Verdana" w:cs="Calibri"/>
                <w:b/>
                <w:bCs/>
              </w:rPr>
            </w:pPr>
          </w:p>
          <w:p w14:paraId="6E8DFA30" w14:textId="77777777" w:rsidR="008C315B" w:rsidRPr="00975F18" w:rsidRDefault="008C315B" w:rsidP="003D7DB5">
            <w:pPr>
              <w:jc w:val="both"/>
              <w:rPr>
                <w:rFonts w:ascii="Verdana" w:hAnsi="Verdana" w:cstheme="majorHAnsi"/>
                <w:b/>
                <w:bCs/>
              </w:rPr>
            </w:pPr>
            <w:r w:rsidRPr="00975F18">
              <w:rPr>
                <w:rFonts w:ascii="Verdana" w:hAnsi="Verdana" w:cstheme="majorHAnsi"/>
                <w:b/>
                <w:bCs/>
              </w:rPr>
              <w:t>Criterio de evaluación</w:t>
            </w:r>
          </w:p>
          <w:p w14:paraId="57C40763" w14:textId="77777777" w:rsidR="008C315B" w:rsidRPr="00975F18" w:rsidRDefault="008C315B" w:rsidP="003D7DB5">
            <w:pPr>
              <w:jc w:val="both"/>
              <w:rPr>
                <w:rFonts w:ascii="Verdana" w:hAnsi="Verdana" w:cstheme="majorHAnsi"/>
                <w:b/>
                <w:bCs/>
              </w:rPr>
            </w:pPr>
          </w:p>
          <w:p w14:paraId="6A8B0B0A" w14:textId="77777777" w:rsidR="008C315B" w:rsidRPr="008C315B" w:rsidRDefault="008C315B" w:rsidP="003D7DB5">
            <w:pPr>
              <w:jc w:val="both"/>
              <w:rPr>
                <w:rFonts w:ascii="Verdana" w:hAnsi="Verdana" w:cstheme="majorHAnsi"/>
              </w:rPr>
            </w:pPr>
          </w:p>
          <w:p w14:paraId="627391B8" w14:textId="77777777" w:rsidR="00AD36D4" w:rsidRPr="00AD36D4" w:rsidRDefault="00AD36D4" w:rsidP="00AD36D4">
            <w:pPr>
              <w:jc w:val="both"/>
              <w:rPr>
                <w:rFonts w:ascii="Verdana" w:hAnsi="Verdana" w:cstheme="majorHAnsi"/>
              </w:rPr>
            </w:pPr>
            <w:r w:rsidRPr="00AD36D4">
              <w:rPr>
                <w:rFonts w:ascii="Verdana" w:hAnsi="Verdana" w:cstheme="majorHAnsi"/>
              </w:rPr>
              <w:lastRenderedPageBreak/>
              <w:t xml:space="preserve">CE1.2 Construye un discurso argumentativo oral, jerarquizando las ideas sobre una temática relacionada con su profesión, utilizando como recurso el </w:t>
            </w:r>
            <w:proofErr w:type="spellStart"/>
            <w:r w:rsidRPr="00AD36D4">
              <w:rPr>
                <w:rFonts w:ascii="Verdana" w:hAnsi="Verdana" w:cstheme="majorHAnsi"/>
              </w:rPr>
              <w:t>Elevator</w:t>
            </w:r>
            <w:proofErr w:type="spellEnd"/>
            <w:r w:rsidRPr="00AD36D4">
              <w:rPr>
                <w:rFonts w:ascii="Verdana" w:hAnsi="Verdana" w:cstheme="majorHAnsi"/>
              </w:rPr>
              <w:t xml:space="preserve"> Pitch.</w:t>
            </w:r>
          </w:p>
          <w:p w14:paraId="06AA3A48" w14:textId="77777777" w:rsidR="00AD36D4" w:rsidRPr="00AD36D4" w:rsidRDefault="00AD36D4" w:rsidP="00AD36D4">
            <w:pPr>
              <w:jc w:val="both"/>
              <w:rPr>
                <w:rFonts w:ascii="Verdana" w:hAnsi="Verdana" w:cstheme="majorHAnsi"/>
              </w:rPr>
            </w:pPr>
            <w:r w:rsidRPr="00AD36D4">
              <w:rPr>
                <w:rFonts w:ascii="Verdana" w:hAnsi="Verdana" w:cstheme="majorHAnsi"/>
              </w:rPr>
              <w:t>CE 1.4 Estructura sistemáticamente la Información de distintos medios para facilitar la interpretación de un fenómeno.</w:t>
            </w:r>
          </w:p>
          <w:p w14:paraId="1A08A43E" w14:textId="77777777" w:rsidR="008C315B" w:rsidRPr="00975F18" w:rsidRDefault="008C315B" w:rsidP="003D7DB5">
            <w:pPr>
              <w:jc w:val="both"/>
              <w:rPr>
                <w:rFonts w:ascii="Verdana" w:hAnsi="Verdana"/>
              </w:rPr>
            </w:pPr>
          </w:p>
        </w:tc>
      </w:tr>
    </w:tbl>
    <w:p w14:paraId="397A8E31" w14:textId="77777777" w:rsidR="008C315B" w:rsidRDefault="008C315B" w:rsidP="008C315B"/>
    <w:p w14:paraId="3A8FFEDF" w14:textId="77777777" w:rsidR="008C315B" w:rsidRDefault="008C315B" w:rsidP="00DD1C0B">
      <w:pPr>
        <w:rPr>
          <w:rFonts w:ascii="Verdana" w:hAnsi="Verdana"/>
        </w:rPr>
      </w:pPr>
    </w:p>
    <w:p w14:paraId="4C6D6AFF" w14:textId="77777777" w:rsidR="008C315B" w:rsidRDefault="008C315B" w:rsidP="008C315B"/>
    <w:p w14:paraId="1CAE989F" w14:textId="77777777" w:rsidR="008C315B" w:rsidRPr="00C30323" w:rsidRDefault="008C315B" w:rsidP="008C315B">
      <w:pPr>
        <w:pStyle w:val="Citadestacada"/>
        <w:pBdr>
          <w:bottom w:val="single" w:sz="4" w:space="3" w:color="4472C4" w:themeColor="accent1"/>
        </w:pBdr>
        <w:ind w:left="0"/>
        <w:rPr>
          <w:rStyle w:val="SUBTTULO1"/>
          <w:i w:val="0"/>
          <w:iCs w:val="0"/>
        </w:rPr>
      </w:pPr>
      <w:r w:rsidRPr="00C30323">
        <w:rPr>
          <w:rStyle w:val="SUBTTULO1"/>
          <w:i w:val="0"/>
          <w:iCs w:val="0"/>
        </w:rPr>
        <w:t xml:space="preserve">UNIDAD 1: </w:t>
      </w:r>
      <w:r>
        <w:rPr>
          <w:rStyle w:val="SUBTTULO1"/>
          <w:i w:val="0"/>
          <w:iCs w:val="0"/>
        </w:rPr>
        <w:t>DISCURSO ARGUMENTATIVO ORAL Y ESCRITO</w:t>
      </w:r>
      <w:r w:rsidRPr="00C30323">
        <w:rPr>
          <w:rStyle w:val="SUBTTULO1"/>
          <w:i w:val="0"/>
          <w:iCs w:val="0"/>
        </w:rPr>
        <w:t xml:space="preserve"> </w:t>
      </w:r>
    </w:p>
    <w:p w14:paraId="7121D962" w14:textId="5B18289F" w:rsidR="008C315B" w:rsidRPr="00C30323" w:rsidRDefault="008C315B" w:rsidP="008C315B">
      <w:pPr>
        <w:pStyle w:val="Ttulo2"/>
        <w:rPr>
          <w:rStyle w:val="SUBTTULO1"/>
        </w:rPr>
      </w:pPr>
      <w:r w:rsidRPr="00C30323">
        <w:rPr>
          <w:rStyle w:val="SUBTTULO1"/>
        </w:rPr>
        <w:t xml:space="preserve">SEMANA </w:t>
      </w:r>
      <w:r>
        <w:rPr>
          <w:rStyle w:val="SUBTTULO1"/>
        </w:rPr>
        <w:t>6</w:t>
      </w:r>
      <w:r w:rsidRPr="00C30323">
        <w:rPr>
          <w:rStyle w:val="SUBTTULO1"/>
        </w:rPr>
        <w:t xml:space="preserve">. </w:t>
      </w:r>
      <w:r w:rsidR="00D47BF3">
        <w:rPr>
          <w:rStyle w:val="SUBTTULO1"/>
        </w:rPr>
        <w:t>APLICACIÓN ELEVATOR PITCH</w:t>
      </w:r>
    </w:p>
    <w:p w14:paraId="3A9D8BB3" w14:textId="77777777" w:rsidR="008C315B" w:rsidRDefault="008C315B" w:rsidP="008C315B"/>
    <w:p w14:paraId="490518AF" w14:textId="77777777" w:rsidR="008C315B" w:rsidRDefault="008C315B" w:rsidP="008C315B"/>
    <w:p w14:paraId="6390D66D" w14:textId="77777777" w:rsidR="008C315B" w:rsidRDefault="008C315B" w:rsidP="008C315B"/>
    <w:tbl>
      <w:tblPr>
        <w:tblStyle w:val="Tablaconcuadrcula"/>
        <w:tblW w:w="9072" w:type="dxa"/>
        <w:tblInd w:w="-5" w:type="dxa"/>
        <w:tblLook w:val="04A0" w:firstRow="1" w:lastRow="0" w:firstColumn="1" w:lastColumn="0" w:noHBand="0" w:noVBand="1"/>
      </w:tblPr>
      <w:tblGrid>
        <w:gridCol w:w="1758"/>
        <w:gridCol w:w="2532"/>
        <w:gridCol w:w="2379"/>
        <w:gridCol w:w="2403"/>
      </w:tblGrid>
      <w:tr w:rsidR="008C315B" w:rsidRPr="00297A1F" w14:paraId="1E8E8963" w14:textId="77777777" w:rsidTr="00AD36D4">
        <w:tc>
          <w:tcPr>
            <w:tcW w:w="1758" w:type="dxa"/>
          </w:tcPr>
          <w:p w14:paraId="467F002B" w14:textId="77777777" w:rsidR="008C315B" w:rsidRPr="00975F18" w:rsidRDefault="008C315B" w:rsidP="003D7DB5">
            <w:pPr>
              <w:rPr>
                <w:rFonts w:ascii="Verdana" w:hAnsi="Verdana"/>
                <w:b/>
                <w:bCs/>
              </w:rPr>
            </w:pPr>
            <w:r w:rsidRPr="00975F18">
              <w:rPr>
                <w:rFonts w:ascii="Verdana" w:hAnsi="Verdana"/>
                <w:b/>
                <w:bCs/>
              </w:rPr>
              <w:t>¿Dónde lo debes hacer?</w:t>
            </w:r>
          </w:p>
        </w:tc>
        <w:tc>
          <w:tcPr>
            <w:tcW w:w="2532" w:type="dxa"/>
          </w:tcPr>
          <w:p w14:paraId="11365308" w14:textId="77777777" w:rsidR="008C315B" w:rsidRPr="00975F18" w:rsidRDefault="008C315B" w:rsidP="003D7DB5">
            <w:pPr>
              <w:rPr>
                <w:rFonts w:ascii="Verdana" w:hAnsi="Verdana"/>
                <w:b/>
                <w:bCs/>
              </w:rPr>
            </w:pPr>
            <w:r w:rsidRPr="00975F18">
              <w:rPr>
                <w:rFonts w:ascii="Verdana" w:hAnsi="Verdana"/>
                <w:b/>
                <w:bCs/>
              </w:rPr>
              <w:t>¿Qué debes hacer?</w:t>
            </w:r>
          </w:p>
        </w:tc>
        <w:tc>
          <w:tcPr>
            <w:tcW w:w="2379" w:type="dxa"/>
          </w:tcPr>
          <w:p w14:paraId="6C1C127A" w14:textId="77777777" w:rsidR="008C315B" w:rsidRPr="00975F18" w:rsidRDefault="008C315B" w:rsidP="003D7DB5">
            <w:pPr>
              <w:rPr>
                <w:rFonts w:ascii="Verdana" w:hAnsi="Verdana"/>
                <w:b/>
                <w:bCs/>
              </w:rPr>
            </w:pPr>
            <w:r w:rsidRPr="00975F18">
              <w:rPr>
                <w:rFonts w:ascii="Verdana" w:hAnsi="Verdana"/>
                <w:b/>
                <w:bCs/>
              </w:rPr>
              <w:t>¿Cuándo lo debes hacer?</w:t>
            </w:r>
          </w:p>
        </w:tc>
        <w:tc>
          <w:tcPr>
            <w:tcW w:w="2403" w:type="dxa"/>
          </w:tcPr>
          <w:p w14:paraId="0BFDB17C" w14:textId="77777777" w:rsidR="008C315B" w:rsidRPr="00975F18" w:rsidRDefault="008C315B" w:rsidP="003D7DB5">
            <w:pPr>
              <w:rPr>
                <w:rFonts w:ascii="Verdana" w:hAnsi="Verdana"/>
                <w:b/>
                <w:bCs/>
              </w:rPr>
            </w:pPr>
            <w:r w:rsidRPr="00975F18">
              <w:rPr>
                <w:rFonts w:ascii="Verdana" w:hAnsi="Verdana"/>
                <w:b/>
                <w:bCs/>
              </w:rPr>
              <w:t>¿Para qué lo debes hacer?</w:t>
            </w:r>
          </w:p>
        </w:tc>
      </w:tr>
      <w:tr w:rsidR="008C315B" w:rsidRPr="00297A1F" w14:paraId="283F3DBD" w14:textId="77777777" w:rsidTr="00AD36D4">
        <w:tc>
          <w:tcPr>
            <w:tcW w:w="1758" w:type="dxa"/>
            <w:vAlign w:val="center"/>
          </w:tcPr>
          <w:p w14:paraId="5A30E2B5" w14:textId="77777777" w:rsidR="008C315B" w:rsidRPr="00975F18" w:rsidRDefault="008C315B" w:rsidP="003D7DB5">
            <w:pPr>
              <w:rPr>
                <w:rFonts w:ascii="Verdana" w:hAnsi="Verdana"/>
              </w:rPr>
            </w:pPr>
            <w:r w:rsidRPr="00975F18">
              <w:rPr>
                <w:rFonts w:ascii="Verdana" w:hAnsi="Verdana"/>
              </w:rPr>
              <w:t>Desarrollo de la experiencia de aprendizaje</w:t>
            </w:r>
          </w:p>
        </w:tc>
        <w:tc>
          <w:tcPr>
            <w:tcW w:w="2532" w:type="dxa"/>
          </w:tcPr>
          <w:p w14:paraId="207626B4" w14:textId="77777777" w:rsidR="008C315B" w:rsidRPr="00975F18" w:rsidRDefault="008C315B" w:rsidP="003D7DB5">
            <w:pPr>
              <w:rPr>
                <w:rFonts w:ascii="Verdana" w:hAnsi="Verdana"/>
              </w:rPr>
            </w:pPr>
            <w:r w:rsidRPr="00975F18">
              <w:rPr>
                <w:rFonts w:ascii="Verdana" w:hAnsi="Verdana"/>
                <w:b/>
                <w:bCs/>
              </w:rPr>
              <w:t xml:space="preserve">Revisar </w:t>
            </w:r>
            <w:r w:rsidRPr="00975F18">
              <w:rPr>
                <w:rFonts w:ascii="Verdana" w:hAnsi="Verdana"/>
              </w:rPr>
              <w:t>los recursos de aprendizaje disponibles en plataforma.</w:t>
            </w:r>
          </w:p>
        </w:tc>
        <w:tc>
          <w:tcPr>
            <w:tcW w:w="2379" w:type="dxa"/>
          </w:tcPr>
          <w:p w14:paraId="6FB77EE9" w14:textId="77777777" w:rsidR="008C315B" w:rsidRPr="00975F18" w:rsidRDefault="008C315B" w:rsidP="003D7DB5">
            <w:pPr>
              <w:rPr>
                <w:rFonts w:ascii="Verdana" w:hAnsi="Verdana"/>
              </w:rPr>
            </w:pPr>
            <w:r w:rsidRPr="00975F18">
              <w:rPr>
                <w:rFonts w:ascii="Verdana" w:hAnsi="Verdana"/>
              </w:rPr>
              <w:t>Debes realizar estas acciones durante el desarrollo de </w:t>
            </w:r>
          </w:p>
          <w:p w14:paraId="6D8CA156" w14:textId="77777777" w:rsidR="008C315B" w:rsidRPr="00975F18" w:rsidRDefault="008C315B" w:rsidP="003D7DB5">
            <w:pPr>
              <w:rPr>
                <w:rFonts w:ascii="Verdana" w:hAnsi="Verdana"/>
              </w:rPr>
            </w:pPr>
            <w:r w:rsidRPr="00975F18">
              <w:rPr>
                <w:rFonts w:ascii="Verdana" w:hAnsi="Verdana"/>
              </w:rPr>
              <w:t xml:space="preserve">la semana, con el debido tiempo, para que puedas </w:t>
            </w:r>
            <w:r w:rsidRPr="00975F18">
              <w:rPr>
                <w:rFonts w:ascii="Verdana" w:hAnsi="Verdana"/>
              </w:rPr>
              <w:lastRenderedPageBreak/>
              <w:t>consultar tus dudas al docente de manera oportuna. </w:t>
            </w:r>
          </w:p>
          <w:p w14:paraId="47164146" w14:textId="77777777" w:rsidR="008C315B" w:rsidRPr="00975F18" w:rsidRDefault="008C315B" w:rsidP="003D7DB5">
            <w:pPr>
              <w:rPr>
                <w:rFonts w:ascii="Verdana" w:hAnsi="Verdana"/>
              </w:rPr>
            </w:pPr>
            <w:r w:rsidRPr="00975F18">
              <w:rPr>
                <w:rFonts w:ascii="Verdana" w:hAnsi="Verdana"/>
              </w:rPr>
              <w:t> </w:t>
            </w:r>
          </w:p>
        </w:tc>
        <w:tc>
          <w:tcPr>
            <w:tcW w:w="2403" w:type="dxa"/>
          </w:tcPr>
          <w:p w14:paraId="3BD2FCF6" w14:textId="77777777" w:rsidR="008C315B" w:rsidRPr="00975F18" w:rsidRDefault="008C315B" w:rsidP="003D7DB5">
            <w:pPr>
              <w:rPr>
                <w:rFonts w:ascii="Verdana" w:hAnsi="Verdana"/>
              </w:rPr>
            </w:pPr>
            <w:r w:rsidRPr="00975F18">
              <w:rPr>
                <w:rFonts w:ascii="Verdana" w:hAnsi="Verdana"/>
              </w:rPr>
              <w:lastRenderedPageBreak/>
              <w:t>Para estudiar, internalizar y aplicar los contenidos que debes aprender durante la semana. </w:t>
            </w:r>
          </w:p>
        </w:tc>
      </w:tr>
      <w:tr w:rsidR="008C315B" w:rsidRPr="00297A1F" w14:paraId="43434EDA" w14:textId="77777777" w:rsidTr="00AD36D4">
        <w:tc>
          <w:tcPr>
            <w:tcW w:w="1758" w:type="dxa"/>
            <w:vAlign w:val="center"/>
          </w:tcPr>
          <w:p w14:paraId="1D30435E" w14:textId="77777777" w:rsidR="008C315B" w:rsidRPr="00975F18" w:rsidRDefault="008C315B" w:rsidP="003D7DB5">
            <w:pPr>
              <w:rPr>
                <w:rFonts w:ascii="Verdana" w:hAnsi="Verdana"/>
              </w:rPr>
            </w:pPr>
            <w:r w:rsidRPr="00975F18">
              <w:rPr>
                <w:rFonts w:ascii="Verdana" w:hAnsi="Verdana"/>
              </w:rPr>
              <w:t>Horas autónomas dirigidas</w:t>
            </w:r>
          </w:p>
          <w:p w14:paraId="5F954078" w14:textId="77777777" w:rsidR="008C315B" w:rsidRPr="00975F18" w:rsidRDefault="008C315B" w:rsidP="003D7DB5">
            <w:pPr>
              <w:rPr>
                <w:rFonts w:ascii="Verdana" w:hAnsi="Verdana"/>
              </w:rPr>
            </w:pPr>
          </w:p>
          <w:p w14:paraId="7BD714D4" w14:textId="77777777" w:rsidR="008C315B" w:rsidRPr="00975F18" w:rsidRDefault="008C315B" w:rsidP="003D7DB5">
            <w:pPr>
              <w:rPr>
                <w:rFonts w:ascii="Verdana" w:hAnsi="Verdana"/>
              </w:rPr>
            </w:pPr>
          </w:p>
        </w:tc>
        <w:tc>
          <w:tcPr>
            <w:tcW w:w="2532" w:type="dxa"/>
          </w:tcPr>
          <w:p w14:paraId="05471609" w14:textId="77777777" w:rsidR="008C315B" w:rsidRPr="00975F18" w:rsidRDefault="008C315B" w:rsidP="003D7DB5">
            <w:pPr>
              <w:rPr>
                <w:rFonts w:ascii="Verdana" w:hAnsi="Verdana"/>
              </w:rPr>
            </w:pPr>
            <w:r w:rsidRPr="00975F18">
              <w:rPr>
                <w:rFonts w:ascii="Verdana" w:hAnsi="Verdana"/>
                <w:b/>
                <w:bCs/>
              </w:rPr>
              <w:t xml:space="preserve">Revisar </w:t>
            </w:r>
            <w:r w:rsidRPr="00975F18">
              <w:rPr>
                <w:rFonts w:ascii="Verdana" w:hAnsi="Verdana"/>
              </w:rPr>
              <w:t>el material complementario sugerido por el docente.</w:t>
            </w:r>
          </w:p>
          <w:p w14:paraId="132504E7" w14:textId="77777777" w:rsidR="008C315B" w:rsidRPr="00975F18" w:rsidRDefault="008C315B" w:rsidP="003D7DB5">
            <w:pPr>
              <w:rPr>
                <w:rFonts w:ascii="Verdana" w:hAnsi="Verdana"/>
              </w:rPr>
            </w:pPr>
            <w:r w:rsidRPr="00975F18">
              <w:rPr>
                <w:rFonts w:ascii="Verdana" w:hAnsi="Verdana"/>
                <w:b/>
                <w:bCs/>
              </w:rPr>
              <w:t xml:space="preserve">Realizar, </w:t>
            </w:r>
            <w:r w:rsidRPr="00975F18">
              <w:rPr>
                <w:rFonts w:ascii="Verdana" w:hAnsi="Verdana"/>
              </w:rPr>
              <w:t>de manera autónoma,</w:t>
            </w:r>
            <w:r w:rsidRPr="00975F18">
              <w:rPr>
                <w:rFonts w:ascii="Verdana" w:hAnsi="Verdana"/>
                <w:b/>
                <w:bCs/>
              </w:rPr>
              <w:t xml:space="preserve"> </w:t>
            </w:r>
            <w:r w:rsidRPr="00975F18">
              <w:rPr>
                <w:rFonts w:ascii="Verdana" w:hAnsi="Verdana"/>
              </w:rPr>
              <w:t>las actividades sugeridas.</w:t>
            </w:r>
          </w:p>
          <w:p w14:paraId="0E39DD26" w14:textId="77777777" w:rsidR="008C315B" w:rsidRPr="00975F18" w:rsidRDefault="008C315B" w:rsidP="003D7DB5">
            <w:pPr>
              <w:rPr>
                <w:rFonts w:ascii="Verdana" w:hAnsi="Verdana"/>
              </w:rPr>
            </w:pPr>
          </w:p>
        </w:tc>
        <w:tc>
          <w:tcPr>
            <w:tcW w:w="2379" w:type="dxa"/>
          </w:tcPr>
          <w:p w14:paraId="5CE5BC5E" w14:textId="77777777" w:rsidR="008C315B" w:rsidRPr="00975F18" w:rsidRDefault="008C315B" w:rsidP="003D7DB5">
            <w:pPr>
              <w:rPr>
                <w:rFonts w:ascii="Verdana" w:hAnsi="Verdana"/>
              </w:rPr>
            </w:pPr>
            <w:r w:rsidRPr="00975F18">
              <w:rPr>
                <w:rFonts w:ascii="Verdana" w:hAnsi="Verdana"/>
              </w:rPr>
              <w:t>Se sugiere que lo hagas en tus tiempos de estudio autónomo.</w:t>
            </w:r>
          </w:p>
        </w:tc>
        <w:tc>
          <w:tcPr>
            <w:tcW w:w="2403" w:type="dxa"/>
          </w:tcPr>
          <w:p w14:paraId="74783983" w14:textId="77777777" w:rsidR="008C315B" w:rsidRPr="00975F18" w:rsidRDefault="008C315B" w:rsidP="003D7DB5">
            <w:pPr>
              <w:rPr>
                <w:rFonts w:ascii="Verdana" w:hAnsi="Verdana"/>
              </w:rPr>
            </w:pPr>
            <w:r w:rsidRPr="00975F18">
              <w:rPr>
                <w:rFonts w:ascii="Verdana" w:hAnsi="Verdana"/>
              </w:rPr>
              <w:t xml:space="preserve">Para profundizar y apropiarte de los aprendizajes desarrollados durante la semana. </w:t>
            </w:r>
          </w:p>
        </w:tc>
      </w:tr>
      <w:tr w:rsidR="008C315B" w:rsidRPr="00297A1F" w14:paraId="78A26790" w14:textId="77777777" w:rsidTr="00AD36D4">
        <w:tc>
          <w:tcPr>
            <w:tcW w:w="1758" w:type="dxa"/>
            <w:vAlign w:val="center"/>
          </w:tcPr>
          <w:p w14:paraId="0834C935" w14:textId="77777777" w:rsidR="008C315B" w:rsidRPr="001D6B0C" w:rsidRDefault="008C315B" w:rsidP="003D7DB5">
            <w:pPr>
              <w:rPr>
                <w:rFonts w:ascii="Verdana" w:hAnsi="Verdana"/>
              </w:rPr>
            </w:pPr>
            <w:r w:rsidRPr="001D6B0C">
              <w:rPr>
                <w:rFonts w:ascii="Verdana" w:hAnsi="Verdana"/>
              </w:rPr>
              <w:t>Sesión sincrónica</w:t>
            </w:r>
          </w:p>
          <w:p w14:paraId="6C1798B8" w14:textId="77777777" w:rsidR="008C315B" w:rsidRPr="001D6B0C" w:rsidRDefault="008C315B" w:rsidP="003D7DB5">
            <w:pPr>
              <w:rPr>
                <w:rFonts w:ascii="Verdana" w:hAnsi="Verdana"/>
              </w:rPr>
            </w:pPr>
          </w:p>
          <w:p w14:paraId="604AB9F6" w14:textId="77777777" w:rsidR="008C315B" w:rsidRPr="001D6B0C" w:rsidRDefault="008C315B" w:rsidP="003D7DB5">
            <w:pPr>
              <w:rPr>
                <w:rFonts w:ascii="Verdana" w:hAnsi="Verdana"/>
              </w:rPr>
            </w:pPr>
          </w:p>
        </w:tc>
        <w:tc>
          <w:tcPr>
            <w:tcW w:w="2532" w:type="dxa"/>
          </w:tcPr>
          <w:p w14:paraId="2DCCFA98" w14:textId="77777777" w:rsidR="008C315B" w:rsidRPr="001D6B0C" w:rsidRDefault="008C315B" w:rsidP="003D7DB5">
            <w:pPr>
              <w:rPr>
                <w:rFonts w:ascii="Verdana" w:hAnsi="Verdana"/>
              </w:rPr>
            </w:pPr>
            <w:r w:rsidRPr="001D6B0C">
              <w:rPr>
                <w:rFonts w:ascii="Verdana" w:hAnsi="Verdana"/>
                <w:b/>
                <w:bCs/>
              </w:rPr>
              <w:t xml:space="preserve">Participar </w:t>
            </w:r>
            <w:r w:rsidRPr="001D6B0C">
              <w:rPr>
                <w:rFonts w:ascii="Verdana" w:hAnsi="Verdana"/>
              </w:rPr>
              <w:t>en la sesión, ingresando a la plataforma de videoconferencia, en día y hora que señale tu docente.</w:t>
            </w:r>
          </w:p>
        </w:tc>
        <w:tc>
          <w:tcPr>
            <w:tcW w:w="2379" w:type="dxa"/>
          </w:tcPr>
          <w:p w14:paraId="2BB66619" w14:textId="77777777" w:rsidR="008C315B" w:rsidRPr="001D6B0C" w:rsidRDefault="008C315B" w:rsidP="003D7DB5">
            <w:pPr>
              <w:rPr>
                <w:rFonts w:ascii="Verdana" w:hAnsi="Verdana"/>
              </w:rPr>
            </w:pPr>
            <w:r w:rsidRPr="001D6B0C">
              <w:rPr>
                <w:rFonts w:ascii="Verdana" w:hAnsi="Verdana"/>
              </w:rPr>
              <w:t xml:space="preserve">En la fecha y hora que se comunicará oportunamente a través de los canales establecidos. </w:t>
            </w:r>
          </w:p>
        </w:tc>
        <w:tc>
          <w:tcPr>
            <w:tcW w:w="2403" w:type="dxa"/>
          </w:tcPr>
          <w:p w14:paraId="0F778E7F" w14:textId="77777777" w:rsidR="008C315B" w:rsidRPr="001D6B0C" w:rsidRDefault="008C315B" w:rsidP="003D7DB5">
            <w:pPr>
              <w:rPr>
                <w:rFonts w:ascii="Verdana" w:hAnsi="Verdana"/>
              </w:rPr>
            </w:pPr>
            <w:r w:rsidRPr="001D6B0C">
              <w:rPr>
                <w:rFonts w:ascii="Verdana" w:hAnsi="Verdana"/>
              </w:rPr>
              <w:t>Para repasar los contenidos de la semana, y aclarar dudas sobre el contenido, evaluaciones o los materiales de estudio. Podrás compartir de manera sincrónica por videoconferencia con tu docente, compañeros y compañeras.</w:t>
            </w:r>
          </w:p>
        </w:tc>
      </w:tr>
      <w:tr w:rsidR="008C315B" w:rsidRPr="00297A1F" w14:paraId="43222467" w14:textId="77777777" w:rsidTr="00AD36D4">
        <w:tc>
          <w:tcPr>
            <w:tcW w:w="1758" w:type="dxa"/>
            <w:vAlign w:val="center"/>
          </w:tcPr>
          <w:p w14:paraId="058074F9" w14:textId="77777777" w:rsidR="008C315B" w:rsidRPr="00975F18" w:rsidRDefault="008C315B" w:rsidP="003D7DB5">
            <w:pPr>
              <w:jc w:val="center"/>
              <w:rPr>
                <w:rFonts w:ascii="Verdana" w:hAnsi="Verdana" w:cstheme="majorHAnsi"/>
              </w:rPr>
            </w:pPr>
            <w:r w:rsidRPr="00975F18">
              <w:rPr>
                <w:rFonts w:ascii="Verdana" w:hAnsi="Verdana" w:cstheme="majorHAnsi"/>
              </w:rPr>
              <w:t xml:space="preserve">Evaluación sumativa </w:t>
            </w:r>
          </w:p>
          <w:p w14:paraId="2C14380B" w14:textId="77777777" w:rsidR="008C315B" w:rsidRPr="00975F18" w:rsidRDefault="008C315B" w:rsidP="003D7DB5">
            <w:pPr>
              <w:jc w:val="center"/>
              <w:rPr>
                <w:rFonts w:ascii="Verdana" w:hAnsi="Verdana" w:cstheme="majorHAnsi"/>
              </w:rPr>
            </w:pPr>
          </w:p>
          <w:p w14:paraId="1EB6D1B1" w14:textId="2ECBF317" w:rsidR="008C315B" w:rsidRPr="00975F18" w:rsidRDefault="008C315B" w:rsidP="003D7DB5">
            <w:pPr>
              <w:rPr>
                <w:rFonts w:ascii="Verdana" w:hAnsi="Verdana"/>
              </w:rPr>
            </w:pPr>
          </w:p>
        </w:tc>
        <w:tc>
          <w:tcPr>
            <w:tcW w:w="2532" w:type="dxa"/>
          </w:tcPr>
          <w:p w14:paraId="66974904" w14:textId="7B9AE69D" w:rsidR="008C315B" w:rsidRPr="00AD36D4" w:rsidRDefault="008C315B" w:rsidP="003D7DB5">
            <w:pPr>
              <w:rPr>
                <w:rFonts w:ascii="Verdana" w:hAnsi="Verdana" w:cstheme="majorHAnsi"/>
              </w:rPr>
            </w:pPr>
            <w:r w:rsidRPr="00975F18">
              <w:rPr>
                <w:rFonts w:ascii="Verdana" w:hAnsi="Verdana" w:cstheme="majorHAnsi"/>
                <w:b/>
                <w:bCs/>
              </w:rPr>
              <w:t xml:space="preserve">De manera </w:t>
            </w:r>
            <w:r w:rsidRPr="00AD36D4">
              <w:rPr>
                <w:rFonts w:ascii="Verdana" w:hAnsi="Verdana" w:cstheme="majorHAnsi"/>
                <w:b/>
                <w:bCs/>
              </w:rPr>
              <w:t xml:space="preserve">grupal, </w:t>
            </w:r>
            <w:r w:rsidRPr="00AD36D4">
              <w:rPr>
                <w:rFonts w:ascii="Verdana" w:hAnsi="Verdana" w:cstheme="majorHAnsi"/>
              </w:rPr>
              <w:t>debes realizar la actividad que se indica.</w:t>
            </w:r>
          </w:p>
          <w:p w14:paraId="54D916DD" w14:textId="77777777" w:rsidR="008C315B" w:rsidRPr="00AD36D4" w:rsidRDefault="008C315B" w:rsidP="003D7DB5">
            <w:pPr>
              <w:rPr>
                <w:rFonts w:ascii="Verdana" w:hAnsi="Verdana" w:cstheme="majorHAnsi"/>
                <w:b/>
                <w:bCs/>
              </w:rPr>
            </w:pPr>
          </w:p>
          <w:p w14:paraId="274EF228" w14:textId="7CC3B8F1" w:rsidR="008C315B" w:rsidRPr="00975F18" w:rsidRDefault="008C315B" w:rsidP="003D7DB5">
            <w:pPr>
              <w:rPr>
                <w:rFonts w:ascii="Verdana" w:hAnsi="Verdana"/>
                <w:b/>
                <w:bCs/>
              </w:rPr>
            </w:pPr>
            <w:r w:rsidRPr="00AD36D4">
              <w:rPr>
                <w:rFonts w:ascii="Verdana" w:hAnsi="Verdana" w:cstheme="majorHAnsi"/>
              </w:rPr>
              <w:t xml:space="preserve">Esta actividad corresponde a una </w:t>
            </w:r>
            <w:r w:rsidRPr="00AD36D4">
              <w:rPr>
                <w:rFonts w:ascii="Verdana" w:hAnsi="Verdana" w:cstheme="majorHAnsi"/>
                <w:b/>
                <w:bCs/>
              </w:rPr>
              <w:t>evaluación acumulativa</w:t>
            </w:r>
            <w:r w:rsidR="00AD36D4" w:rsidRPr="00AD36D4">
              <w:rPr>
                <w:rFonts w:ascii="Verdana" w:hAnsi="Verdana" w:cstheme="majorHAnsi"/>
                <w:b/>
                <w:bCs/>
              </w:rPr>
              <w:t>.</w:t>
            </w:r>
          </w:p>
        </w:tc>
        <w:tc>
          <w:tcPr>
            <w:tcW w:w="2379" w:type="dxa"/>
          </w:tcPr>
          <w:p w14:paraId="1AACA227" w14:textId="30C40A63" w:rsidR="008C315B" w:rsidRPr="00975F18" w:rsidRDefault="008C315B" w:rsidP="003D7DB5">
            <w:pPr>
              <w:rPr>
                <w:rFonts w:ascii="Verdana" w:hAnsi="Verdana" w:cstheme="majorHAnsi"/>
              </w:rPr>
            </w:pPr>
            <w:r w:rsidRPr="00975F18">
              <w:rPr>
                <w:rFonts w:ascii="Verdana" w:hAnsi="Verdana" w:cstheme="majorHAnsi"/>
              </w:rPr>
              <w:t>Durante la semana</w:t>
            </w:r>
            <w:r w:rsidR="00AD36D4">
              <w:rPr>
                <w:rFonts w:ascii="Verdana" w:hAnsi="Verdana" w:cstheme="majorHAnsi"/>
              </w:rPr>
              <w:t xml:space="preserve"> deberán grabar </w:t>
            </w:r>
            <w:r w:rsidR="000C3D67">
              <w:rPr>
                <w:rFonts w:ascii="Verdana" w:hAnsi="Verdana" w:cstheme="majorHAnsi"/>
              </w:rPr>
              <w:t xml:space="preserve">un video con </w:t>
            </w:r>
            <w:r w:rsidR="00AD36D4">
              <w:rPr>
                <w:rFonts w:ascii="Verdana" w:hAnsi="Verdana" w:cstheme="majorHAnsi"/>
              </w:rPr>
              <w:t>la presentación del guion elaborado en la semana anterior.</w:t>
            </w:r>
          </w:p>
          <w:p w14:paraId="6BD57FCB" w14:textId="77777777" w:rsidR="008C315B" w:rsidRPr="00975F18" w:rsidRDefault="008C315B" w:rsidP="003D7DB5">
            <w:pPr>
              <w:rPr>
                <w:rFonts w:ascii="Verdana" w:hAnsi="Verdana" w:cstheme="majorHAnsi"/>
              </w:rPr>
            </w:pPr>
          </w:p>
          <w:p w14:paraId="78946F7A" w14:textId="66615070" w:rsidR="008C315B" w:rsidRPr="00975F18" w:rsidRDefault="008C315B" w:rsidP="003D7DB5">
            <w:pPr>
              <w:rPr>
                <w:rFonts w:ascii="Verdana" w:hAnsi="Verdana" w:cstheme="majorHAnsi"/>
              </w:rPr>
            </w:pPr>
            <w:r w:rsidRPr="00975F18">
              <w:rPr>
                <w:rFonts w:ascii="Verdana" w:hAnsi="Verdana" w:cstheme="majorHAnsi"/>
              </w:rPr>
              <w:t xml:space="preserve">Esta evaluación tiene un </w:t>
            </w:r>
            <w:r w:rsidR="00AD36D4" w:rsidRPr="00AD36D4">
              <w:rPr>
                <w:rFonts w:ascii="Verdana" w:hAnsi="Verdana" w:cstheme="majorHAnsi"/>
                <w:b/>
                <w:bCs/>
              </w:rPr>
              <w:t>6</w:t>
            </w:r>
            <w:r w:rsidRPr="00AD36D4">
              <w:rPr>
                <w:rFonts w:ascii="Verdana" w:hAnsi="Verdana" w:cstheme="majorHAnsi"/>
                <w:b/>
                <w:bCs/>
              </w:rPr>
              <w:t xml:space="preserve">% </w:t>
            </w:r>
            <w:r w:rsidRPr="00975F18">
              <w:rPr>
                <w:rFonts w:ascii="Verdana" w:hAnsi="Verdana" w:cstheme="majorHAnsi"/>
                <w:b/>
                <w:bCs/>
              </w:rPr>
              <w:t>de ponderación</w:t>
            </w:r>
            <w:r w:rsidRPr="00975F18">
              <w:rPr>
                <w:rFonts w:ascii="Verdana" w:hAnsi="Verdana" w:cstheme="majorHAnsi"/>
              </w:rPr>
              <w:t xml:space="preserve"> </w:t>
            </w:r>
            <w:r w:rsidRPr="00975F18">
              <w:rPr>
                <w:rFonts w:ascii="Verdana" w:hAnsi="Verdana" w:cstheme="majorHAnsi"/>
              </w:rPr>
              <w:lastRenderedPageBreak/>
              <w:t>sobre la nota de la asignatura.</w:t>
            </w:r>
          </w:p>
          <w:p w14:paraId="71858857" w14:textId="77777777" w:rsidR="008C315B" w:rsidRPr="00975F18" w:rsidRDefault="008C315B" w:rsidP="003D7DB5">
            <w:pPr>
              <w:rPr>
                <w:rFonts w:ascii="Verdana" w:hAnsi="Verdana"/>
              </w:rPr>
            </w:pPr>
          </w:p>
        </w:tc>
        <w:tc>
          <w:tcPr>
            <w:tcW w:w="2403" w:type="dxa"/>
          </w:tcPr>
          <w:p w14:paraId="2ACC5689" w14:textId="77777777" w:rsidR="008C315B" w:rsidRPr="00975F18" w:rsidRDefault="008C315B" w:rsidP="003D7DB5">
            <w:pPr>
              <w:rPr>
                <w:rFonts w:ascii="Verdana" w:hAnsi="Verdana" w:cstheme="majorHAnsi"/>
              </w:rPr>
            </w:pPr>
            <w:r w:rsidRPr="00975F18">
              <w:rPr>
                <w:rFonts w:ascii="Verdana" w:hAnsi="Verdana" w:cstheme="majorHAnsi"/>
              </w:rPr>
              <w:lastRenderedPageBreak/>
              <w:t>Para demostrar el logro del resultado de aprendizaje y criterios de evaluación:</w:t>
            </w:r>
          </w:p>
          <w:p w14:paraId="7C209304" w14:textId="77777777" w:rsidR="008C315B" w:rsidRPr="00975F18" w:rsidRDefault="008C315B" w:rsidP="003D7DB5">
            <w:pPr>
              <w:rPr>
                <w:rFonts w:ascii="Verdana" w:hAnsi="Verdana" w:cstheme="majorHAnsi"/>
              </w:rPr>
            </w:pPr>
          </w:p>
          <w:p w14:paraId="08B50B13" w14:textId="77777777" w:rsidR="008C315B" w:rsidRPr="00975F18" w:rsidRDefault="008C315B" w:rsidP="003D7DB5">
            <w:pPr>
              <w:pStyle w:val="NormalWeb"/>
              <w:rPr>
                <w:rFonts w:ascii="Verdana" w:hAnsi="Verdana" w:cstheme="majorHAnsi"/>
              </w:rPr>
            </w:pPr>
            <w:r w:rsidRPr="00975F18">
              <w:rPr>
                <w:rFonts w:ascii="Verdana" w:hAnsi="Verdana" w:cstheme="majorHAnsi"/>
                <w:b/>
                <w:bCs/>
              </w:rPr>
              <w:t>Resultado de aprendizaje</w:t>
            </w:r>
            <w:r w:rsidRPr="00975F18">
              <w:rPr>
                <w:rFonts w:ascii="Verdana" w:hAnsi="Verdana" w:cstheme="majorHAnsi"/>
              </w:rPr>
              <w:t xml:space="preserve"> </w:t>
            </w:r>
          </w:p>
          <w:p w14:paraId="3B25A8DD" w14:textId="77777777" w:rsidR="00AD36D4" w:rsidRDefault="00AD36D4" w:rsidP="00AD36D4">
            <w:pPr>
              <w:jc w:val="both"/>
              <w:rPr>
                <w:rFonts w:ascii="Verdana" w:hAnsi="Verdana" w:cs="Calibri"/>
              </w:rPr>
            </w:pPr>
            <w:r w:rsidRPr="00DF4100">
              <w:rPr>
                <w:rFonts w:ascii="Verdana" w:hAnsi="Verdana" w:cs="Calibri"/>
              </w:rPr>
              <w:lastRenderedPageBreak/>
              <w:t xml:space="preserve">Expresa de forma oral y escrita una postura personal sobre un objeto de discusión que está instalado en la sociedad, en su área profesional o en las interacciones cotidianas, utilizando las estructuras propias de un discurso argumentativo ajustado al contexto e interlocutores del Mundo Digital. </w:t>
            </w:r>
          </w:p>
          <w:p w14:paraId="73019794" w14:textId="77777777" w:rsidR="008C315B" w:rsidRPr="00975F18" w:rsidRDefault="008C315B" w:rsidP="003D7DB5">
            <w:pPr>
              <w:rPr>
                <w:rFonts w:ascii="Verdana" w:hAnsi="Verdana" w:cstheme="majorHAnsi"/>
                <w:b/>
                <w:bCs/>
              </w:rPr>
            </w:pPr>
            <w:r w:rsidRPr="00975F18">
              <w:rPr>
                <w:rFonts w:ascii="Verdana" w:hAnsi="Verdana" w:cstheme="majorHAnsi"/>
                <w:b/>
                <w:bCs/>
              </w:rPr>
              <w:t>Criterio de evaluación</w:t>
            </w:r>
          </w:p>
          <w:p w14:paraId="1F210B11" w14:textId="77777777" w:rsidR="008C315B" w:rsidRPr="00975F18" w:rsidRDefault="008C315B" w:rsidP="003D7DB5">
            <w:pPr>
              <w:rPr>
                <w:rFonts w:ascii="Verdana" w:hAnsi="Verdana" w:cstheme="majorHAnsi"/>
                <w:b/>
                <w:bCs/>
              </w:rPr>
            </w:pPr>
          </w:p>
          <w:p w14:paraId="01FA36B3" w14:textId="77777777" w:rsidR="00AD36D4" w:rsidRPr="00AD36D4" w:rsidRDefault="00AD36D4" w:rsidP="00AD36D4">
            <w:pPr>
              <w:rPr>
                <w:rFonts w:ascii="Verdana" w:hAnsi="Verdana" w:cstheme="majorHAnsi"/>
              </w:rPr>
            </w:pPr>
            <w:r w:rsidRPr="00AD36D4">
              <w:rPr>
                <w:rFonts w:ascii="Verdana" w:hAnsi="Verdana" w:cstheme="majorHAnsi"/>
              </w:rPr>
              <w:t xml:space="preserve">CE1.2 Construye un discurso argumentativo oral, jerarquizando las ideas sobre una temática relacionada con su profesión, utilizando como recurso el </w:t>
            </w:r>
            <w:proofErr w:type="spellStart"/>
            <w:r w:rsidRPr="00AD36D4">
              <w:rPr>
                <w:rFonts w:ascii="Verdana" w:hAnsi="Verdana" w:cstheme="majorHAnsi"/>
              </w:rPr>
              <w:t>Elevator</w:t>
            </w:r>
            <w:proofErr w:type="spellEnd"/>
            <w:r w:rsidRPr="00AD36D4">
              <w:rPr>
                <w:rFonts w:ascii="Verdana" w:hAnsi="Verdana" w:cstheme="majorHAnsi"/>
              </w:rPr>
              <w:t xml:space="preserve"> Pitch.</w:t>
            </w:r>
          </w:p>
          <w:p w14:paraId="77111AE9" w14:textId="77777777" w:rsidR="00AD36D4" w:rsidRPr="00AD36D4" w:rsidRDefault="00AD36D4" w:rsidP="00AD36D4">
            <w:pPr>
              <w:rPr>
                <w:rFonts w:ascii="Verdana" w:hAnsi="Verdana" w:cstheme="majorHAnsi"/>
              </w:rPr>
            </w:pPr>
            <w:r w:rsidRPr="00AD36D4">
              <w:rPr>
                <w:rFonts w:ascii="Verdana" w:hAnsi="Verdana" w:cstheme="majorHAnsi"/>
              </w:rPr>
              <w:t>CE 1.4 Estructura sistemáticamente la Información de distintos medios para facilitar la interpretación de un fenómeno.</w:t>
            </w:r>
          </w:p>
          <w:p w14:paraId="51B26038" w14:textId="6BB10ADA" w:rsidR="008C315B" w:rsidRPr="00975F18" w:rsidRDefault="008C315B" w:rsidP="003D7DB5">
            <w:pPr>
              <w:rPr>
                <w:rFonts w:ascii="Verdana" w:hAnsi="Verdana"/>
              </w:rPr>
            </w:pPr>
          </w:p>
        </w:tc>
      </w:tr>
    </w:tbl>
    <w:p w14:paraId="4934F2F9" w14:textId="77777777" w:rsidR="008C315B" w:rsidRDefault="008C315B" w:rsidP="008C315B"/>
    <w:p w14:paraId="672D3594" w14:textId="77777777" w:rsidR="008C315B" w:rsidRDefault="008C315B" w:rsidP="00DD1C0B">
      <w:pPr>
        <w:rPr>
          <w:rFonts w:ascii="Verdana" w:hAnsi="Verdana"/>
        </w:rPr>
      </w:pPr>
    </w:p>
    <w:p w14:paraId="35B897C2" w14:textId="77777777" w:rsidR="008C315B" w:rsidRDefault="008C315B" w:rsidP="00DD1C0B">
      <w:pPr>
        <w:rPr>
          <w:rFonts w:ascii="Verdana" w:hAnsi="Verdana"/>
        </w:rPr>
      </w:pPr>
    </w:p>
    <w:p w14:paraId="59DE3C90" w14:textId="77777777" w:rsidR="008C315B" w:rsidRDefault="008C315B" w:rsidP="008C315B"/>
    <w:p w14:paraId="3DC6392E" w14:textId="77777777" w:rsidR="008C315B" w:rsidRPr="00C30323" w:rsidRDefault="008C315B" w:rsidP="008C315B">
      <w:pPr>
        <w:pStyle w:val="Citadestacada"/>
        <w:pBdr>
          <w:bottom w:val="single" w:sz="4" w:space="3" w:color="4472C4" w:themeColor="accent1"/>
        </w:pBdr>
        <w:ind w:left="0"/>
        <w:rPr>
          <w:rStyle w:val="SUBTTULO1"/>
          <w:i w:val="0"/>
          <w:iCs w:val="0"/>
        </w:rPr>
      </w:pPr>
      <w:r w:rsidRPr="00C30323">
        <w:rPr>
          <w:rStyle w:val="SUBTTULO1"/>
          <w:i w:val="0"/>
          <w:iCs w:val="0"/>
        </w:rPr>
        <w:t xml:space="preserve">UNIDAD 1: </w:t>
      </w:r>
      <w:r>
        <w:rPr>
          <w:rStyle w:val="SUBTTULO1"/>
          <w:i w:val="0"/>
          <w:iCs w:val="0"/>
        </w:rPr>
        <w:t>DISCURSO ARGUMENTATIVO ORAL Y ESCRITO</w:t>
      </w:r>
      <w:r w:rsidRPr="00C30323">
        <w:rPr>
          <w:rStyle w:val="SUBTTULO1"/>
          <w:i w:val="0"/>
          <w:iCs w:val="0"/>
        </w:rPr>
        <w:t xml:space="preserve"> </w:t>
      </w:r>
    </w:p>
    <w:p w14:paraId="788C5D85" w14:textId="402DF79F" w:rsidR="008C315B" w:rsidRPr="00C30323" w:rsidRDefault="008C315B" w:rsidP="008C315B">
      <w:pPr>
        <w:pStyle w:val="Ttulo2"/>
        <w:rPr>
          <w:rStyle w:val="SUBTTULO1"/>
        </w:rPr>
      </w:pPr>
      <w:r w:rsidRPr="00C30323">
        <w:rPr>
          <w:rStyle w:val="SUBTTULO1"/>
        </w:rPr>
        <w:t xml:space="preserve">SEMANA </w:t>
      </w:r>
      <w:r>
        <w:rPr>
          <w:rStyle w:val="SUBTTULO1"/>
        </w:rPr>
        <w:t>7</w:t>
      </w:r>
      <w:r w:rsidRPr="00C30323">
        <w:rPr>
          <w:rStyle w:val="SUBTTULO1"/>
        </w:rPr>
        <w:t xml:space="preserve">. </w:t>
      </w:r>
      <w:r w:rsidR="00D47BF3">
        <w:rPr>
          <w:rStyle w:val="SUBTTULO1"/>
        </w:rPr>
        <w:t>RECURSOS AUDIOVISUALES</w:t>
      </w:r>
    </w:p>
    <w:p w14:paraId="3BEC9FEB" w14:textId="77777777" w:rsidR="008C315B" w:rsidRDefault="008C315B" w:rsidP="008C315B"/>
    <w:p w14:paraId="7FBFC3B9" w14:textId="77777777" w:rsidR="008C315B" w:rsidRDefault="008C315B" w:rsidP="008C315B"/>
    <w:p w14:paraId="7AC489BD" w14:textId="77777777" w:rsidR="008C315B" w:rsidRDefault="008C315B" w:rsidP="008C315B"/>
    <w:tbl>
      <w:tblPr>
        <w:tblStyle w:val="Tablaconcuadrcula"/>
        <w:tblW w:w="9072" w:type="dxa"/>
        <w:tblInd w:w="-5" w:type="dxa"/>
        <w:tblLook w:val="04A0" w:firstRow="1" w:lastRow="0" w:firstColumn="1" w:lastColumn="0" w:noHBand="0" w:noVBand="1"/>
      </w:tblPr>
      <w:tblGrid>
        <w:gridCol w:w="1758"/>
        <w:gridCol w:w="2532"/>
        <w:gridCol w:w="2379"/>
        <w:gridCol w:w="2403"/>
      </w:tblGrid>
      <w:tr w:rsidR="008C315B" w:rsidRPr="00297A1F" w14:paraId="077FCFBF" w14:textId="77777777" w:rsidTr="00AD36D4">
        <w:tc>
          <w:tcPr>
            <w:tcW w:w="1758" w:type="dxa"/>
          </w:tcPr>
          <w:p w14:paraId="60E50953" w14:textId="77777777" w:rsidR="008C315B" w:rsidRPr="00975F18" w:rsidRDefault="008C315B" w:rsidP="003D7DB5">
            <w:pPr>
              <w:rPr>
                <w:rFonts w:ascii="Verdana" w:hAnsi="Verdana"/>
                <w:b/>
                <w:bCs/>
              </w:rPr>
            </w:pPr>
            <w:r w:rsidRPr="00975F18">
              <w:rPr>
                <w:rFonts w:ascii="Verdana" w:hAnsi="Verdana"/>
                <w:b/>
                <w:bCs/>
              </w:rPr>
              <w:t>¿Dónde lo debes hacer?</w:t>
            </w:r>
          </w:p>
        </w:tc>
        <w:tc>
          <w:tcPr>
            <w:tcW w:w="2532" w:type="dxa"/>
          </w:tcPr>
          <w:p w14:paraId="4DA3A41F" w14:textId="77777777" w:rsidR="008C315B" w:rsidRPr="00975F18" w:rsidRDefault="008C315B" w:rsidP="003D7DB5">
            <w:pPr>
              <w:rPr>
                <w:rFonts w:ascii="Verdana" w:hAnsi="Verdana"/>
                <w:b/>
                <w:bCs/>
              </w:rPr>
            </w:pPr>
            <w:r w:rsidRPr="00975F18">
              <w:rPr>
                <w:rFonts w:ascii="Verdana" w:hAnsi="Verdana"/>
                <w:b/>
                <w:bCs/>
              </w:rPr>
              <w:t>¿Qué debes hacer?</w:t>
            </w:r>
          </w:p>
        </w:tc>
        <w:tc>
          <w:tcPr>
            <w:tcW w:w="2379" w:type="dxa"/>
          </w:tcPr>
          <w:p w14:paraId="19DC137A" w14:textId="77777777" w:rsidR="008C315B" w:rsidRPr="00975F18" w:rsidRDefault="008C315B" w:rsidP="003D7DB5">
            <w:pPr>
              <w:rPr>
                <w:rFonts w:ascii="Verdana" w:hAnsi="Verdana"/>
                <w:b/>
                <w:bCs/>
              </w:rPr>
            </w:pPr>
            <w:r w:rsidRPr="00975F18">
              <w:rPr>
                <w:rFonts w:ascii="Verdana" w:hAnsi="Verdana"/>
                <w:b/>
                <w:bCs/>
              </w:rPr>
              <w:t>¿Cuándo lo debes hacer?</w:t>
            </w:r>
          </w:p>
        </w:tc>
        <w:tc>
          <w:tcPr>
            <w:tcW w:w="2403" w:type="dxa"/>
          </w:tcPr>
          <w:p w14:paraId="2AE3FD79" w14:textId="77777777" w:rsidR="008C315B" w:rsidRPr="00975F18" w:rsidRDefault="008C315B" w:rsidP="003D7DB5">
            <w:pPr>
              <w:rPr>
                <w:rFonts w:ascii="Verdana" w:hAnsi="Verdana"/>
                <w:b/>
                <w:bCs/>
              </w:rPr>
            </w:pPr>
            <w:r w:rsidRPr="00975F18">
              <w:rPr>
                <w:rFonts w:ascii="Verdana" w:hAnsi="Verdana"/>
                <w:b/>
                <w:bCs/>
              </w:rPr>
              <w:t>¿Para qué lo debes hacer?</w:t>
            </w:r>
          </w:p>
        </w:tc>
      </w:tr>
      <w:tr w:rsidR="008C315B" w:rsidRPr="00297A1F" w14:paraId="75F0B854" w14:textId="77777777" w:rsidTr="00AD36D4">
        <w:tc>
          <w:tcPr>
            <w:tcW w:w="1758" w:type="dxa"/>
            <w:vAlign w:val="center"/>
          </w:tcPr>
          <w:p w14:paraId="262BDAC2" w14:textId="77777777" w:rsidR="008C315B" w:rsidRPr="00975F18" w:rsidRDefault="008C315B" w:rsidP="003D7DB5">
            <w:pPr>
              <w:rPr>
                <w:rFonts w:ascii="Verdana" w:hAnsi="Verdana"/>
              </w:rPr>
            </w:pPr>
            <w:r w:rsidRPr="00975F18">
              <w:rPr>
                <w:rFonts w:ascii="Verdana" w:hAnsi="Verdana"/>
              </w:rPr>
              <w:t>Desarrollo de la experiencia de aprendizaje</w:t>
            </w:r>
          </w:p>
        </w:tc>
        <w:tc>
          <w:tcPr>
            <w:tcW w:w="2532" w:type="dxa"/>
          </w:tcPr>
          <w:p w14:paraId="7B741565" w14:textId="77777777" w:rsidR="008C315B" w:rsidRPr="00975F18" w:rsidRDefault="008C315B" w:rsidP="003D7DB5">
            <w:pPr>
              <w:rPr>
                <w:rFonts w:ascii="Verdana" w:hAnsi="Verdana"/>
              </w:rPr>
            </w:pPr>
            <w:r w:rsidRPr="00975F18">
              <w:rPr>
                <w:rFonts w:ascii="Verdana" w:hAnsi="Verdana"/>
                <w:b/>
                <w:bCs/>
              </w:rPr>
              <w:t xml:space="preserve">Revisar </w:t>
            </w:r>
            <w:r w:rsidRPr="00975F18">
              <w:rPr>
                <w:rFonts w:ascii="Verdana" w:hAnsi="Verdana"/>
              </w:rPr>
              <w:t>los recursos de aprendizaje disponibles en plataforma.</w:t>
            </w:r>
          </w:p>
        </w:tc>
        <w:tc>
          <w:tcPr>
            <w:tcW w:w="2379" w:type="dxa"/>
          </w:tcPr>
          <w:p w14:paraId="2F65CA7D" w14:textId="77777777" w:rsidR="008C315B" w:rsidRPr="00975F18" w:rsidRDefault="008C315B" w:rsidP="003D7DB5">
            <w:pPr>
              <w:rPr>
                <w:rFonts w:ascii="Verdana" w:hAnsi="Verdana"/>
              </w:rPr>
            </w:pPr>
            <w:r w:rsidRPr="00975F18">
              <w:rPr>
                <w:rFonts w:ascii="Verdana" w:hAnsi="Verdana"/>
              </w:rPr>
              <w:t>Debes realizar estas acciones durante el desarrollo de </w:t>
            </w:r>
          </w:p>
          <w:p w14:paraId="6F15EE8E" w14:textId="77777777" w:rsidR="008C315B" w:rsidRPr="00975F18" w:rsidRDefault="008C315B" w:rsidP="003D7DB5">
            <w:pPr>
              <w:rPr>
                <w:rFonts w:ascii="Verdana" w:hAnsi="Verdana"/>
              </w:rPr>
            </w:pPr>
            <w:r w:rsidRPr="00975F18">
              <w:rPr>
                <w:rFonts w:ascii="Verdana" w:hAnsi="Verdana"/>
              </w:rPr>
              <w:t>la semana, con el debido tiempo, para que puedas consultar tus dudas al docente de manera oportuna. </w:t>
            </w:r>
          </w:p>
          <w:p w14:paraId="376DB2ED" w14:textId="77777777" w:rsidR="008C315B" w:rsidRPr="00975F18" w:rsidRDefault="008C315B" w:rsidP="003D7DB5">
            <w:pPr>
              <w:rPr>
                <w:rFonts w:ascii="Verdana" w:hAnsi="Verdana"/>
              </w:rPr>
            </w:pPr>
            <w:r w:rsidRPr="00975F18">
              <w:rPr>
                <w:rFonts w:ascii="Verdana" w:hAnsi="Verdana"/>
              </w:rPr>
              <w:t> </w:t>
            </w:r>
          </w:p>
        </w:tc>
        <w:tc>
          <w:tcPr>
            <w:tcW w:w="2403" w:type="dxa"/>
          </w:tcPr>
          <w:p w14:paraId="0675F2D0" w14:textId="77777777" w:rsidR="008C315B" w:rsidRPr="00975F18" w:rsidRDefault="008C315B" w:rsidP="003D7DB5">
            <w:pPr>
              <w:rPr>
                <w:rFonts w:ascii="Verdana" w:hAnsi="Verdana"/>
              </w:rPr>
            </w:pPr>
            <w:r w:rsidRPr="00975F18">
              <w:rPr>
                <w:rFonts w:ascii="Verdana" w:hAnsi="Verdana"/>
              </w:rPr>
              <w:t>Para estudiar, internalizar y aplicar los contenidos que debes aprender durante la semana. </w:t>
            </w:r>
          </w:p>
        </w:tc>
      </w:tr>
      <w:tr w:rsidR="008C315B" w:rsidRPr="00297A1F" w14:paraId="730775C2" w14:textId="77777777" w:rsidTr="00AD36D4">
        <w:tc>
          <w:tcPr>
            <w:tcW w:w="1758" w:type="dxa"/>
            <w:vAlign w:val="center"/>
          </w:tcPr>
          <w:p w14:paraId="2EDC5325" w14:textId="77777777" w:rsidR="008C315B" w:rsidRPr="00975F18" w:rsidRDefault="008C315B" w:rsidP="003D7DB5">
            <w:pPr>
              <w:rPr>
                <w:rFonts w:ascii="Verdana" w:hAnsi="Verdana"/>
              </w:rPr>
            </w:pPr>
            <w:r w:rsidRPr="00975F18">
              <w:rPr>
                <w:rFonts w:ascii="Verdana" w:hAnsi="Verdana"/>
              </w:rPr>
              <w:t>Horas autónomas dirigidas</w:t>
            </w:r>
          </w:p>
          <w:p w14:paraId="556E8A2E" w14:textId="77777777" w:rsidR="008C315B" w:rsidRPr="00975F18" w:rsidRDefault="008C315B" w:rsidP="003D7DB5">
            <w:pPr>
              <w:rPr>
                <w:rFonts w:ascii="Verdana" w:hAnsi="Verdana"/>
              </w:rPr>
            </w:pPr>
          </w:p>
          <w:p w14:paraId="0CB7FB74" w14:textId="77777777" w:rsidR="008C315B" w:rsidRPr="00975F18" w:rsidRDefault="008C315B" w:rsidP="003D7DB5">
            <w:pPr>
              <w:rPr>
                <w:rFonts w:ascii="Verdana" w:hAnsi="Verdana"/>
              </w:rPr>
            </w:pPr>
          </w:p>
        </w:tc>
        <w:tc>
          <w:tcPr>
            <w:tcW w:w="2532" w:type="dxa"/>
          </w:tcPr>
          <w:p w14:paraId="09364478" w14:textId="77777777" w:rsidR="008C315B" w:rsidRPr="00975F18" w:rsidRDefault="008C315B" w:rsidP="003D7DB5">
            <w:pPr>
              <w:rPr>
                <w:rFonts w:ascii="Verdana" w:hAnsi="Verdana"/>
              </w:rPr>
            </w:pPr>
            <w:r w:rsidRPr="00975F18">
              <w:rPr>
                <w:rFonts w:ascii="Verdana" w:hAnsi="Verdana"/>
                <w:b/>
                <w:bCs/>
              </w:rPr>
              <w:t xml:space="preserve">Revisar </w:t>
            </w:r>
            <w:r w:rsidRPr="00975F18">
              <w:rPr>
                <w:rFonts w:ascii="Verdana" w:hAnsi="Verdana"/>
              </w:rPr>
              <w:t>el material complementario sugerido por el docente.</w:t>
            </w:r>
          </w:p>
          <w:p w14:paraId="01ED7355" w14:textId="77777777" w:rsidR="008C315B" w:rsidRPr="00975F18" w:rsidRDefault="008C315B" w:rsidP="003D7DB5">
            <w:pPr>
              <w:rPr>
                <w:rFonts w:ascii="Verdana" w:hAnsi="Verdana"/>
              </w:rPr>
            </w:pPr>
            <w:r w:rsidRPr="00975F18">
              <w:rPr>
                <w:rFonts w:ascii="Verdana" w:hAnsi="Verdana"/>
                <w:b/>
                <w:bCs/>
              </w:rPr>
              <w:t xml:space="preserve">Realizar, </w:t>
            </w:r>
            <w:r w:rsidRPr="00975F18">
              <w:rPr>
                <w:rFonts w:ascii="Verdana" w:hAnsi="Verdana"/>
              </w:rPr>
              <w:t>de manera autónoma,</w:t>
            </w:r>
            <w:r w:rsidRPr="00975F18">
              <w:rPr>
                <w:rFonts w:ascii="Verdana" w:hAnsi="Verdana"/>
                <w:b/>
                <w:bCs/>
              </w:rPr>
              <w:t xml:space="preserve"> </w:t>
            </w:r>
            <w:r w:rsidRPr="00975F18">
              <w:rPr>
                <w:rFonts w:ascii="Verdana" w:hAnsi="Verdana"/>
              </w:rPr>
              <w:t>las actividades sugeridas.</w:t>
            </w:r>
          </w:p>
          <w:p w14:paraId="0D6E3F27" w14:textId="77777777" w:rsidR="008C315B" w:rsidRPr="00975F18" w:rsidRDefault="008C315B" w:rsidP="003D7DB5">
            <w:pPr>
              <w:rPr>
                <w:rFonts w:ascii="Verdana" w:hAnsi="Verdana"/>
              </w:rPr>
            </w:pPr>
          </w:p>
        </w:tc>
        <w:tc>
          <w:tcPr>
            <w:tcW w:w="2379" w:type="dxa"/>
          </w:tcPr>
          <w:p w14:paraId="59796248" w14:textId="77777777" w:rsidR="008C315B" w:rsidRPr="00975F18" w:rsidRDefault="008C315B" w:rsidP="003D7DB5">
            <w:pPr>
              <w:rPr>
                <w:rFonts w:ascii="Verdana" w:hAnsi="Verdana"/>
              </w:rPr>
            </w:pPr>
            <w:r w:rsidRPr="00975F18">
              <w:rPr>
                <w:rFonts w:ascii="Verdana" w:hAnsi="Verdana"/>
              </w:rPr>
              <w:t>Se sugiere que lo hagas en tus tiempos de estudio autónomo.</w:t>
            </w:r>
          </w:p>
        </w:tc>
        <w:tc>
          <w:tcPr>
            <w:tcW w:w="2403" w:type="dxa"/>
          </w:tcPr>
          <w:p w14:paraId="20BC4DF5" w14:textId="77777777" w:rsidR="008C315B" w:rsidRPr="00975F18" w:rsidRDefault="008C315B" w:rsidP="003D7DB5">
            <w:pPr>
              <w:rPr>
                <w:rFonts w:ascii="Verdana" w:hAnsi="Verdana"/>
              </w:rPr>
            </w:pPr>
            <w:r w:rsidRPr="00975F18">
              <w:rPr>
                <w:rFonts w:ascii="Verdana" w:hAnsi="Verdana"/>
              </w:rPr>
              <w:t xml:space="preserve">Para profundizar y apropiarte de los aprendizajes desarrollados durante la semana. </w:t>
            </w:r>
          </w:p>
        </w:tc>
      </w:tr>
      <w:tr w:rsidR="008C315B" w:rsidRPr="00297A1F" w14:paraId="05EB43AB" w14:textId="77777777" w:rsidTr="00AD36D4">
        <w:tc>
          <w:tcPr>
            <w:tcW w:w="1758" w:type="dxa"/>
            <w:vAlign w:val="center"/>
          </w:tcPr>
          <w:p w14:paraId="003D97CE" w14:textId="77777777" w:rsidR="008C315B" w:rsidRPr="001D6B0C" w:rsidRDefault="008C315B" w:rsidP="003D7DB5">
            <w:pPr>
              <w:rPr>
                <w:rFonts w:ascii="Verdana" w:hAnsi="Verdana"/>
              </w:rPr>
            </w:pPr>
            <w:r w:rsidRPr="001D6B0C">
              <w:rPr>
                <w:rFonts w:ascii="Verdana" w:hAnsi="Verdana"/>
              </w:rPr>
              <w:t>Sesión sincrónica</w:t>
            </w:r>
          </w:p>
          <w:p w14:paraId="55F564C5" w14:textId="77777777" w:rsidR="008C315B" w:rsidRPr="001D6B0C" w:rsidRDefault="008C315B" w:rsidP="003D7DB5">
            <w:pPr>
              <w:rPr>
                <w:rFonts w:ascii="Verdana" w:hAnsi="Verdana"/>
              </w:rPr>
            </w:pPr>
          </w:p>
          <w:p w14:paraId="4227B67B" w14:textId="77777777" w:rsidR="008C315B" w:rsidRPr="001D6B0C" w:rsidRDefault="008C315B" w:rsidP="003D7DB5">
            <w:pPr>
              <w:rPr>
                <w:rFonts w:ascii="Verdana" w:hAnsi="Verdana"/>
              </w:rPr>
            </w:pPr>
          </w:p>
        </w:tc>
        <w:tc>
          <w:tcPr>
            <w:tcW w:w="2532" w:type="dxa"/>
          </w:tcPr>
          <w:p w14:paraId="0890578A" w14:textId="77777777" w:rsidR="008C315B" w:rsidRPr="001D6B0C" w:rsidRDefault="008C315B" w:rsidP="003D7DB5">
            <w:pPr>
              <w:rPr>
                <w:rFonts w:ascii="Verdana" w:hAnsi="Verdana"/>
              </w:rPr>
            </w:pPr>
            <w:r w:rsidRPr="001D6B0C">
              <w:rPr>
                <w:rFonts w:ascii="Verdana" w:hAnsi="Verdana"/>
                <w:b/>
                <w:bCs/>
              </w:rPr>
              <w:lastRenderedPageBreak/>
              <w:t xml:space="preserve">Participar </w:t>
            </w:r>
            <w:r w:rsidRPr="001D6B0C">
              <w:rPr>
                <w:rFonts w:ascii="Verdana" w:hAnsi="Verdana"/>
              </w:rPr>
              <w:t xml:space="preserve">en la sesión, ingresando a la plataforma de </w:t>
            </w:r>
            <w:r w:rsidRPr="001D6B0C">
              <w:rPr>
                <w:rFonts w:ascii="Verdana" w:hAnsi="Verdana"/>
              </w:rPr>
              <w:lastRenderedPageBreak/>
              <w:t>videoconferencia, en día y hora que señale tu docente.</w:t>
            </w:r>
          </w:p>
        </w:tc>
        <w:tc>
          <w:tcPr>
            <w:tcW w:w="2379" w:type="dxa"/>
          </w:tcPr>
          <w:p w14:paraId="247B0E38" w14:textId="77777777" w:rsidR="008C315B" w:rsidRPr="001D6B0C" w:rsidRDefault="008C315B" w:rsidP="003D7DB5">
            <w:pPr>
              <w:rPr>
                <w:rFonts w:ascii="Verdana" w:hAnsi="Verdana"/>
              </w:rPr>
            </w:pPr>
            <w:r w:rsidRPr="001D6B0C">
              <w:rPr>
                <w:rFonts w:ascii="Verdana" w:hAnsi="Verdana"/>
              </w:rPr>
              <w:lastRenderedPageBreak/>
              <w:t xml:space="preserve">En la fecha y hora que se comunicará </w:t>
            </w:r>
            <w:r w:rsidRPr="001D6B0C">
              <w:rPr>
                <w:rFonts w:ascii="Verdana" w:hAnsi="Verdana"/>
              </w:rPr>
              <w:lastRenderedPageBreak/>
              <w:t xml:space="preserve">oportunamente a través de los canales establecidos. </w:t>
            </w:r>
          </w:p>
        </w:tc>
        <w:tc>
          <w:tcPr>
            <w:tcW w:w="2403" w:type="dxa"/>
          </w:tcPr>
          <w:p w14:paraId="1FDD3FF4" w14:textId="77777777" w:rsidR="008C315B" w:rsidRPr="001D6B0C" w:rsidRDefault="008C315B" w:rsidP="003D7DB5">
            <w:pPr>
              <w:rPr>
                <w:rFonts w:ascii="Verdana" w:hAnsi="Verdana"/>
              </w:rPr>
            </w:pPr>
            <w:r w:rsidRPr="001D6B0C">
              <w:rPr>
                <w:rFonts w:ascii="Verdana" w:hAnsi="Verdana"/>
              </w:rPr>
              <w:lastRenderedPageBreak/>
              <w:t xml:space="preserve">Para repasar los contenidos de la semana, y aclarar </w:t>
            </w:r>
            <w:r w:rsidRPr="001D6B0C">
              <w:rPr>
                <w:rFonts w:ascii="Verdana" w:hAnsi="Verdana"/>
              </w:rPr>
              <w:lastRenderedPageBreak/>
              <w:t>dudas sobre el contenido, evaluaciones o los materiales de estudio. Podrás compartir de manera sincrónica por videoconferencia con tu docente, compañeros y compañeras.</w:t>
            </w:r>
          </w:p>
        </w:tc>
      </w:tr>
      <w:tr w:rsidR="008C315B" w:rsidRPr="00297A1F" w14:paraId="30F2AFCF" w14:textId="77777777" w:rsidTr="00AD36D4">
        <w:tc>
          <w:tcPr>
            <w:tcW w:w="1758" w:type="dxa"/>
            <w:vAlign w:val="center"/>
          </w:tcPr>
          <w:p w14:paraId="2D8FAA4C" w14:textId="77777777" w:rsidR="008C315B" w:rsidRPr="00975F18" w:rsidRDefault="008C315B" w:rsidP="003D7DB5">
            <w:pPr>
              <w:jc w:val="center"/>
              <w:rPr>
                <w:rFonts w:ascii="Verdana" w:hAnsi="Verdana" w:cstheme="majorHAnsi"/>
              </w:rPr>
            </w:pPr>
            <w:r w:rsidRPr="00975F18">
              <w:rPr>
                <w:rFonts w:ascii="Verdana" w:hAnsi="Verdana" w:cstheme="majorHAnsi"/>
              </w:rPr>
              <w:lastRenderedPageBreak/>
              <w:t xml:space="preserve">Evaluación formativa </w:t>
            </w:r>
          </w:p>
          <w:p w14:paraId="7B8501C5" w14:textId="77777777" w:rsidR="008C315B" w:rsidRPr="00975F18" w:rsidRDefault="008C315B" w:rsidP="003D7DB5">
            <w:pPr>
              <w:jc w:val="center"/>
              <w:rPr>
                <w:rFonts w:ascii="Verdana" w:hAnsi="Verdana" w:cstheme="majorHAnsi"/>
              </w:rPr>
            </w:pPr>
          </w:p>
          <w:p w14:paraId="38A1CC71" w14:textId="77777777" w:rsidR="008C315B" w:rsidRPr="00975F18" w:rsidRDefault="008C315B" w:rsidP="003D7DB5">
            <w:pPr>
              <w:rPr>
                <w:rFonts w:ascii="Verdana" w:hAnsi="Verdana"/>
              </w:rPr>
            </w:pPr>
          </w:p>
        </w:tc>
        <w:tc>
          <w:tcPr>
            <w:tcW w:w="2532" w:type="dxa"/>
          </w:tcPr>
          <w:p w14:paraId="322CD7DA" w14:textId="77777777" w:rsidR="008C315B" w:rsidRPr="00975F18" w:rsidRDefault="008C315B" w:rsidP="003D7DB5">
            <w:pPr>
              <w:rPr>
                <w:rFonts w:ascii="Verdana" w:hAnsi="Verdana"/>
                <w:b/>
                <w:bCs/>
              </w:rPr>
            </w:pPr>
            <w:r w:rsidRPr="00975F18">
              <w:rPr>
                <w:rFonts w:ascii="Verdana" w:hAnsi="Verdana" w:cstheme="majorHAnsi"/>
                <w:b/>
                <w:bCs/>
              </w:rPr>
              <w:t xml:space="preserve">De manera </w:t>
            </w:r>
            <w:r w:rsidRPr="008C315B">
              <w:rPr>
                <w:rFonts w:ascii="Verdana" w:hAnsi="Verdana" w:cstheme="majorHAnsi"/>
                <w:b/>
                <w:bCs/>
              </w:rPr>
              <w:t>individual,</w:t>
            </w:r>
            <w:r w:rsidRPr="00975F18">
              <w:rPr>
                <w:rFonts w:ascii="Verdana" w:hAnsi="Verdana" w:cstheme="majorHAnsi"/>
                <w:b/>
                <w:bCs/>
              </w:rPr>
              <w:t xml:space="preserve"> </w:t>
            </w:r>
            <w:r w:rsidRPr="00975F18">
              <w:rPr>
                <w:rFonts w:ascii="Verdana" w:hAnsi="Verdana" w:cstheme="majorHAnsi"/>
              </w:rPr>
              <w:t>debes realizar la actividad que se indica.</w:t>
            </w:r>
          </w:p>
        </w:tc>
        <w:tc>
          <w:tcPr>
            <w:tcW w:w="2379" w:type="dxa"/>
          </w:tcPr>
          <w:p w14:paraId="7D61A700" w14:textId="2D077904" w:rsidR="008C315B" w:rsidRPr="00975F18" w:rsidRDefault="008C315B" w:rsidP="003D7DB5">
            <w:pPr>
              <w:rPr>
                <w:rFonts w:ascii="Verdana" w:hAnsi="Verdana" w:cstheme="majorHAnsi"/>
              </w:rPr>
            </w:pPr>
            <w:r w:rsidRPr="00975F18">
              <w:rPr>
                <w:rFonts w:ascii="Verdana" w:hAnsi="Verdana" w:cstheme="majorHAnsi"/>
              </w:rPr>
              <w:t>Durante la semana</w:t>
            </w:r>
            <w:r>
              <w:rPr>
                <w:rFonts w:ascii="Verdana" w:hAnsi="Verdana" w:cstheme="majorHAnsi"/>
              </w:rPr>
              <w:t xml:space="preserve"> deberás </w:t>
            </w:r>
            <w:r w:rsidR="00AD36D4">
              <w:rPr>
                <w:rFonts w:ascii="Verdana" w:hAnsi="Verdana" w:cstheme="majorHAnsi"/>
              </w:rPr>
              <w:t>participar activamente en un foro de discusión.</w:t>
            </w:r>
          </w:p>
          <w:p w14:paraId="26509EEA" w14:textId="77777777" w:rsidR="008C315B" w:rsidRPr="00975F18" w:rsidRDefault="008C315B" w:rsidP="003D7DB5">
            <w:pPr>
              <w:rPr>
                <w:rFonts w:ascii="Verdana" w:hAnsi="Verdana" w:cstheme="majorHAnsi"/>
              </w:rPr>
            </w:pPr>
          </w:p>
          <w:p w14:paraId="7DED50D8" w14:textId="77777777" w:rsidR="008C315B" w:rsidRPr="00975F18" w:rsidRDefault="008C315B" w:rsidP="003D7DB5">
            <w:pPr>
              <w:rPr>
                <w:rFonts w:ascii="Verdana" w:hAnsi="Verdana"/>
              </w:rPr>
            </w:pPr>
            <w:r w:rsidRPr="00975F18">
              <w:rPr>
                <w:rFonts w:ascii="Verdana" w:hAnsi="Verdana" w:cstheme="majorHAnsi"/>
              </w:rPr>
              <w:t xml:space="preserve">Esta evaluación tiene un </w:t>
            </w:r>
            <w:r w:rsidRPr="00975F18">
              <w:rPr>
                <w:rFonts w:ascii="Verdana" w:hAnsi="Verdana" w:cstheme="majorHAnsi"/>
                <w:b/>
                <w:bCs/>
              </w:rPr>
              <w:t>0% de ponderación</w:t>
            </w:r>
            <w:r w:rsidRPr="00975F18">
              <w:rPr>
                <w:rFonts w:ascii="Verdana" w:hAnsi="Verdana" w:cstheme="majorHAnsi"/>
              </w:rPr>
              <w:t xml:space="preserve"> sobre la nota de la asignatura.</w:t>
            </w:r>
          </w:p>
        </w:tc>
        <w:tc>
          <w:tcPr>
            <w:tcW w:w="2403" w:type="dxa"/>
          </w:tcPr>
          <w:p w14:paraId="14436682" w14:textId="77777777" w:rsidR="008C315B" w:rsidRPr="00975F18" w:rsidRDefault="008C315B" w:rsidP="003D7DB5">
            <w:pPr>
              <w:jc w:val="both"/>
              <w:rPr>
                <w:rFonts w:ascii="Verdana" w:hAnsi="Verdana" w:cstheme="majorHAnsi"/>
              </w:rPr>
            </w:pPr>
            <w:r w:rsidRPr="00975F18">
              <w:rPr>
                <w:rFonts w:ascii="Verdana" w:hAnsi="Verdana" w:cstheme="majorHAnsi"/>
              </w:rPr>
              <w:t>Para demostrar el logro del resultado de aprendizaje y criterios de evaluación:</w:t>
            </w:r>
          </w:p>
          <w:p w14:paraId="78C03C40" w14:textId="77777777" w:rsidR="008C315B" w:rsidRPr="00975F18" w:rsidRDefault="008C315B" w:rsidP="003D7DB5">
            <w:pPr>
              <w:jc w:val="both"/>
              <w:rPr>
                <w:rFonts w:ascii="Verdana" w:hAnsi="Verdana" w:cstheme="majorHAnsi"/>
              </w:rPr>
            </w:pPr>
          </w:p>
          <w:p w14:paraId="01D457D8" w14:textId="77777777" w:rsidR="008C315B" w:rsidRPr="00975F18" w:rsidRDefault="008C315B" w:rsidP="003D7DB5">
            <w:pPr>
              <w:pStyle w:val="NormalWeb"/>
              <w:jc w:val="both"/>
              <w:rPr>
                <w:rFonts w:ascii="Verdana" w:hAnsi="Verdana" w:cstheme="majorHAnsi"/>
              </w:rPr>
            </w:pPr>
            <w:r w:rsidRPr="00975F18">
              <w:rPr>
                <w:rFonts w:ascii="Verdana" w:hAnsi="Verdana" w:cstheme="majorHAnsi"/>
                <w:b/>
                <w:bCs/>
              </w:rPr>
              <w:t>Resultado de aprendizaje</w:t>
            </w:r>
            <w:r w:rsidRPr="00975F18">
              <w:rPr>
                <w:rFonts w:ascii="Verdana" w:hAnsi="Verdana" w:cstheme="majorHAnsi"/>
              </w:rPr>
              <w:t xml:space="preserve"> </w:t>
            </w:r>
          </w:p>
          <w:p w14:paraId="4A3A9EDC" w14:textId="77777777" w:rsidR="008C315B" w:rsidRDefault="008C315B" w:rsidP="003D7DB5">
            <w:pPr>
              <w:jc w:val="both"/>
              <w:rPr>
                <w:rFonts w:ascii="Verdana" w:hAnsi="Verdana" w:cs="Calibri"/>
              </w:rPr>
            </w:pPr>
            <w:r w:rsidRPr="00DF4100">
              <w:rPr>
                <w:rFonts w:ascii="Verdana" w:hAnsi="Verdana" w:cs="Calibri"/>
              </w:rPr>
              <w:t xml:space="preserve">Expresa de forma oral y escrita una postura personal sobre un objeto de discusión que está instalado en la sociedad, en su área profesional o en las interacciones cotidianas, utilizando las estructuras propias de un discurso argumentativo ajustado al contexto e </w:t>
            </w:r>
            <w:r w:rsidRPr="00DF4100">
              <w:rPr>
                <w:rFonts w:ascii="Verdana" w:hAnsi="Verdana" w:cs="Calibri"/>
              </w:rPr>
              <w:lastRenderedPageBreak/>
              <w:t xml:space="preserve">interlocutores del Mundo Digital. </w:t>
            </w:r>
          </w:p>
          <w:p w14:paraId="45ED29E7" w14:textId="77777777" w:rsidR="008C315B" w:rsidRDefault="008C315B" w:rsidP="003D7DB5">
            <w:pPr>
              <w:jc w:val="both"/>
              <w:rPr>
                <w:rFonts w:ascii="Verdana" w:hAnsi="Verdana" w:cs="Calibri"/>
                <w:b/>
                <w:bCs/>
              </w:rPr>
            </w:pPr>
          </w:p>
          <w:p w14:paraId="366D5471" w14:textId="77777777" w:rsidR="008C315B" w:rsidRPr="00975F18" w:rsidRDefault="008C315B" w:rsidP="003D7DB5">
            <w:pPr>
              <w:jc w:val="both"/>
              <w:rPr>
                <w:rFonts w:ascii="Verdana" w:hAnsi="Verdana" w:cstheme="majorHAnsi"/>
                <w:b/>
                <w:bCs/>
              </w:rPr>
            </w:pPr>
            <w:r w:rsidRPr="00975F18">
              <w:rPr>
                <w:rFonts w:ascii="Verdana" w:hAnsi="Verdana" w:cstheme="majorHAnsi"/>
                <w:b/>
                <w:bCs/>
              </w:rPr>
              <w:t>Criterio de evaluación</w:t>
            </w:r>
          </w:p>
          <w:p w14:paraId="1B4D3E82" w14:textId="77777777" w:rsidR="008C315B" w:rsidRPr="00975F18" w:rsidRDefault="008C315B" w:rsidP="003D7DB5">
            <w:pPr>
              <w:jc w:val="both"/>
              <w:rPr>
                <w:rFonts w:ascii="Verdana" w:hAnsi="Verdana" w:cstheme="majorHAnsi"/>
                <w:b/>
                <w:bCs/>
              </w:rPr>
            </w:pPr>
          </w:p>
          <w:p w14:paraId="685B0C27" w14:textId="77777777" w:rsidR="00AD36D4" w:rsidRPr="00AD36D4" w:rsidRDefault="00AD36D4" w:rsidP="00AD36D4">
            <w:pPr>
              <w:jc w:val="both"/>
              <w:rPr>
                <w:rFonts w:ascii="Verdana" w:hAnsi="Verdana" w:cstheme="majorHAnsi"/>
                <w:lang w:val="es-ES_tradnl"/>
              </w:rPr>
            </w:pPr>
            <w:r w:rsidRPr="00AD36D4">
              <w:rPr>
                <w:rFonts w:ascii="Verdana" w:hAnsi="Verdana" w:cstheme="majorHAnsi"/>
                <w:lang w:val="es-ES_tradnl"/>
              </w:rPr>
              <w:t>CE 1.4 Estructura sistemáticamente la Información de distintos medios para facilitar la interpretación de un fenómeno.</w:t>
            </w:r>
          </w:p>
          <w:p w14:paraId="7A4129EF" w14:textId="77777777" w:rsidR="008C315B" w:rsidRPr="00975F18" w:rsidRDefault="008C315B" w:rsidP="003D7DB5">
            <w:pPr>
              <w:jc w:val="both"/>
              <w:rPr>
                <w:rFonts w:ascii="Verdana" w:hAnsi="Verdana"/>
              </w:rPr>
            </w:pPr>
          </w:p>
        </w:tc>
      </w:tr>
    </w:tbl>
    <w:p w14:paraId="0CCB0E90" w14:textId="77777777" w:rsidR="008C315B" w:rsidRDefault="008C315B" w:rsidP="008C315B"/>
    <w:p w14:paraId="4FF089AB" w14:textId="77777777" w:rsidR="008C315B" w:rsidRDefault="008C315B" w:rsidP="00DD1C0B">
      <w:pPr>
        <w:rPr>
          <w:rFonts w:ascii="Verdana" w:hAnsi="Verdana"/>
        </w:rPr>
      </w:pPr>
    </w:p>
    <w:p w14:paraId="6A72F415" w14:textId="77777777" w:rsidR="008C315B" w:rsidRDefault="008C315B" w:rsidP="00DD1C0B">
      <w:pPr>
        <w:rPr>
          <w:rFonts w:ascii="Verdana" w:hAnsi="Verdana"/>
        </w:rPr>
      </w:pPr>
    </w:p>
    <w:p w14:paraId="5180B001" w14:textId="77777777" w:rsidR="008C315B" w:rsidRDefault="008C315B" w:rsidP="008C315B"/>
    <w:p w14:paraId="50ECE4F6" w14:textId="77777777" w:rsidR="008C315B" w:rsidRPr="00C30323" w:rsidRDefault="008C315B" w:rsidP="008C315B">
      <w:pPr>
        <w:pStyle w:val="Citadestacada"/>
        <w:pBdr>
          <w:bottom w:val="single" w:sz="4" w:space="3" w:color="4472C4" w:themeColor="accent1"/>
        </w:pBdr>
        <w:ind w:left="0"/>
        <w:rPr>
          <w:rStyle w:val="SUBTTULO1"/>
          <w:i w:val="0"/>
          <w:iCs w:val="0"/>
        </w:rPr>
      </w:pPr>
      <w:r w:rsidRPr="00C30323">
        <w:rPr>
          <w:rStyle w:val="SUBTTULO1"/>
          <w:i w:val="0"/>
          <w:iCs w:val="0"/>
        </w:rPr>
        <w:t xml:space="preserve">UNIDAD 1: </w:t>
      </w:r>
      <w:r>
        <w:rPr>
          <w:rStyle w:val="SUBTTULO1"/>
          <w:i w:val="0"/>
          <w:iCs w:val="0"/>
        </w:rPr>
        <w:t>DISCURSO ARGUMENTATIVO ORAL Y ESCRITO</w:t>
      </w:r>
      <w:r w:rsidRPr="00C30323">
        <w:rPr>
          <w:rStyle w:val="SUBTTULO1"/>
          <w:i w:val="0"/>
          <w:iCs w:val="0"/>
        </w:rPr>
        <w:t xml:space="preserve"> </w:t>
      </w:r>
    </w:p>
    <w:p w14:paraId="2B189FF7" w14:textId="2390CBA5" w:rsidR="008C315B" w:rsidRPr="00C30323" w:rsidRDefault="008C315B" w:rsidP="008C315B">
      <w:pPr>
        <w:pStyle w:val="Ttulo2"/>
        <w:rPr>
          <w:rStyle w:val="SUBTTULO1"/>
        </w:rPr>
      </w:pPr>
      <w:r w:rsidRPr="00C30323">
        <w:rPr>
          <w:rStyle w:val="SUBTTULO1"/>
        </w:rPr>
        <w:t xml:space="preserve">SEMANA </w:t>
      </w:r>
      <w:r>
        <w:rPr>
          <w:rStyle w:val="SUBTTULO1"/>
        </w:rPr>
        <w:t>8</w:t>
      </w:r>
      <w:r w:rsidRPr="00C30323">
        <w:rPr>
          <w:rStyle w:val="SUBTTULO1"/>
        </w:rPr>
        <w:t xml:space="preserve">. </w:t>
      </w:r>
      <w:r w:rsidR="00D47BF3">
        <w:rPr>
          <w:rStyle w:val="SUBTTULO1"/>
        </w:rPr>
        <w:t>ESTRUCTURA DE RECURSOS</w:t>
      </w:r>
    </w:p>
    <w:p w14:paraId="6ABD7E1A" w14:textId="77777777" w:rsidR="008C315B" w:rsidRDefault="008C315B" w:rsidP="008C315B"/>
    <w:p w14:paraId="029B8E34" w14:textId="77777777" w:rsidR="008C315B" w:rsidRDefault="008C315B" w:rsidP="008C315B"/>
    <w:p w14:paraId="24AB23CE" w14:textId="77777777" w:rsidR="008C315B" w:rsidRDefault="008C315B" w:rsidP="008C315B"/>
    <w:tbl>
      <w:tblPr>
        <w:tblStyle w:val="Tablaconcuadrcula"/>
        <w:tblW w:w="9072" w:type="dxa"/>
        <w:tblInd w:w="-5" w:type="dxa"/>
        <w:tblLook w:val="04A0" w:firstRow="1" w:lastRow="0" w:firstColumn="1" w:lastColumn="0" w:noHBand="0" w:noVBand="1"/>
      </w:tblPr>
      <w:tblGrid>
        <w:gridCol w:w="1758"/>
        <w:gridCol w:w="2532"/>
        <w:gridCol w:w="2379"/>
        <w:gridCol w:w="2403"/>
      </w:tblGrid>
      <w:tr w:rsidR="008C315B" w:rsidRPr="00297A1F" w14:paraId="5F64DD01" w14:textId="77777777" w:rsidTr="00AD36D4">
        <w:tc>
          <w:tcPr>
            <w:tcW w:w="1758" w:type="dxa"/>
          </w:tcPr>
          <w:p w14:paraId="5489512E" w14:textId="77777777" w:rsidR="008C315B" w:rsidRPr="00975F18" w:rsidRDefault="008C315B" w:rsidP="003D7DB5">
            <w:pPr>
              <w:rPr>
                <w:rFonts w:ascii="Verdana" w:hAnsi="Verdana"/>
                <w:b/>
                <w:bCs/>
              </w:rPr>
            </w:pPr>
            <w:r w:rsidRPr="00975F18">
              <w:rPr>
                <w:rFonts w:ascii="Verdana" w:hAnsi="Verdana"/>
                <w:b/>
                <w:bCs/>
              </w:rPr>
              <w:t>¿Dónde lo debes hacer?</w:t>
            </w:r>
          </w:p>
        </w:tc>
        <w:tc>
          <w:tcPr>
            <w:tcW w:w="2532" w:type="dxa"/>
          </w:tcPr>
          <w:p w14:paraId="32FC3D29" w14:textId="77777777" w:rsidR="008C315B" w:rsidRPr="00975F18" w:rsidRDefault="008C315B" w:rsidP="003D7DB5">
            <w:pPr>
              <w:rPr>
                <w:rFonts w:ascii="Verdana" w:hAnsi="Verdana"/>
                <w:b/>
                <w:bCs/>
              </w:rPr>
            </w:pPr>
            <w:r w:rsidRPr="00975F18">
              <w:rPr>
                <w:rFonts w:ascii="Verdana" w:hAnsi="Verdana"/>
                <w:b/>
                <w:bCs/>
              </w:rPr>
              <w:t>¿Qué debes hacer?</w:t>
            </w:r>
          </w:p>
        </w:tc>
        <w:tc>
          <w:tcPr>
            <w:tcW w:w="2379" w:type="dxa"/>
          </w:tcPr>
          <w:p w14:paraId="11C31382" w14:textId="77777777" w:rsidR="008C315B" w:rsidRPr="00975F18" w:rsidRDefault="008C315B" w:rsidP="003D7DB5">
            <w:pPr>
              <w:rPr>
                <w:rFonts w:ascii="Verdana" w:hAnsi="Verdana"/>
                <w:b/>
                <w:bCs/>
              </w:rPr>
            </w:pPr>
            <w:r w:rsidRPr="00975F18">
              <w:rPr>
                <w:rFonts w:ascii="Verdana" w:hAnsi="Verdana"/>
                <w:b/>
                <w:bCs/>
              </w:rPr>
              <w:t>¿Cuándo lo debes hacer?</w:t>
            </w:r>
          </w:p>
        </w:tc>
        <w:tc>
          <w:tcPr>
            <w:tcW w:w="2403" w:type="dxa"/>
          </w:tcPr>
          <w:p w14:paraId="03D00BE4" w14:textId="77777777" w:rsidR="008C315B" w:rsidRPr="00975F18" w:rsidRDefault="008C315B" w:rsidP="003D7DB5">
            <w:pPr>
              <w:rPr>
                <w:rFonts w:ascii="Verdana" w:hAnsi="Verdana"/>
                <w:b/>
                <w:bCs/>
              </w:rPr>
            </w:pPr>
            <w:r w:rsidRPr="00975F18">
              <w:rPr>
                <w:rFonts w:ascii="Verdana" w:hAnsi="Verdana"/>
                <w:b/>
                <w:bCs/>
              </w:rPr>
              <w:t>¿Para qué lo debes hacer?</w:t>
            </w:r>
          </w:p>
        </w:tc>
      </w:tr>
      <w:tr w:rsidR="008C315B" w:rsidRPr="00297A1F" w14:paraId="63AC3E32" w14:textId="77777777" w:rsidTr="00AD36D4">
        <w:tc>
          <w:tcPr>
            <w:tcW w:w="1758" w:type="dxa"/>
            <w:vAlign w:val="center"/>
          </w:tcPr>
          <w:p w14:paraId="7E7A789F" w14:textId="77777777" w:rsidR="008C315B" w:rsidRPr="00975F18" w:rsidRDefault="008C315B" w:rsidP="003D7DB5">
            <w:pPr>
              <w:rPr>
                <w:rFonts w:ascii="Verdana" w:hAnsi="Verdana"/>
              </w:rPr>
            </w:pPr>
            <w:r w:rsidRPr="00975F18">
              <w:rPr>
                <w:rFonts w:ascii="Verdana" w:hAnsi="Verdana"/>
              </w:rPr>
              <w:t>Desarrollo de la experiencia de aprendizaje</w:t>
            </w:r>
          </w:p>
        </w:tc>
        <w:tc>
          <w:tcPr>
            <w:tcW w:w="2532" w:type="dxa"/>
          </w:tcPr>
          <w:p w14:paraId="3B7269F1" w14:textId="77777777" w:rsidR="008C315B" w:rsidRPr="00975F18" w:rsidRDefault="008C315B" w:rsidP="003D7DB5">
            <w:pPr>
              <w:rPr>
                <w:rFonts w:ascii="Verdana" w:hAnsi="Verdana"/>
              </w:rPr>
            </w:pPr>
            <w:r w:rsidRPr="00975F18">
              <w:rPr>
                <w:rFonts w:ascii="Verdana" w:hAnsi="Verdana"/>
                <w:b/>
                <w:bCs/>
              </w:rPr>
              <w:t xml:space="preserve">Revisar </w:t>
            </w:r>
            <w:r w:rsidRPr="00975F18">
              <w:rPr>
                <w:rFonts w:ascii="Verdana" w:hAnsi="Verdana"/>
              </w:rPr>
              <w:t>los recursos de aprendizaje disponibles en plataforma.</w:t>
            </w:r>
          </w:p>
        </w:tc>
        <w:tc>
          <w:tcPr>
            <w:tcW w:w="2379" w:type="dxa"/>
          </w:tcPr>
          <w:p w14:paraId="2F5717E5" w14:textId="77777777" w:rsidR="008C315B" w:rsidRPr="00975F18" w:rsidRDefault="008C315B" w:rsidP="003D7DB5">
            <w:pPr>
              <w:rPr>
                <w:rFonts w:ascii="Verdana" w:hAnsi="Verdana"/>
              </w:rPr>
            </w:pPr>
            <w:r w:rsidRPr="00975F18">
              <w:rPr>
                <w:rFonts w:ascii="Verdana" w:hAnsi="Verdana"/>
              </w:rPr>
              <w:t>Debes realizar estas acciones durante el desarrollo de </w:t>
            </w:r>
          </w:p>
          <w:p w14:paraId="3B3C81C3" w14:textId="77777777" w:rsidR="008C315B" w:rsidRPr="00975F18" w:rsidRDefault="008C315B" w:rsidP="003D7DB5">
            <w:pPr>
              <w:rPr>
                <w:rFonts w:ascii="Verdana" w:hAnsi="Verdana"/>
              </w:rPr>
            </w:pPr>
            <w:r w:rsidRPr="00975F18">
              <w:rPr>
                <w:rFonts w:ascii="Verdana" w:hAnsi="Verdana"/>
              </w:rPr>
              <w:t>la semana, con el debido tiempo, para que puedas consultar tus dudas al docente de manera oportuna. </w:t>
            </w:r>
          </w:p>
          <w:p w14:paraId="1B4AD9F4" w14:textId="77777777" w:rsidR="008C315B" w:rsidRPr="00975F18" w:rsidRDefault="008C315B" w:rsidP="003D7DB5">
            <w:pPr>
              <w:rPr>
                <w:rFonts w:ascii="Verdana" w:hAnsi="Verdana"/>
              </w:rPr>
            </w:pPr>
            <w:r w:rsidRPr="00975F18">
              <w:rPr>
                <w:rFonts w:ascii="Verdana" w:hAnsi="Verdana"/>
              </w:rPr>
              <w:t> </w:t>
            </w:r>
          </w:p>
        </w:tc>
        <w:tc>
          <w:tcPr>
            <w:tcW w:w="2403" w:type="dxa"/>
          </w:tcPr>
          <w:p w14:paraId="21981D64" w14:textId="77777777" w:rsidR="008C315B" w:rsidRPr="00975F18" w:rsidRDefault="008C315B" w:rsidP="003D7DB5">
            <w:pPr>
              <w:rPr>
                <w:rFonts w:ascii="Verdana" w:hAnsi="Verdana"/>
              </w:rPr>
            </w:pPr>
            <w:r w:rsidRPr="00975F18">
              <w:rPr>
                <w:rFonts w:ascii="Verdana" w:hAnsi="Verdana"/>
              </w:rPr>
              <w:t>Para estudiar, internalizar y aplicar los contenidos que debes aprender durante la semana. </w:t>
            </w:r>
          </w:p>
        </w:tc>
      </w:tr>
      <w:tr w:rsidR="008C315B" w:rsidRPr="00297A1F" w14:paraId="1A1BE37E" w14:textId="77777777" w:rsidTr="00AD36D4">
        <w:tc>
          <w:tcPr>
            <w:tcW w:w="1758" w:type="dxa"/>
            <w:vAlign w:val="center"/>
          </w:tcPr>
          <w:p w14:paraId="61DAFF32" w14:textId="77777777" w:rsidR="008C315B" w:rsidRPr="00975F18" w:rsidRDefault="008C315B" w:rsidP="003D7DB5">
            <w:pPr>
              <w:rPr>
                <w:rFonts w:ascii="Verdana" w:hAnsi="Verdana"/>
              </w:rPr>
            </w:pPr>
            <w:r w:rsidRPr="00975F18">
              <w:rPr>
                <w:rFonts w:ascii="Verdana" w:hAnsi="Verdana"/>
              </w:rPr>
              <w:lastRenderedPageBreak/>
              <w:t>Horas autónomas dirigidas</w:t>
            </w:r>
          </w:p>
          <w:p w14:paraId="297D04BF" w14:textId="77777777" w:rsidR="008C315B" w:rsidRPr="00975F18" w:rsidRDefault="008C315B" w:rsidP="003D7DB5">
            <w:pPr>
              <w:rPr>
                <w:rFonts w:ascii="Verdana" w:hAnsi="Verdana"/>
              </w:rPr>
            </w:pPr>
          </w:p>
          <w:p w14:paraId="3C2BD639" w14:textId="77777777" w:rsidR="008C315B" w:rsidRPr="00975F18" w:rsidRDefault="008C315B" w:rsidP="003D7DB5">
            <w:pPr>
              <w:rPr>
                <w:rFonts w:ascii="Verdana" w:hAnsi="Verdana"/>
              </w:rPr>
            </w:pPr>
          </w:p>
        </w:tc>
        <w:tc>
          <w:tcPr>
            <w:tcW w:w="2532" w:type="dxa"/>
          </w:tcPr>
          <w:p w14:paraId="78C62371" w14:textId="77777777" w:rsidR="008C315B" w:rsidRPr="00975F18" w:rsidRDefault="008C315B" w:rsidP="003D7DB5">
            <w:pPr>
              <w:rPr>
                <w:rFonts w:ascii="Verdana" w:hAnsi="Verdana"/>
              </w:rPr>
            </w:pPr>
            <w:r w:rsidRPr="00975F18">
              <w:rPr>
                <w:rFonts w:ascii="Verdana" w:hAnsi="Verdana"/>
                <w:b/>
                <w:bCs/>
              </w:rPr>
              <w:t xml:space="preserve">Revisar </w:t>
            </w:r>
            <w:r w:rsidRPr="00975F18">
              <w:rPr>
                <w:rFonts w:ascii="Verdana" w:hAnsi="Verdana"/>
              </w:rPr>
              <w:t>el material complementario sugerido por el docente.</w:t>
            </w:r>
          </w:p>
          <w:p w14:paraId="644AA4FA" w14:textId="77777777" w:rsidR="008C315B" w:rsidRPr="00975F18" w:rsidRDefault="008C315B" w:rsidP="003D7DB5">
            <w:pPr>
              <w:rPr>
                <w:rFonts w:ascii="Verdana" w:hAnsi="Verdana"/>
              </w:rPr>
            </w:pPr>
            <w:r w:rsidRPr="00975F18">
              <w:rPr>
                <w:rFonts w:ascii="Verdana" w:hAnsi="Verdana"/>
                <w:b/>
                <w:bCs/>
              </w:rPr>
              <w:t xml:space="preserve">Realizar, </w:t>
            </w:r>
            <w:r w:rsidRPr="00975F18">
              <w:rPr>
                <w:rFonts w:ascii="Verdana" w:hAnsi="Verdana"/>
              </w:rPr>
              <w:t>de manera autónoma,</w:t>
            </w:r>
            <w:r w:rsidRPr="00975F18">
              <w:rPr>
                <w:rFonts w:ascii="Verdana" w:hAnsi="Verdana"/>
                <w:b/>
                <w:bCs/>
              </w:rPr>
              <w:t xml:space="preserve"> </w:t>
            </w:r>
            <w:r w:rsidRPr="00975F18">
              <w:rPr>
                <w:rFonts w:ascii="Verdana" w:hAnsi="Verdana"/>
              </w:rPr>
              <w:t>las actividades sugeridas.</w:t>
            </w:r>
          </w:p>
          <w:p w14:paraId="1EA7FF7C" w14:textId="77777777" w:rsidR="008C315B" w:rsidRPr="00975F18" w:rsidRDefault="008C315B" w:rsidP="003D7DB5">
            <w:pPr>
              <w:rPr>
                <w:rFonts w:ascii="Verdana" w:hAnsi="Verdana"/>
              </w:rPr>
            </w:pPr>
          </w:p>
        </w:tc>
        <w:tc>
          <w:tcPr>
            <w:tcW w:w="2379" w:type="dxa"/>
          </w:tcPr>
          <w:p w14:paraId="2E010AC5" w14:textId="77777777" w:rsidR="008C315B" w:rsidRPr="00975F18" w:rsidRDefault="008C315B" w:rsidP="003D7DB5">
            <w:pPr>
              <w:rPr>
                <w:rFonts w:ascii="Verdana" w:hAnsi="Verdana"/>
              </w:rPr>
            </w:pPr>
            <w:r w:rsidRPr="00975F18">
              <w:rPr>
                <w:rFonts w:ascii="Verdana" w:hAnsi="Verdana"/>
              </w:rPr>
              <w:t>Se sugiere que lo hagas en tus tiempos de estudio autónomo.</w:t>
            </w:r>
          </w:p>
        </w:tc>
        <w:tc>
          <w:tcPr>
            <w:tcW w:w="2403" w:type="dxa"/>
          </w:tcPr>
          <w:p w14:paraId="7906EF6B" w14:textId="77777777" w:rsidR="008C315B" w:rsidRPr="00975F18" w:rsidRDefault="008C315B" w:rsidP="003D7DB5">
            <w:pPr>
              <w:rPr>
                <w:rFonts w:ascii="Verdana" w:hAnsi="Verdana"/>
              </w:rPr>
            </w:pPr>
            <w:r w:rsidRPr="00975F18">
              <w:rPr>
                <w:rFonts w:ascii="Verdana" w:hAnsi="Verdana"/>
              </w:rPr>
              <w:t xml:space="preserve">Para profundizar y apropiarte de los aprendizajes desarrollados durante la semana. </w:t>
            </w:r>
          </w:p>
        </w:tc>
      </w:tr>
      <w:tr w:rsidR="008C315B" w:rsidRPr="00297A1F" w14:paraId="32B2F75A" w14:textId="77777777" w:rsidTr="00AD36D4">
        <w:tc>
          <w:tcPr>
            <w:tcW w:w="1758" w:type="dxa"/>
            <w:vAlign w:val="center"/>
          </w:tcPr>
          <w:p w14:paraId="3AF329C6" w14:textId="77777777" w:rsidR="008C315B" w:rsidRPr="001D6B0C" w:rsidRDefault="008C315B" w:rsidP="003D7DB5">
            <w:pPr>
              <w:rPr>
                <w:rFonts w:ascii="Verdana" w:hAnsi="Verdana"/>
              </w:rPr>
            </w:pPr>
            <w:r w:rsidRPr="001D6B0C">
              <w:rPr>
                <w:rFonts w:ascii="Verdana" w:hAnsi="Verdana"/>
              </w:rPr>
              <w:t>Sesión sincrónica</w:t>
            </w:r>
          </w:p>
          <w:p w14:paraId="1D9651F8" w14:textId="77777777" w:rsidR="008C315B" w:rsidRPr="001D6B0C" w:rsidRDefault="008C315B" w:rsidP="003D7DB5">
            <w:pPr>
              <w:rPr>
                <w:rFonts w:ascii="Verdana" w:hAnsi="Verdana"/>
              </w:rPr>
            </w:pPr>
          </w:p>
          <w:p w14:paraId="2AD3640C" w14:textId="77777777" w:rsidR="008C315B" w:rsidRPr="001D6B0C" w:rsidRDefault="008C315B" w:rsidP="003D7DB5">
            <w:pPr>
              <w:rPr>
                <w:rFonts w:ascii="Verdana" w:hAnsi="Verdana"/>
              </w:rPr>
            </w:pPr>
          </w:p>
        </w:tc>
        <w:tc>
          <w:tcPr>
            <w:tcW w:w="2532" w:type="dxa"/>
          </w:tcPr>
          <w:p w14:paraId="0AB1E8BE" w14:textId="77777777" w:rsidR="008C315B" w:rsidRPr="001D6B0C" w:rsidRDefault="008C315B" w:rsidP="003D7DB5">
            <w:pPr>
              <w:rPr>
                <w:rFonts w:ascii="Verdana" w:hAnsi="Verdana"/>
              </w:rPr>
            </w:pPr>
            <w:r w:rsidRPr="001D6B0C">
              <w:rPr>
                <w:rFonts w:ascii="Verdana" w:hAnsi="Verdana"/>
                <w:b/>
                <w:bCs/>
              </w:rPr>
              <w:t xml:space="preserve">Participar </w:t>
            </w:r>
            <w:r w:rsidRPr="001D6B0C">
              <w:rPr>
                <w:rFonts w:ascii="Verdana" w:hAnsi="Verdana"/>
              </w:rPr>
              <w:t>en la sesión, ingresando a la plataforma de videoconferencia, en día y hora que señale tu docente.</w:t>
            </w:r>
          </w:p>
        </w:tc>
        <w:tc>
          <w:tcPr>
            <w:tcW w:w="2379" w:type="dxa"/>
          </w:tcPr>
          <w:p w14:paraId="663A8655" w14:textId="77777777" w:rsidR="008C315B" w:rsidRPr="001D6B0C" w:rsidRDefault="008C315B" w:rsidP="003D7DB5">
            <w:pPr>
              <w:rPr>
                <w:rFonts w:ascii="Verdana" w:hAnsi="Verdana"/>
              </w:rPr>
            </w:pPr>
            <w:r w:rsidRPr="001D6B0C">
              <w:rPr>
                <w:rFonts w:ascii="Verdana" w:hAnsi="Verdana"/>
              </w:rPr>
              <w:t xml:space="preserve">En la fecha y hora que se comunicará oportunamente a través de los canales establecidos. </w:t>
            </w:r>
          </w:p>
        </w:tc>
        <w:tc>
          <w:tcPr>
            <w:tcW w:w="2403" w:type="dxa"/>
          </w:tcPr>
          <w:p w14:paraId="6E404564" w14:textId="77777777" w:rsidR="008C315B" w:rsidRPr="001D6B0C" w:rsidRDefault="008C315B" w:rsidP="003D7DB5">
            <w:pPr>
              <w:rPr>
                <w:rFonts w:ascii="Verdana" w:hAnsi="Verdana"/>
              </w:rPr>
            </w:pPr>
            <w:r w:rsidRPr="001D6B0C">
              <w:rPr>
                <w:rFonts w:ascii="Verdana" w:hAnsi="Verdana"/>
              </w:rPr>
              <w:t>Para repasar los contenidos de la semana, y aclarar dudas sobre el contenido, evaluaciones o los materiales de estudio. Podrás compartir de manera sincrónica por videoconferencia con tu docente, compañeros y compañeras.</w:t>
            </w:r>
          </w:p>
        </w:tc>
      </w:tr>
      <w:tr w:rsidR="008C315B" w:rsidRPr="00297A1F" w14:paraId="7B4C0342" w14:textId="77777777" w:rsidTr="00AD36D4">
        <w:tc>
          <w:tcPr>
            <w:tcW w:w="1758" w:type="dxa"/>
            <w:vAlign w:val="center"/>
          </w:tcPr>
          <w:p w14:paraId="16C81270" w14:textId="77777777" w:rsidR="008C315B" w:rsidRPr="00975F18" w:rsidRDefault="008C315B" w:rsidP="003D7DB5">
            <w:pPr>
              <w:jc w:val="center"/>
              <w:rPr>
                <w:rFonts w:ascii="Verdana" w:hAnsi="Verdana" w:cstheme="majorHAnsi"/>
              </w:rPr>
            </w:pPr>
            <w:r w:rsidRPr="00975F18">
              <w:rPr>
                <w:rFonts w:ascii="Verdana" w:hAnsi="Verdana" w:cstheme="majorHAnsi"/>
              </w:rPr>
              <w:t xml:space="preserve">Evaluación formativa </w:t>
            </w:r>
          </w:p>
          <w:p w14:paraId="147804E4" w14:textId="77777777" w:rsidR="008C315B" w:rsidRPr="00975F18" w:rsidRDefault="008C315B" w:rsidP="003D7DB5">
            <w:pPr>
              <w:jc w:val="center"/>
              <w:rPr>
                <w:rFonts w:ascii="Verdana" w:hAnsi="Verdana" w:cstheme="majorHAnsi"/>
              </w:rPr>
            </w:pPr>
          </w:p>
          <w:p w14:paraId="5B606D20" w14:textId="77777777" w:rsidR="008C315B" w:rsidRPr="00975F18" w:rsidRDefault="008C315B" w:rsidP="003D7DB5">
            <w:pPr>
              <w:rPr>
                <w:rFonts w:ascii="Verdana" w:hAnsi="Verdana"/>
              </w:rPr>
            </w:pPr>
          </w:p>
        </w:tc>
        <w:tc>
          <w:tcPr>
            <w:tcW w:w="2532" w:type="dxa"/>
          </w:tcPr>
          <w:p w14:paraId="1D475DB6" w14:textId="77777777" w:rsidR="008C315B" w:rsidRPr="00975F18" w:rsidRDefault="008C315B" w:rsidP="003D7DB5">
            <w:pPr>
              <w:rPr>
                <w:rFonts w:ascii="Verdana" w:hAnsi="Verdana"/>
                <w:b/>
                <w:bCs/>
              </w:rPr>
            </w:pPr>
            <w:r w:rsidRPr="00975F18">
              <w:rPr>
                <w:rFonts w:ascii="Verdana" w:hAnsi="Verdana" w:cstheme="majorHAnsi"/>
                <w:b/>
                <w:bCs/>
              </w:rPr>
              <w:t xml:space="preserve">De manera </w:t>
            </w:r>
            <w:r w:rsidRPr="008C315B">
              <w:rPr>
                <w:rFonts w:ascii="Verdana" w:hAnsi="Verdana" w:cstheme="majorHAnsi"/>
                <w:b/>
                <w:bCs/>
              </w:rPr>
              <w:t>individual,</w:t>
            </w:r>
            <w:r w:rsidRPr="00975F18">
              <w:rPr>
                <w:rFonts w:ascii="Verdana" w:hAnsi="Verdana" w:cstheme="majorHAnsi"/>
                <w:b/>
                <w:bCs/>
              </w:rPr>
              <w:t xml:space="preserve"> </w:t>
            </w:r>
            <w:r w:rsidRPr="00975F18">
              <w:rPr>
                <w:rFonts w:ascii="Verdana" w:hAnsi="Verdana" w:cstheme="majorHAnsi"/>
              </w:rPr>
              <w:t>debes realizar la actividad que se indica.</w:t>
            </w:r>
          </w:p>
        </w:tc>
        <w:tc>
          <w:tcPr>
            <w:tcW w:w="2379" w:type="dxa"/>
          </w:tcPr>
          <w:p w14:paraId="55E2D6F9" w14:textId="77777777" w:rsidR="008C315B" w:rsidRPr="00975F18" w:rsidRDefault="008C315B" w:rsidP="003D7DB5">
            <w:pPr>
              <w:rPr>
                <w:rFonts w:ascii="Verdana" w:hAnsi="Verdana" w:cstheme="majorHAnsi"/>
              </w:rPr>
            </w:pPr>
            <w:r w:rsidRPr="00975F18">
              <w:rPr>
                <w:rFonts w:ascii="Verdana" w:hAnsi="Verdana" w:cstheme="majorHAnsi"/>
              </w:rPr>
              <w:t>Durante la semana</w:t>
            </w:r>
            <w:r>
              <w:rPr>
                <w:rFonts w:ascii="Verdana" w:hAnsi="Verdana" w:cstheme="majorHAnsi"/>
              </w:rPr>
              <w:t xml:space="preserve"> deberás seleccionar un texto coloquial y transformarlo a texto académico aplicando lo aprendido</w:t>
            </w:r>
            <w:r w:rsidRPr="00975F18">
              <w:rPr>
                <w:rFonts w:ascii="Verdana" w:hAnsi="Verdana" w:cstheme="majorHAnsi"/>
              </w:rPr>
              <w:t>.</w:t>
            </w:r>
          </w:p>
          <w:p w14:paraId="7A5DEFB6" w14:textId="77777777" w:rsidR="008C315B" w:rsidRPr="00975F18" w:rsidRDefault="008C315B" w:rsidP="003D7DB5">
            <w:pPr>
              <w:rPr>
                <w:rFonts w:ascii="Verdana" w:hAnsi="Verdana" w:cstheme="majorHAnsi"/>
              </w:rPr>
            </w:pPr>
          </w:p>
          <w:p w14:paraId="00C2107B" w14:textId="77777777" w:rsidR="008C315B" w:rsidRPr="00975F18" w:rsidRDefault="008C315B" w:rsidP="003D7DB5">
            <w:pPr>
              <w:rPr>
                <w:rFonts w:ascii="Verdana" w:hAnsi="Verdana"/>
              </w:rPr>
            </w:pPr>
            <w:r w:rsidRPr="00975F18">
              <w:rPr>
                <w:rFonts w:ascii="Verdana" w:hAnsi="Verdana" w:cstheme="majorHAnsi"/>
              </w:rPr>
              <w:t xml:space="preserve">Esta evaluación tiene un </w:t>
            </w:r>
            <w:r w:rsidRPr="00975F18">
              <w:rPr>
                <w:rFonts w:ascii="Verdana" w:hAnsi="Verdana" w:cstheme="majorHAnsi"/>
                <w:b/>
                <w:bCs/>
              </w:rPr>
              <w:t>0% de ponderación</w:t>
            </w:r>
            <w:r w:rsidRPr="00975F18">
              <w:rPr>
                <w:rFonts w:ascii="Verdana" w:hAnsi="Verdana" w:cstheme="majorHAnsi"/>
              </w:rPr>
              <w:t xml:space="preserve"> sobre la nota de la asignatura.</w:t>
            </w:r>
          </w:p>
        </w:tc>
        <w:tc>
          <w:tcPr>
            <w:tcW w:w="2403" w:type="dxa"/>
          </w:tcPr>
          <w:p w14:paraId="2FFEFFCC" w14:textId="77777777" w:rsidR="008C315B" w:rsidRPr="00975F18" w:rsidRDefault="008C315B" w:rsidP="003D7DB5">
            <w:pPr>
              <w:jc w:val="both"/>
              <w:rPr>
                <w:rFonts w:ascii="Verdana" w:hAnsi="Verdana" w:cstheme="majorHAnsi"/>
              </w:rPr>
            </w:pPr>
            <w:r w:rsidRPr="00975F18">
              <w:rPr>
                <w:rFonts w:ascii="Verdana" w:hAnsi="Verdana" w:cstheme="majorHAnsi"/>
              </w:rPr>
              <w:t>Para demostrar el logro del resultado de aprendizaje y criterios de evaluación:</w:t>
            </w:r>
          </w:p>
          <w:p w14:paraId="64A80907" w14:textId="77777777" w:rsidR="008C315B" w:rsidRPr="00975F18" w:rsidRDefault="008C315B" w:rsidP="003D7DB5">
            <w:pPr>
              <w:jc w:val="both"/>
              <w:rPr>
                <w:rFonts w:ascii="Verdana" w:hAnsi="Verdana" w:cstheme="majorHAnsi"/>
              </w:rPr>
            </w:pPr>
          </w:p>
          <w:p w14:paraId="1D6F47AB" w14:textId="77777777" w:rsidR="008C315B" w:rsidRPr="00975F18" w:rsidRDefault="008C315B" w:rsidP="003D7DB5">
            <w:pPr>
              <w:pStyle w:val="NormalWeb"/>
              <w:jc w:val="both"/>
              <w:rPr>
                <w:rFonts w:ascii="Verdana" w:hAnsi="Verdana" w:cstheme="majorHAnsi"/>
              </w:rPr>
            </w:pPr>
            <w:r w:rsidRPr="00975F18">
              <w:rPr>
                <w:rFonts w:ascii="Verdana" w:hAnsi="Verdana" w:cstheme="majorHAnsi"/>
                <w:b/>
                <w:bCs/>
              </w:rPr>
              <w:t>Resultado de aprendizaje</w:t>
            </w:r>
            <w:r w:rsidRPr="00975F18">
              <w:rPr>
                <w:rFonts w:ascii="Verdana" w:hAnsi="Verdana" w:cstheme="majorHAnsi"/>
              </w:rPr>
              <w:t xml:space="preserve"> </w:t>
            </w:r>
          </w:p>
          <w:p w14:paraId="511D3F7D" w14:textId="77777777" w:rsidR="008C315B" w:rsidRDefault="008C315B" w:rsidP="003D7DB5">
            <w:pPr>
              <w:jc w:val="both"/>
              <w:rPr>
                <w:rFonts w:ascii="Verdana" w:hAnsi="Verdana" w:cs="Calibri"/>
              </w:rPr>
            </w:pPr>
            <w:r w:rsidRPr="00DF4100">
              <w:rPr>
                <w:rFonts w:ascii="Verdana" w:hAnsi="Verdana" w:cs="Calibri"/>
              </w:rPr>
              <w:t xml:space="preserve">Expresa de forma oral y escrita una postura personal sobre un objeto de discusión que está instalado en </w:t>
            </w:r>
            <w:r w:rsidRPr="00DF4100">
              <w:rPr>
                <w:rFonts w:ascii="Verdana" w:hAnsi="Verdana" w:cs="Calibri"/>
              </w:rPr>
              <w:lastRenderedPageBreak/>
              <w:t xml:space="preserve">la sociedad, en su área profesional o en las interacciones cotidianas, utilizando las estructuras propias de un discurso argumentativo ajustado al contexto e interlocutores del Mundo Digital. </w:t>
            </w:r>
          </w:p>
          <w:p w14:paraId="6A198C7A" w14:textId="77777777" w:rsidR="008C315B" w:rsidRDefault="008C315B" w:rsidP="003D7DB5">
            <w:pPr>
              <w:jc w:val="both"/>
              <w:rPr>
                <w:rFonts w:ascii="Verdana" w:hAnsi="Verdana" w:cs="Calibri"/>
                <w:b/>
                <w:bCs/>
              </w:rPr>
            </w:pPr>
          </w:p>
          <w:p w14:paraId="712F1E00" w14:textId="77777777" w:rsidR="008C315B" w:rsidRPr="00975F18" w:rsidRDefault="008C315B" w:rsidP="003D7DB5">
            <w:pPr>
              <w:jc w:val="both"/>
              <w:rPr>
                <w:rFonts w:ascii="Verdana" w:hAnsi="Verdana" w:cstheme="majorHAnsi"/>
                <w:b/>
                <w:bCs/>
              </w:rPr>
            </w:pPr>
            <w:r w:rsidRPr="00975F18">
              <w:rPr>
                <w:rFonts w:ascii="Verdana" w:hAnsi="Verdana" w:cstheme="majorHAnsi"/>
                <w:b/>
                <w:bCs/>
              </w:rPr>
              <w:t>Criterio de evaluación</w:t>
            </w:r>
          </w:p>
          <w:p w14:paraId="379EE59B" w14:textId="77777777" w:rsidR="008C315B" w:rsidRPr="00975F18" w:rsidRDefault="008C315B" w:rsidP="003D7DB5">
            <w:pPr>
              <w:jc w:val="both"/>
              <w:rPr>
                <w:rFonts w:ascii="Verdana" w:hAnsi="Verdana" w:cstheme="majorHAnsi"/>
                <w:b/>
                <w:bCs/>
              </w:rPr>
            </w:pPr>
          </w:p>
          <w:p w14:paraId="65DB2BAC" w14:textId="77777777" w:rsidR="008C315B" w:rsidRPr="008C315B" w:rsidRDefault="008C315B" w:rsidP="003D7DB5">
            <w:pPr>
              <w:jc w:val="both"/>
              <w:rPr>
                <w:rFonts w:ascii="Verdana" w:hAnsi="Verdana" w:cstheme="majorHAnsi"/>
              </w:rPr>
            </w:pPr>
            <w:r w:rsidRPr="008C315B">
              <w:rPr>
                <w:rFonts w:ascii="Verdana" w:hAnsi="Verdana" w:cstheme="majorHAnsi"/>
                <w:lang w:val="es-ES"/>
              </w:rPr>
              <w:t xml:space="preserve">CE 1.1 </w:t>
            </w:r>
            <w:r w:rsidRPr="008C315B">
              <w:rPr>
                <w:rFonts w:ascii="Verdana" w:hAnsi="Verdana" w:cstheme="majorHAnsi"/>
              </w:rPr>
              <w:t xml:space="preserve">Elabora artículos de opinión utilizando la estructura de la escritura argumentativa, para expresar ideas de manera lógica y coherente acorde al contexto e interlocutores del Mundo Digital. </w:t>
            </w:r>
          </w:p>
          <w:p w14:paraId="24274073" w14:textId="77777777" w:rsidR="008C315B" w:rsidRPr="008C315B" w:rsidRDefault="008C315B" w:rsidP="003D7DB5">
            <w:pPr>
              <w:jc w:val="both"/>
              <w:rPr>
                <w:rFonts w:ascii="Verdana" w:hAnsi="Verdana" w:cstheme="majorHAnsi"/>
              </w:rPr>
            </w:pPr>
          </w:p>
          <w:p w14:paraId="10E042E3" w14:textId="77777777" w:rsidR="008C315B" w:rsidRDefault="008C315B" w:rsidP="003D7DB5">
            <w:pPr>
              <w:jc w:val="both"/>
              <w:rPr>
                <w:rFonts w:ascii="Verdana" w:hAnsi="Verdana" w:cstheme="majorHAnsi"/>
              </w:rPr>
            </w:pPr>
            <w:r w:rsidRPr="008C315B">
              <w:rPr>
                <w:rFonts w:ascii="Verdana" w:hAnsi="Verdana" w:cstheme="majorHAnsi"/>
              </w:rPr>
              <w:t xml:space="preserve">CE 1.4 Estructura sistemáticamente la Información de distintos medios para facilitar la  interpretación de un fenómeno. </w:t>
            </w:r>
          </w:p>
          <w:p w14:paraId="1A76284C" w14:textId="77777777" w:rsidR="001D6B0C" w:rsidRPr="008C315B" w:rsidRDefault="001D6B0C" w:rsidP="003D7DB5">
            <w:pPr>
              <w:jc w:val="both"/>
              <w:rPr>
                <w:rFonts w:ascii="Verdana" w:hAnsi="Verdana" w:cstheme="majorHAnsi"/>
              </w:rPr>
            </w:pPr>
          </w:p>
          <w:p w14:paraId="0672C068" w14:textId="77777777" w:rsidR="008C315B" w:rsidRPr="00975F18" w:rsidRDefault="008C315B" w:rsidP="003D7DB5">
            <w:pPr>
              <w:jc w:val="both"/>
              <w:rPr>
                <w:rFonts w:ascii="Verdana" w:hAnsi="Verdana"/>
              </w:rPr>
            </w:pPr>
          </w:p>
        </w:tc>
      </w:tr>
      <w:tr w:rsidR="00AD36D4" w:rsidRPr="00297A1F" w14:paraId="549EDAF8" w14:textId="77777777" w:rsidTr="00AD36D4">
        <w:tc>
          <w:tcPr>
            <w:tcW w:w="1758" w:type="dxa"/>
            <w:vAlign w:val="center"/>
          </w:tcPr>
          <w:p w14:paraId="2E2604FF" w14:textId="77777777" w:rsidR="00AD36D4" w:rsidRPr="00975F18" w:rsidRDefault="00AD36D4" w:rsidP="00AD36D4">
            <w:pPr>
              <w:jc w:val="center"/>
              <w:rPr>
                <w:rFonts w:ascii="Verdana" w:hAnsi="Verdana" w:cstheme="majorHAnsi"/>
              </w:rPr>
            </w:pPr>
            <w:r w:rsidRPr="00975F18">
              <w:rPr>
                <w:rFonts w:ascii="Verdana" w:hAnsi="Verdana" w:cstheme="majorHAnsi"/>
              </w:rPr>
              <w:lastRenderedPageBreak/>
              <w:t xml:space="preserve">Evaluación sumativa </w:t>
            </w:r>
          </w:p>
          <w:p w14:paraId="039A7472" w14:textId="77777777" w:rsidR="00AD36D4" w:rsidRPr="00975F18" w:rsidRDefault="00AD36D4" w:rsidP="00AD36D4">
            <w:pPr>
              <w:jc w:val="center"/>
              <w:rPr>
                <w:rFonts w:ascii="Verdana" w:hAnsi="Verdana" w:cstheme="majorHAnsi"/>
              </w:rPr>
            </w:pPr>
          </w:p>
          <w:p w14:paraId="5771E9AB" w14:textId="03A0CD80" w:rsidR="00AD36D4" w:rsidRPr="00975F18" w:rsidRDefault="00AD36D4" w:rsidP="00AD36D4">
            <w:pPr>
              <w:rPr>
                <w:rFonts w:ascii="Verdana" w:hAnsi="Verdana"/>
              </w:rPr>
            </w:pPr>
          </w:p>
        </w:tc>
        <w:tc>
          <w:tcPr>
            <w:tcW w:w="2532" w:type="dxa"/>
          </w:tcPr>
          <w:p w14:paraId="481E1E10" w14:textId="596A1D7F" w:rsidR="00AD36D4" w:rsidRPr="00AD36D4" w:rsidRDefault="00AD36D4" w:rsidP="00AD36D4">
            <w:pPr>
              <w:rPr>
                <w:rFonts w:ascii="Verdana" w:hAnsi="Verdana" w:cstheme="majorHAnsi"/>
              </w:rPr>
            </w:pPr>
            <w:r w:rsidRPr="00975F18">
              <w:rPr>
                <w:rFonts w:ascii="Verdana" w:hAnsi="Verdana" w:cstheme="majorHAnsi"/>
                <w:b/>
                <w:bCs/>
              </w:rPr>
              <w:t xml:space="preserve">De manera </w:t>
            </w:r>
            <w:r w:rsidRPr="00AD36D4">
              <w:rPr>
                <w:rFonts w:ascii="Verdana" w:hAnsi="Verdana" w:cstheme="majorHAnsi"/>
                <w:b/>
                <w:bCs/>
              </w:rPr>
              <w:t xml:space="preserve">grupal, </w:t>
            </w:r>
            <w:r w:rsidRPr="00AD36D4">
              <w:rPr>
                <w:rFonts w:ascii="Verdana" w:hAnsi="Verdana" w:cstheme="majorHAnsi"/>
              </w:rPr>
              <w:t>debes realizar la actividad que se indica.</w:t>
            </w:r>
          </w:p>
          <w:p w14:paraId="46741697" w14:textId="77777777" w:rsidR="00AD36D4" w:rsidRPr="00AD36D4" w:rsidRDefault="00AD36D4" w:rsidP="00AD36D4">
            <w:pPr>
              <w:rPr>
                <w:rFonts w:ascii="Verdana" w:hAnsi="Verdana" w:cstheme="majorHAnsi"/>
                <w:b/>
                <w:bCs/>
              </w:rPr>
            </w:pPr>
          </w:p>
          <w:p w14:paraId="6E938355" w14:textId="6377BD2A" w:rsidR="00AD36D4" w:rsidRPr="00975F18" w:rsidRDefault="00AD36D4" w:rsidP="00AD36D4">
            <w:pPr>
              <w:rPr>
                <w:rFonts w:ascii="Verdana" w:hAnsi="Verdana"/>
                <w:b/>
                <w:bCs/>
              </w:rPr>
            </w:pPr>
            <w:r w:rsidRPr="00AD36D4">
              <w:rPr>
                <w:rFonts w:ascii="Verdana" w:hAnsi="Verdana" w:cstheme="majorHAnsi"/>
              </w:rPr>
              <w:t xml:space="preserve">Esta actividad corresponde a una </w:t>
            </w:r>
            <w:r w:rsidRPr="00AD36D4">
              <w:rPr>
                <w:rFonts w:ascii="Verdana" w:hAnsi="Verdana" w:cstheme="majorHAnsi"/>
                <w:b/>
                <w:bCs/>
              </w:rPr>
              <w:t>evaluación acumulativa.</w:t>
            </w:r>
          </w:p>
        </w:tc>
        <w:tc>
          <w:tcPr>
            <w:tcW w:w="2379" w:type="dxa"/>
          </w:tcPr>
          <w:p w14:paraId="2C2243F9" w14:textId="26CA49D1" w:rsidR="00AD36D4" w:rsidRPr="00975F18" w:rsidRDefault="00AD36D4" w:rsidP="00AD36D4">
            <w:pPr>
              <w:rPr>
                <w:rFonts w:ascii="Verdana" w:hAnsi="Verdana" w:cstheme="majorHAnsi"/>
              </w:rPr>
            </w:pPr>
            <w:r w:rsidRPr="00975F18">
              <w:rPr>
                <w:rFonts w:ascii="Verdana" w:hAnsi="Verdana" w:cstheme="majorHAnsi"/>
              </w:rPr>
              <w:t>Durante la semana</w:t>
            </w:r>
            <w:r>
              <w:rPr>
                <w:rFonts w:ascii="Verdana" w:hAnsi="Verdana" w:cstheme="majorHAnsi"/>
              </w:rPr>
              <w:t xml:space="preserve"> deberán elaborar una presentación para posicional un servicio en las redes sociales. </w:t>
            </w:r>
          </w:p>
          <w:p w14:paraId="3996771B" w14:textId="77777777" w:rsidR="00AD36D4" w:rsidRPr="00975F18" w:rsidRDefault="00AD36D4" w:rsidP="00AD36D4">
            <w:pPr>
              <w:rPr>
                <w:rFonts w:ascii="Verdana" w:hAnsi="Verdana" w:cstheme="majorHAnsi"/>
              </w:rPr>
            </w:pPr>
          </w:p>
          <w:p w14:paraId="5C6423DE" w14:textId="471A5CE2" w:rsidR="00AD36D4" w:rsidRPr="00975F18" w:rsidRDefault="00AD36D4" w:rsidP="00AD36D4">
            <w:pPr>
              <w:rPr>
                <w:rFonts w:ascii="Verdana" w:hAnsi="Verdana" w:cstheme="majorHAnsi"/>
              </w:rPr>
            </w:pPr>
            <w:r w:rsidRPr="00975F18">
              <w:rPr>
                <w:rFonts w:ascii="Verdana" w:hAnsi="Verdana" w:cstheme="majorHAnsi"/>
              </w:rPr>
              <w:t xml:space="preserve">Esta evaluación tiene un </w:t>
            </w:r>
            <w:r w:rsidRPr="00AD36D4">
              <w:rPr>
                <w:rFonts w:ascii="Verdana" w:hAnsi="Verdana" w:cstheme="majorHAnsi"/>
                <w:b/>
                <w:bCs/>
              </w:rPr>
              <w:t xml:space="preserve">6% </w:t>
            </w:r>
            <w:r w:rsidRPr="00975F18">
              <w:rPr>
                <w:rFonts w:ascii="Verdana" w:hAnsi="Verdana" w:cstheme="majorHAnsi"/>
                <w:b/>
                <w:bCs/>
              </w:rPr>
              <w:t>de ponderación</w:t>
            </w:r>
            <w:r w:rsidRPr="00975F18">
              <w:rPr>
                <w:rFonts w:ascii="Verdana" w:hAnsi="Verdana" w:cstheme="majorHAnsi"/>
              </w:rPr>
              <w:t xml:space="preserve"> sobre la nota de la asignatura.</w:t>
            </w:r>
          </w:p>
          <w:p w14:paraId="08C0EC6B" w14:textId="77777777" w:rsidR="00AD36D4" w:rsidRPr="00975F18" w:rsidRDefault="00AD36D4" w:rsidP="00AD36D4">
            <w:pPr>
              <w:rPr>
                <w:rFonts w:ascii="Verdana" w:hAnsi="Verdana"/>
              </w:rPr>
            </w:pPr>
          </w:p>
        </w:tc>
        <w:tc>
          <w:tcPr>
            <w:tcW w:w="2403" w:type="dxa"/>
          </w:tcPr>
          <w:p w14:paraId="3FBCCC15" w14:textId="77777777" w:rsidR="00AD36D4" w:rsidRPr="00975F18" w:rsidRDefault="00AD36D4" w:rsidP="00AD36D4">
            <w:pPr>
              <w:jc w:val="both"/>
              <w:rPr>
                <w:rFonts w:ascii="Verdana" w:hAnsi="Verdana" w:cstheme="majorHAnsi"/>
              </w:rPr>
            </w:pPr>
            <w:r w:rsidRPr="00975F18">
              <w:rPr>
                <w:rFonts w:ascii="Verdana" w:hAnsi="Verdana" w:cstheme="majorHAnsi"/>
              </w:rPr>
              <w:t>Para demostrar el logro del resultado de aprendizaje y criterios de evaluación:</w:t>
            </w:r>
          </w:p>
          <w:p w14:paraId="48EE08F6" w14:textId="77777777" w:rsidR="00AD36D4" w:rsidRPr="00975F18" w:rsidRDefault="00AD36D4" w:rsidP="00AD36D4">
            <w:pPr>
              <w:jc w:val="both"/>
              <w:rPr>
                <w:rFonts w:ascii="Verdana" w:hAnsi="Verdana" w:cstheme="majorHAnsi"/>
              </w:rPr>
            </w:pPr>
          </w:p>
          <w:p w14:paraId="6EDA9C35" w14:textId="77777777" w:rsidR="00AD36D4" w:rsidRPr="00975F18" w:rsidRDefault="00AD36D4" w:rsidP="00AD36D4">
            <w:pPr>
              <w:pStyle w:val="NormalWeb"/>
              <w:jc w:val="both"/>
              <w:rPr>
                <w:rFonts w:ascii="Verdana" w:hAnsi="Verdana" w:cstheme="majorHAnsi"/>
              </w:rPr>
            </w:pPr>
            <w:r w:rsidRPr="00975F18">
              <w:rPr>
                <w:rFonts w:ascii="Verdana" w:hAnsi="Verdana" w:cstheme="majorHAnsi"/>
                <w:b/>
                <w:bCs/>
              </w:rPr>
              <w:t>Resultado de aprendizaje</w:t>
            </w:r>
            <w:r w:rsidRPr="00975F18">
              <w:rPr>
                <w:rFonts w:ascii="Verdana" w:hAnsi="Verdana" w:cstheme="majorHAnsi"/>
              </w:rPr>
              <w:t xml:space="preserve"> </w:t>
            </w:r>
          </w:p>
          <w:p w14:paraId="53A78B19" w14:textId="77777777" w:rsidR="00AD36D4" w:rsidRDefault="00AD36D4" w:rsidP="00AD36D4">
            <w:pPr>
              <w:jc w:val="both"/>
              <w:rPr>
                <w:rFonts w:ascii="Verdana" w:hAnsi="Verdana" w:cs="Calibri"/>
              </w:rPr>
            </w:pPr>
            <w:r w:rsidRPr="00DF4100">
              <w:rPr>
                <w:rFonts w:ascii="Verdana" w:hAnsi="Verdana" w:cs="Calibri"/>
              </w:rPr>
              <w:t xml:space="preserve">Expresa de forma oral y escrita una postura personal sobre un objeto de discusión que está instalado en la sociedad, en su área profesional o en las interacciones cotidianas, utilizando las estructuras propias de un discurso argumentativo ajustado al contexto e interlocutores del Mundo Digital. </w:t>
            </w:r>
          </w:p>
          <w:p w14:paraId="5D9022DC" w14:textId="77777777" w:rsidR="00AD36D4" w:rsidRDefault="00AD36D4" w:rsidP="00AD36D4">
            <w:pPr>
              <w:jc w:val="both"/>
              <w:rPr>
                <w:rFonts w:ascii="Verdana" w:hAnsi="Verdana" w:cs="Calibri"/>
                <w:b/>
                <w:bCs/>
              </w:rPr>
            </w:pPr>
          </w:p>
          <w:p w14:paraId="7D963785" w14:textId="77777777" w:rsidR="00AD36D4" w:rsidRPr="00975F18" w:rsidRDefault="00AD36D4" w:rsidP="00AD36D4">
            <w:pPr>
              <w:jc w:val="both"/>
              <w:rPr>
                <w:rFonts w:ascii="Verdana" w:hAnsi="Verdana" w:cstheme="majorHAnsi"/>
                <w:b/>
                <w:bCs/>
              </w:rPr>
            </w:pPr>
            <w:r w:rsidRPr="00975F18">
              <w:rPr>
                <w:rFonts w:ascii="Verdana" w:hAnsi="Verdana" w:cstheme="majorHAnsi"/>
                <w:b/>
                <w:bCs/>
              </w:rPr>
              <w:t>Criterio de evaluación</w:t>
            </w:r>
          </w:p>
          <w:p w14:paraId="06DCF536" w14:textId="77777777" w:rsidR="00AD36D4" w:rsidRPr="00975F18" w:rsidRDefault="00AD36D4" w:rsidP="00AD36D4">
            <w:pPr>
              <w:jc w:val="both"/>
              <w:rPr>
                <w:rFonts w:ascii="Verdana" w:hAnsi="Verdana" w:cstheme="majorHAnsi"/>
                <w:b/>
                <w:bCs/>
              </w:rPr>
            </w:pPr>
          </w:p>
          <w:p w14:paraId="65B7D0E3" w14:textId="77777777" w:rsidR="00AD36D4" w:rsidRPr="008C315B" w:rsidRDefault="00AD36D4" w:rsidP="00AD36D4">
            <w:pPr>
              <w:jc w:val="both"/>
              <w:rPr>
                <w:rFonts w:ascii="Verdana" w:hAnsi="Verdana" w:cstheme="majorHAnsi"/>
              </w:rPr>
            </w:pPr>
            <w:r w:rsidRPr="008C315B">
              <w:rPr>
                <w:rFonts w:ascii="Verdana" w:hAnsi="Verdana" w:cstheme="majorHAnsi"/>
                <w:lang w:val="es-ES"/>
              </w:rPr>
              <w:t xml:space="preserve">CE 1.1 </w:t>
            </w:r>
            <w:r w:rsidRPr="008C315B">
              <w:rPr>
                <w:rFonts w:ascii="Verdana" w:hAnsi="Verdana" w:cstheme="majorHAnsi"/>
              </w:rPr>
              <w:t xml:space="preserve">Elabora artículos de opinión utilizando la estructura de la escritura argumentativa, para expresar ideas de manera </w:t>
            </w:r>
            <w:r w:rsidRPr="008C315B">
              <w:rPr>
                <w:rFonts w:ascii="Verdana" w:hAnsi="Verdana" w:cstheme="majorHAnsi"/>
              </w:rPr>
              <w:lastRenderedPageBreak/>
              <w:t xml:space="preserve">lógica y coherente acorde al contexto e interlocutores del Mundo Digital. </w:t>
            </w:r>
          </w:p>
          <w:p w14:paraId="57D57E1D" w14:textId="77777777" w:rsidR="00AD36D4" w:rsidRPr="008C315B" w:rsidRDefault="00AD36D4" w:rsidP="00AD36D4">
            <w:pPr>
              <w:jc w:val="both"/>
              <w:rPr>
                <w:rFonts w:ascii="Verdana" w:hAnsi="Verdana" w:cstheme="majorHAnsi"/>
              </w:rPr>
            </w:pPr>
          </w:p>
          <w:p w14:paraId="3453FCB9" w14:textId="77777777" w:rsidR="00AD36D4" w:rsidRPr="008C315B" w:rsidRDefault="00AD36D4" w:rsidP="00AD36D4">
            <w:pPr>
              <w:jc w:val="both"/>
              <w:rPr>
                <w:rFonts w:ascii="Verdana" w:hAnsi="Verdana" w:cstheme="majorHAnsi"/>
              </w:rPr>
            </w:pPr>
            <w:r w:rsidRPr="008C315B">
              <w:rPr>
                <w:rFonts w:ascii="Verdana" w:hAnsi="Verdana" w:cstheme="majorHAnsi"/>
              </w:rPr>
              <w:t xml:space="preserve">CE 1.4 Estructura sistemáticamente la Información de distintos medios para facilitar la  interpretación de un fenómeno. </w:t>
            </w:r>
          </w:p>
          <w:p w14:paraId="1683AD5F" w14:textId="0E647A84" w:rsidR="00AD36D4" w:rsidRPr="00975F18" w:rsidRDefault="00AD36D4" w:rsidP="00AD36D4">
            <w:pPr>
              <w:rPr>
                <w:rFonts w:ascii="Verdana" w:hAnsi="Verdana"/>
              </w:rPr>
            </w:pPr>
          </w:p>
        </w:tc>
      </w:tr>
    </w:tbl>
    <w:p w14:paraId="33CFB213" w14:textId="77777777" w:rsidR="008C315B" w:rsidRDefault="008C315B" w:rsidP="008C315B"/>
    <w:p w14:paraId="4CC7F8DC" w14:textId="77777777" w:rsidR="008C315B" w:rsidRDefault="008C315B" w:rsidP="008C315B"/>
    <w:p w14:paraId="6DE328BE" w14:textId="77777777" w:rsidR="008C315B" w:rsidRDefault="008C315B" w:rsidP="008C315B"/>
    <w:p w14:paraId="3E9EF2FD" w14:textId="77777777" w:rsidR="008C315B" w:rsidRPr="00C30323" w:rsidRDefault="008C315B" w:rsidP="008C315B">
      <w:pPr>
        <w:pStyle w:val="Citadestacada"/>
        <w:pBdr>
          <w:bottom w:val="single" w:sz="4" w:space="3" w:color="4472C4" w:themeColor="accent1"/>
        </w:pBdr>
        <w:ind w:left="0"/>
        <w:rPr>
          <w:rStyle w:val="SUBTTULO1"/>
          <w:i w:val="0"/>
          <w:iCs w:val="0"/>
        </w:rPr>
      </w:pPr>
      <w:r w:rsidRPr="00C30323">
        <w:rPr>
          <w:rStyle w:val="SUBTTULO1"/>
          <w:i w:val="0"/>
          <w:iCs w:val="0"/>
        </w:rPr>
        <w:t xml:space="preserve">UNIDAD 1: </w:t>
      </w:r>
      <w:r>
        <w:rPr>
          <w:rStyle w:val="SUBTTULO1"/>
          <w:i w:val="0"/>
          <w:iCs w:val="0"/>
        </w:rPr>
        <w:t>DISCURSO ARGUMENTATIVO ORAL Y ESCRITO</w:t>
      </w:r>
      <w:r w:rsidRPr="00C30323">
        <w:rPr>
          <w:rStyle w:val="SUBTTULO1"/>
          <w:i w:val="0"/>
          <w:iCs w:val="0"/>
        </w:rPr>
        <w:t xml:space="preserve"> </w:t>
      </w:r>
    </w:p>
    <w:p w14:paraId="72DCB863" w14:textId="0EB4443F" w:rsidR="008C315B" w:rsidRPr="00C30323" w:rsidRDefault="008C315B" w:rsidP="008C315B">
      <w:pPr>
        <w:pStyle w:val="Ttulo2"/>
        <w:rPr>
          <w:rStyle w:val="SUBTTULO1"/>
        </w:rPr>
      </w:pPr>
      <w:r w:rsidRPr="00C30323">
        <w:rPr>
          <w:rStyle w:val="SUBTTULO1"/>
        </w:rPr>
        <w:t xml:space="preserve">SEMANA </w:t>
      </w:r>
      <w:r>
        <w:rPr>
          <w:rStyle w:val="SUBTTULO1"/>
        </w:rPr>
        <w:t>9</w:t>
      </w:r>
      <w:r w:rsidRPr="00C30323">
        <w:rPr>
          <w:rStyle w:val="SUBTTULO1"/>
        </w:rPr>
        <w:t xml:space="preserve">. </w:t>
      </w:r>
      <w:r w:rsidR="00D47BF3">
        <w:rPr>
          <w:rStyle w:val="SUBTTULO1"/>
        </w:rPr>
        <w:t>SOCIAL MEDIA</w:t>
      </w:r>
    </w:p>
    <w:p w14:paraId="189A9E0F" w14:textId="77777777" w:rsidR="008C315B" w:rsidRDefault="008C315B" w:rsidP="008C315B"/>
    <w:p w14:paraId="7EAE7518" w14:textId="77777777" w:rsidR="008C315B" w:rsidRDefault="008C315B" w:rsidP="008C315B"/>
    <w:p w14:paraId="05CF1D26" w14:textId="77777777" w:rsidR="008C315B" w:rsidRDefault="008C315B" w:rsidP="008C315B"/>
    <w:tbl>
      <w:tblPr>
        <w:tblStyle w:val="Tablaconcuadrcula"/>
        <w:tblW w:w="9072" w:type="dxa"/>
        <w:tblInd w:w="-5" w:type="dxa"/>
        <w:tblLook w:val="04A0" w:firstRow="1" w:lastRow="0" w:firstColumn="1" w:lastColumn="0" w:noHBand="0" w:noVBand="1"/>
      </w:tblPr>
      <w:tblGrid>
        <w:gridCol w:w="1758"/>
        <w:gridCol w:w="2532"/>
        <w:gridCol w:w="2379"/>
        <w:gridCol w:w="2403"/>
      </w:tblGrid>
      <w:tr w:rsidR="008C315B" w:rsidRPr="00297A1F" w14:paraId="08B58178" w14:textId="77777777" w:rsidTr="00AD36D4">
        <w:tc>
          <w:tcPr>
            <w:tcW w:w="1758" w:type="dxa"/>
          </w:tcPr>
          <w:p w14:paraId="759DDED8" w14:textId="77777777" w:rsidR="008C315B" w:rsidRPr="00975F18" w:rsidRDefault="008C315B" w:rsidP="003D7DB5">
            <w:pPr>
              <w:rPr>
                <w:rFonts w:ascii="Verdana" w:hAnsi="Verdana"/>
                <w:b/>
                <w:bCs/>
              </w:rPr>
            </w:pPr>
            <w:r w:rsidRPr="00975F18">
              <w:rPr>
                <w:rFonts w:ascii="Verdana" w:hAnsi="Verdana"/>
                <w:b/>
                <w:bCs/>
              </w:rPr>
              <w:t>¿Dónde lo debes hacer?</w:t>
            </w:r>
          </w:p>
        </w:tc>
        <w:tc>
          <w:tcPr>
            <w:tcW w:w="2532" w:type="dxa"/>
          </w:tcPr>
          <w:p w14:paraId="447AEC78" w14:textId="77777777" w:rsidR="008C315B" w:rsidRPr="00975F18" w:rsidRDefault="008C315B" w:rsidP="003D7DB5">
            <w:pPr>
              <w:rPr>
                <w:rFonts w:ascii="Verdana" w:hAnsi="Verdana"/>
                <w:b/>
                <w:bCs/>
              </w:rPr>
            </w:pPr>
            <w:r w:rsidRPr="00975F18">
              <w:rPr>
                <w:rFonts w:ascii="Verdana" w:hAnsi="Verdana"/>
                <w:b/>
                <w:bCs/>
              </w:rPr>
              <w:t>¿Qué debes hacer?</w:t>
            </w:r>
          </w:p>
        </w:tc>
        <w:tc>
          <w:tcPr>
            <w:tcW w:w="2379" w:type="dxa"/>
          </w:tcPr>
          <w:p w14:paraId="3ACE95EE" w14:textId="77777777" w:rsidR="008C315B" w:rsidRPr="00975F18" w:rsidRDefault="008C315B" w:rsidP="003D7DB5">
            <w:pPr>
              <w:rPr>
                <w:rFonts w:ascii="Verdana" w:hAnsi="Verdana"/>
                <w:b/>
                <w:bCs/>
              </w:rPr>
            </w:pPr>
            <w:r w:rsidRPr="00975F18">
              <w:rPr>
                <w:rFonts w:ascii="Verdana" w:hAnsi="Verdana"/>
                <w:b/>
                <w:bCs/>
              </w:rPr>
              <w:t>¿Cuándo lo debes hacer?</w:t>
            </w:r>
          </w:p>
        </w:tc>
        <w:tc>
          <w:tcPr>
            <w:tcW w:w="2403" w:type="dxa"/>
          </w:tcPr>
          <w:p w14:paraId="225A993D" w14:textId="77777777" w:rsidR="008C315B" w:rsidRPr="00975F18" w:rsidRDefault="008C315B" w:rsidP="003D7DB5">
            <w:pPr>
              <w:rPr>
                <w:rFonts w:ascii="Verdana" w:hAnsi="Verdana"/>
                <w:b/>
                <w:bCs/>
              </w:rPr>
            </w:pPr>
            <w:r w:rsidRPr="00975F18">
              <w:rPr>
                <w:rFonts w:ascii="Verdana" w:hAnsi="Verdana"/>
                <w:b/>
                <w:bCs/>
              </w:rPr>
              <w:t>¿Para qué lo debes hacer?</w:t>
            </w:r>
          </w:p>
        </w:tc>
      </w:tr>
      <w:tr w:rsidR="008C315B" w:rsidRPr="00297A1F" w14:paraId="79C6F63B" w14:textId="77777777" w:rsidTr="00AD36D4">
        <w:tc>
          <w:tcPr>
            <w:tcW w:w="1758" w:type="dxa"/>
            <w:vAlign w:val="center"/>
          </w:tcPr>
          <w:p w14:paraId="2EFFB26F" w14:textId="77777777" w:rsidR="008C315B" w:rsidRPr="00975F18" w:rsidRDefault="008C315B" w:rsidP="003D7DB5">
            <w:pPr>
              <w:rPr>
                <w:rFonts w:ascii="Verdana" w:hAnsi="Verdana"/>
              </w:rPr>
            </w:pPr>
            <w:r w:rsidRPr="00975F18">
              <w:rPr>
                <w:rFonts w:ascii="Verdana" w:hAnsi="Verdana"/>
              </w:rPr>
              <w:t>Desarrollo de la experiencia de aprendizaje</w:t>
            </w:r>
          </w:p>
        </w:tc>
        <w:tc>
          <w:tcPr>
            <w:tcW w:w="2532" w:type="dxa"/>
          </w:tcPr>
          <w:p w14:paraId="226D26B1" w14:textId="77777777" w:rsidR="008C315B" w:rsidRPr="00975F18" w:rsidRDefault="008C315B" w:rsidP="003D7DB5">
            <w:pPr>
              <w:rPr>
                <w:rFonts w:ascii="Verdana" w:hAnsi="Verdana"/>
              </w:rPr>
            </w:pPr>
            <w:r w:rsidRPr="00975F18">
              <w:rPr>
                <w:rFonts w:ascii="Verdana" w:hAnsi="Verdana"/>
                <w:b/>
                <w:bCs/>
              </w:rPr>
              <w:t xml:space="preserve">Revisar </w:t>
            </w:r>
            <w:r w:rsidRPr="00975F18">
              <w:rPr>
                <w:rFonts w:ascii="Verdana" w:hAnsi="Verdana"/>
              </w:rPr>
              <w:t>los recursos de aprendizaje disponibles en plataforma.</w:t>
            </w:r>
          </w:p>
        </w:tc>
        <w:tc>
          <w:tcPr>
            <w:tcW w:w="2379" w:type="dxa"/>
          </w:tcPr>
          <w:p w14:paraId="50720A06" w14:textId="77777777" w:rsidR="008C315B" w:rsidRPr="00975F18" w:rsidRDefault="008C315B" w:rsidP="003D7DB5">
            <w:pPr>
              <w:rPr>
                <w:rFonts w:ascii="Verdana" w:hAnsi="Verdana"/>
              </w:rPr>
            </w:pPr>
            <w:r w:rsidRPr="00975F18">
              <w:rPr>
                <w:rFonts w:ascii="Verdana" w:hAnsi="Verdana"/>
              </w:rPr>
              <w:t>Debes realizar estas acciones durante el desarrollo de </w:t>
            </w:r>
          </w:p>
          <w:p w14:paraId="41F76B16" w14:textId="77777777" w:rsidR="008C315B" w:rsidRPr="00975F18" w:rsidRDefault="008C315B" w:rsidP="003D7DB5">
            <w:pPr>
              <w:rPr>
                <w:rFonts w:ascii="Verdana" w:hAnsi="Verdana"/>
              </w:rPr>
            </w:pPr>
            <w:r w:rsidRPr="00975F18">
              <w:rPr>
                <w:rFonts w:ascii="Verdana" w:hAnsi="Verdana"/>
              </w:rPr>
              <w:t>la semana, con el debido tiempo, para que puedas consultar tus dudas al docente de manera oportuna. </w:t>
            </w:r>
          </w:p>
          <w:p w14:paraId="4BD3FBD7" w14:textId="77777777" w:rsidR="008C315B" w:rsidRPr="00975F18" w:rsidRDefault="008C315B" w:rsidP="003D7DB5">
            <w:pPr>
              <w:rPr>
                <w:rFonts w:ascii="Verdana" w:hAnsi="Verdana"/>
              </w:rPr>
            </w:pPr>
            <w:r w:rsidRPr="00975F18">
              <w:rPr>
                <w:rFonts w:ascii="Verdana" w:hAnsi="Verdana"/>
              </w:rPr>
              <w:t> </w:t>
            </w:r>
          </w:p>
        </w:tc>
        <w:tc>
          <w:tcPr>
            <w:tcW w:w="2403" w:type="dxa"/>
          </w:tcPr>
          <w:p w14:paraId="1E714092" w14:textId="77777777" w:rsidR="008C315B" w:rsidRPr="00975F18" w:rsidRDefault="008C315B" w:rsidP="003D7DB5">
            <w:pPr>
              <w:rPr>
                <w:rFonts w:ascii="Verdana" w:hAnsi="Verdana"/>
              </w:rPr>
            </w:pPr>
            <w:r w:rsidRPr="00975F18">
              <w:rPr>
                <w:rFonts w:ascii="Verdana" w:hAnsi="Verdana"/>
              </w:rPr>
              <w:t>Para estudiar, internalizar y aplicar los contenidos que debes aprender durante la semana. </w:t>
            </w:r>
          </w:p>
        </w:tc>
      </w:tr>
      <w:tr w:rsidR="008C315B" w:rsidRPr="00297A1F" w14:paraId="236BE711" w14:textId="77777777" w:rsidTr="00AD36D4">
        <w:tc>
          <w:tcPr>
            <w:tcW w:w="1758" w:type="dxa"/>
            <w:vAlign w:val="center"/>
          </w:tcPr>
          <w:p w14:paraId="60E1236D" w14:textId="77777777" w:rsidR="008C315B" w:rsidRPr="00975F18" w:rsidRDefault="008C315B" w:rsidP="003D7DB5">
            <w:pPr>
              <w:rPr>
                <w:rFonts w:ascii="Verdana" w:hAnsi="Verdana"/>
              </w:rPr>
            </w:pPr>
            <w:r w:rsidRPr="00975F18">
              <w:rPr>
                <w:rFonts w:ascii="Verdana" w:hAnsi="Verdana"/>
              </w:rPr>
              <w:lastRenderedPageBreak/>
              <w:t>Horas autónomas dirigidas</w:t>
            </w:r>
          </w:p>
          <w:p w14:paraId="3818FF50" w14:textId="77777777" w:rsidR="008C315B" w:rsidRPr="00975F18" w:rsidRDefault="008C315B" w:rsidP="003D7DB5">
            <w:pPr>
              <w:rPr>
                <w:rFonts w:ascii="Verdana" w:hAnsi="Verdana"/>
              </w:rPr>
            </w:pPr>
          </w:p>
          <w:p w14:paraId="32077D6D" w14:textId="77777777" w:rsidR="008C315B" w:rsidRPr="00975F18" w:rsidRDefault="008C315B" w:rsidP="003D7DB5">
            <w:pPr>
              <w:rPr>
                <w:rFonts w:ascii="Verdana" w:hAnsi="Verdana"/>
              </w:rPr>
            </w:pPr>
          </w:p>
        </w:tc>
        <w:tc>
          <w:tcPr>
            <w:tcW w:w="2532" w:type="dxa"/>
          </w:tcPr>
          <w:p w14:paraId="64637E82" w14:textId="77777777" w:rsidR="008C315B" w:rsidRPr="00975F18" w:rsidRDefault="008C315B" w:rsidP="003D7DB5">
            <w:pPr>
              <w:rPr>
                <w:rFonts w:ascii="Verdana" w:hAnsi="Verdana"/>
              </w:rPr>
            </w:pPr>
            <w:r w:rsidRPr="00975F18">
              <w:rPr>
                <w:rFonts w:ascii="Verdana" w:hAnsi="Verdana"/>
                <w:b/>
                <w:bCs/>
              </w:rPr>
              <w:t xml:space="preserve">Revisar </w:t>
            </w:r>
            <w:r w:rsidRPr="00975F18">
              <w:rPr>
                <w:rFonts w:ascii="Verdana" w:hAnsi="Verdana"/>
              </w:rPr>
              <w:t>el material complementario sugerido por el docente.</w:t>
            </w:r>
          </w:p>
          <w:p w14:paraId="57F93F1B" w14:textId="77777777" w:rsidR="008C315B" w:rsidRPr="00975F18" w:rsidRDefault="008C315B" w:rsidP="003D7DB5">
            <w:pPr>
              <w:rPr>
                <w:rFonts w:ascii="Verdana" w:hAnsi="Verdana"/>
              </w:rPr>
            </w:pPr>
            <w:r w:rsidRPr="00975F18">
              <w:rPr>
                <w:rFonts w:ascii="Verdana" w:hAnsi="Verdana"/>
                <w:b/>
                <w:bCs/>
              </w:rPr>
              <w:t xml:space="preserve">Realizar, </w:t>
            </w:r>
            <w:r w:rsidRPr="00975F18">
              <w:rPr>
                <w:rFonts w:ascii="Verdana" w:hAnsi="Verdana"/>
              </w:rPr>
              <w:t>de manera autónoma,</w:t>
            </w:r>
            <w:r w:rsidRPr="00975F18">
              <w:rPr>
                <w:rFonts w:ascii="Verdana" w:hAnsi="Verdana"/>
                <w:b/>
                <w:bCs/>
              </w:rPr>
              <w:t xml:space="preserve"> </w:t>
            </w:r>
            <w:r w:rsidRPr="00975F18">
              <w:rPr>
                <w:rFonts w:ascii="Verdana" w:hAnsi="Verdana"/>
              </w:rPr>
              <w:t>las actividades sugeridas.</w:t>
            </w:r>
          </w:p>
          <w:p w14:paraId="0FF6CEA5" w14:textId="77777777" w:rsidR="008C315B" w:rsidRPr="00975F18" w:rsidRDefault="008C315B" w:rsidP="003D7DB5">
            <w:pPr>
              <w:rPr>
                <w:rFonts w:ascii="Verdana" w:hAnsi="Verdana"/>
              </w:rPr>
            </w:pPr>
          </w:p>
        </w:tc>
        <w:tc>
          <w:tcPr>
            <w:tcW w:w="2379" w:type="dxa"/>
          </w:tcPr>
          <w:p w14:paraId="0A624FA2" w14:textId="77777777" w:rsidR="008C315B" w:rsidRPr="00975F18" w:rsidRDefault="008C315B" w:rsidP="003D7DB5">
            <w:pPr>
              <w:rPr>
                <w:rFonts w:ascii="Verdana" w:hAnsi="Verdana"/>
              </w:rPr>
            </w:pPr>
            <w:r w:rsidRPr="00975F18">
              <w:rPr>
                <w:rFonts w:ascii="Verdana" w:hAnsi="Verdana"/>
              </w:rPr>
              <w:t>Se sugiere que lo hagas en tus tiempos de estudio autónomo.</w:t>
            </w:r>
          </w:p>
        </w:tc>
        <w:tc>
          <w:tcPr>
            <w:tcW w:w="2403" w:type="dxa"/>
          </w:tcPr>
          <w:p w14:paraId="7895BC76" w14:textId="77777777" w:rsidR="008C315B" w:rsidRPr="00975F18" w:rsidRDefault="008C315B" w:rsidP="003D7DB5">
            <w:pPr>
              <w:rPr>
                <w:rFonts w:ascii="Verdana" w:hAnsi="Verdana"/>
              </w:rPr>
            </w:pPr>
            <w:r w:rsidRPr="00975F18">
              <w:rPr>
                <w:rFonts w:ascii="Verdana" w:hAnsi="Verdana"/>
              </w:rPr>
              <w:t xml:space="preserve">Para profundizar y apropiarte de los aprendizajes desarrollados durante la semana. </w:t>
            </w:r>
          </w:p>
        </w:tc>
      </w:tr>
      <w:tr w:rsidR="008C315B" w:rsidRPr="00297A1F" w14:paraId="35ECF96A" w14:textId="77777777" w:rsidTr="00AD36D4">
        <w:tc>
          <w:tcPr>
            <w:tcW w:w="1758" w:type="dxa"/>
            <w:vAlign w:val="center"/>
          </w:tcPr>
          <w:p w14:paraId="7D8C35BD" w14:textId="77777777" w:rsidR="008C315B" w:rsidRPr="001D6B0C" w:rsidRDefault="008C315B" w:rsidP="003D7DB5">
            <w:pPr>
              <w:rPr>
                <w:rFonts w:ascii="Verdana" w:hAnsi="Verdana"/>
              </w:rPr>
            </w:pPr>
            <w:r w:rsidRPr="001D6B0C">
              <w:rPr>
                <w:rFonts w:ascii="Verdana" w:hAnsi="Verdana"/>
              </w:rPr>
              <w:t>Sesión sincrónica</w:t>
            </w:r>
          </w:p>
          <w:p w14:paraId="06F68734" w14:textId="77777777" w:rsidR="008C315B" w:rsidRPr="001D6B0C" w:rsidRDefault="008C315B" w:rsidP="003D7DB5">
            <w:pPr>
              <w:rPr>
                <w:rFonts w:ascii="Verdana" w:hAnsi="Verdana"/>
              </w:rPr>
            </w:pPr>
          </w:p>
          <w:p w14:paraId="3AAD8CD0" w14:textId="77777777" w:rsidR="008C315B" w:rsidRPr="001D6B0C" w:rsidRDefault="008C315B" w:rsidP="003D7DB5">
            <w:pPr>
              <w:rPr>
                <w:rFonts w:ascii="Verdana" w:hAnsi="Verdana"/>
              </w:rPr>
            </w:pPr>
          </w:p>
        </w:tc>
        <w:tc>
          <w:tcPr>
            <w:tcW w:w="2532" w:type="dxa"/>
          </w:tcPr>
          <w:p w14:paraId="2EFFE6DF" w14:textId="77777777" w:rsidR="008C315B" w:rsidRPr="001D6B0C" w:rsidRDefault="008C315B" w:rsidP="003D7DB5">
            <w:pPr>
              <w:rPr>
                <w:rFonts w:ascii="Verdana" w:hAnsi="Verdana"/>
              </w:rPr>
            </w:pPr>
            <w:r w:rsidRPr="001D6B0C">
              <w:rPr>
                <w:rFonts w:ascii="Verdana" w:hAnsi="Verdana"/>
                <w:b/>
                <w:bCs/>
              </w:rPr>
              <w:t xml:space="preserve">Participar </w:t>
            </w:r>
            <w:r w:rsidRPr="001D6B0C">
              <w:rPr>
                <w:rFonts w:ascii="Verdana" w:hAnsi="Verdana"/>
              </w:rPr>
              <w:t>en la sesión, ingresando a la plataforma de videoconferencia, en día y hora que señale tu docente.</w:t>
            </w:r>
          </w:p>
        </w:tc>
        <w:tc>
          <w:tcPr>
            <w:tcW w:w="2379" w:type="dxa"/>
          </w:tcPr>
          <w:p w14:paraId="2A48D4A7" w14:textId="77777777" w:rsidR="008C315B" w:rsidRPr="001D6B0C" w:rsidRDefault="008C315B" w:rsidP="003D7DB5">
            <w:pPr>
              <w:rPr>
                <w:rFonts w:ascii="Verdana" w:hAnsi="Verdana"/>
              </w:rPr>
            </w:pPr>
            <w:r w:rsidRPr="001D6B0C">
              <w:rPr>
                <w:rFonts w:ascii="Verdana" w:hAnsi="Verdana"/>
              </w:rPr>
              <w:t xml:space="preserve">En la fecha y hora que se comunicará oportunamente a través de los canales establecidos. </w:t>
            </w:r>
          </w:p>
        </w:tc>
        <w:tc>
          <w:tcPr>
            <w:tcW w:w="2403" w:type="dxa"/>
          </w:tcPr>
          <w:p w14:paraId="4712C3C3" w14:textId="77777777" w:rsidR="008C315B" w:rsidRPr="001D6B0C" w:rsidRDefault="008C315B" w:rsidP="003D7DB5">
            <w:pPr>
              <w:rPr>
                <w:rFonts w:ascii="Verdana" w:hAnsi="Verdana"/>
              </w:rPr>
            </w:pPr>
            <w:r w:rsidRPr="001D6B0C">
              <w:rPr>
                <w:rFonts w:ascii="Verdana" w:hAnsi="Verdana"/>
              </w:rPr>
              <w:t>Para repasar los contenidos de la semana, y aclarar dudas sobre el contenido, evaluaciones o los materiales de estudio. Podrás compartir de manera sincrónica por videoconferencia con tu docente, compañeros y compañeras.</w:t>
            </w:r>
          </w:p>
        </w:tc>
      </w:tr>
      <w:tr w:rsidR="00AD36D4" w:rsidRPr="00297A1F" w14:paraId="39475AB8" w14:textId="77777777" w:rsidTr="00AD36D4">
        <w:tc>
          <w:tcPr>
            <w:tcW w:w="1758" w:type="dxa"/>
            <w:vAlign w:val="center"/>
          </w:tcPr>
          <w:p w14:paraId="0A6CD5AB" w14:textId="77777777" w:rsidR="00AD36D4" w:rsidRPr="00975F18" w:rsidRDefault="00AD36D4" w:rsidP="00AD36D4">
            <w:pPr>
              <w:jc w:val="center"/>
              <w:rPr>
                <w:rFonts w:ascii="Verdana" w:hAnsi="Verdana" w:cstheme="majorHAnsi"/>
              </w:rPr>
            </w:pPr>
            <w:r w:rsidRPr="00975F18">
              <w:rPr>
                <w:rFonts w:ascii="Verdana" w:hAnsi="Verdana" w:cstheme="majorHAnsi"/>
              </w:rPr>
              <w:t xml:space="preserve">Evaluación sumativa </w:t>
            </w:r>
          </w:p>
          <w:p w14:paraId="0C4DB101" w14:textId="77777777" w:rsidR="00AD36D4" w:rsidRPr="00975F18" w:rsidRDefault="00AD36D4" w:rsidP="00AD36D4">
            <w:pPr>
              <w:jc w:val="center"/>
              <w:rPr>
                <w:rFonts w:ascii="Verdana" w:hAnsi="Verdana" w:cstheme="majorHAnsi"/>
              </w:rPr>
            </w:pPr>
          </w:p>
          <w:p w14:paraId="1B8C2977" w14:textId="7C8DE2EB" w:rsidR="00AD36D4" w:rsidRPr="00975F18" w:rsidRDefault="00AD36D4" w:rsidP="00AD36D4">
            <w:pPr>
              <w:rPr>
                <w:rFonts w:ascii="Verdana" w:hAnsi="Verdana"/>
              </w:rPr>
            </w:pPr>
          </w:p>
        </w:tc>
        <w:tc>
          <w:tcPr>
            <w:tcW w:w="2532" w:type="dxa"/>
          </w:tcPr>
          <w:p w14:paraId="6B1F7340" w14:textId="30321D61" w:rsidR="00AD36D4" w:rsidRPr="00AD36D4" w:rsidRDefault="00AD36D4" w:rsidP="00AD36D4">
            <w:pPr>
              <w:rPr>
                <w:rFonts w:ascii="Verdana" w:hAnsi="Verdana" w:cstheme="majorHAnsi"/>
              </w:rPr>
            </w:pPr>
            <w:r w:rsidRPr="00AD36D4">
              <w:rPr>
                <w:rFonts w:ascii="Verdana" w:hAnsi="Verdana" w:cstheme="majorHAnsi"/>
                <w:b/>
                <w:bCs/>
              </w:rPr>
              <w:t xml:space="preserve">De manera grupal, </w:t>
            </w:r>
            <w:r w:rsidRPr="00AD36D4">
              <w:rPr>
                <w:rFonts w:ascii="Verdana" w:hAnsi="Verdana" w:cstheme="majorHAnsi"/>
              </w:rPr>
              <w:t>debes realizar la actividad que se indica.</w:t>
            </w:r>
          </w:p>
          <w:p w14:paraId="309540DB" w14:textId="77777777" w:rsidR="00AD36D4" w:rsidRPr="00AD36D4" w:rsidRDefault="00AD36D4" w:rsidP="00AD36D4">
            <w:pPr>
              <w:rPr>
                <w:rFonts w:ascii="Verdana" w:hAnsi="Verdana" w:cstheme="majorHAnsi"/>
                <w:b/>
                <w:bCs/>
              </w:rPr>
            </w:pPr>
          </w:p>
          <w:p w14:paraId="68E5ECE5" w14:textId="0D9DDF58" w:rsidR="00AD36D4" w:rsidRPr="00AD36D4" w:rsidRDefault="00AD36D4" w:rsidP="00AD36D4">
            <w:pPr>
              <w:rPr>
                <w:rFonts w:ascii="Verdana" w:hAnsi="Verdana"/>
                <w:b/>
                <w:bCs/>
              </w:rPr>
            </w:pPr>
            <w:r w:rsidRPr="00AD36D4">
              <w:rPr>
                <w:rFonts w:ascii="Verdana" w:hAnsi="Verdana" w:cstheme="majorHAnsi"/>
              </w:rPr>
              <w:t xml:space="preserve">Esta actividad corresponde a una </w:t>
            </w:r>
            <w:r w:rsidRPr="00AD36D4">
              <w:rPr>
                <w:rFonts w:ascii="Verdana" w:hAnsi="Verdana" w:cstheme="majorHAnsi"/>
                <w:b/>
                <w:bCs/>
              </w:rPr>
              <w:t>evaluación regular.</w:t>
            </w:r>
          </w:p>
        </w:tc>
        <w:tc>
          <w:tcPr>
            <w:tcW w:w="2379" w:type="dxa"/>
          </w:tcPr>
          <w:p w14:paraId="57BDF724" w14:textId="1BE30392" w:rsidR="00AD36D4" w:rsidRPr="00AD36D4" w:rsidRDefault="00AD36D4" w:rsidP="00AD36D4">
            <w:pPr>
              <w:rPr>
                <w:rFonts w:ascii="Verdana" w:hAnsi="Verdana" w:cstheme="majorHAnsi"/>
              </w:rPr>
            </w:pPr>
            <w:r w:rsidRPr="00AD36D4">
              <w:rPr>
                <w:rFonts w:ascii="Verdana" w:hAnsi="Verdana" w:cstheme="majorHAnsi"/>
              </w:rPr>
              <w:t>Durante la semana</w:t>
            </w:r>
            <w:r>
              <w:rPr>
                <w:rFonts w:ascii="Verdana" w:hAnsi="Verdana" w:cstheme="majorHAnsi"/>
              </w:rPr>
              <w:t xml:space="preserve"> deberán </w:t>
            </w:r>
            <w:r w:rsidR="000C3D67">
              <w:rPr>
                <w:rFonts w:ascii="Verdana" w:hAnsi="Verdana" w:cstheme="majorHAnsi"/>
              </w:rPr>
              <w:t>desarrollar un informe en relacionado con el posicionamiento de un servicio en redes sociales, aplicando todo loa prendido.</w:t>
            </w:r>
          </w:p>
          <w:p w14:paraId="2DBEF3C6" w14:textId="77777777" w:rsidR="00AD36D4" w:rsidRPr="00AD36D4" w:rsidRDefault="00AD36D4" w:rsidP="00AD36D4">
            <w:pPr>
              <w:rPr>
                <w:rFonts w:ascii="Verdana" w:hAnsi="Verdana" w:cstheme="majorHAnsi"/>
              </w:rPr>
            </w:pPr>
          </w:p>
          <w:p w14:paraId="119AC8A7" w14:textId="4DF1F22B" w:rsidR="00AD36D4" w:rsidRPr="00AD36D4" w:rsidRDefault="00AD36D4" w:rsidP="00AD36D4">
            <w:pPr>
              <w:rPr>
                <w:rFonts w:ascii="Verdana" w:hAnsi="Verdana" w:cstheme="majorHAnsi"/>
              </w:rPr>
            </w:pPr>
            <w:r w:rsidRPr="00AD36D4">
              <w:rPr>
                <w:rFonts w:ascii="Verdana" w:hAnsi="Verdana" w:cstheme="majorHAnsi"/>
              </w:rPr>
              <w:t xml:space="preserve">Esta evaluación tiene un </w:t>
            </w:r>
            <w:r w:rsidRPr="00AD36D4">
              <w:rPr>
                <w:rFonts w:ascii="Verdana" w:hAnsi="Verdana" w:cstheme="majorHAnsi"/>
                <w:b/>
                <w:bCs/>
              </w:rPr>
              <w:t>35% de ponderación</w:t>
            </w:r>
            <w:r w:rsidRPr="00AD36D4">
              <w:rPr>
                <w:rFonts w:ascii="Verdana" w:hAnsi="Verdana" w:cstheme="majorHAnsi"/>
              </w:rPr>
              <w:t xml:space="preserve"> sobre la nota de la asignatura.</w:t>
            </w:r>
          </w:p>
          <w:p w14:paraId="7A105A59" w14:textId="77777777" w:rsidR="00AD36D4" w:rsidRPr="00AD36D4" w:rsidRDefault="00AD36D4" w:rsidP="00AD36D4">
            <w:pPr>
              <w:rPr>
                <w:rFonts w:ascii="Verdana" w:hAnsi="Verdana"/>
              </w:rPr>
            </w:pPr>
          </w:p>
        </w:tc>
        <w:tc>
          <w:tcPr>
            <w:tcW w:w="2403" w:type="dxa"/>
          </w:tcPr>
          <w:p w14:paraId="6689F619" w14:textId="77777777" w:rsidR="00AD36D4" w:rsidRPr="00975F18" w:rsidRDefault="00AD36D4" w:rsidP="00AD36D4">
            <w:pPr>
              <w:jc w:val="both"/>
              <w:rPr>
                <w:rFonts w:ascii="Verdana" w:hAnsi="Verdana" w:cstheme="majorHAnsi"/>
              </w:rPr>
            </w:pPr>
            <w:r w:rsidRPr="00975F18">
              <w:rPr>
                <w:rFonts w:ascii="Verdana" w:hAnsi="Verdana" w:cstheme="majorHAnsi"/>
              </w:rPr>
              <w:lastRenderedPageBreak/>
              <w:t>Para demostrar el logro del resultado de aprendizaje y criterios de evaluación:</w:t>
            </w:r>
          </w:p>
          <w:p w14:paraId="55B2FFC3" w14:textId="77777777" w:rsidR="00AD36D4" w:rsidRPr="00975F18" w:rsidRDefault="00AD36D4" w:rsidP="00AD36D4">
            <w:pPr>
              <w:jc w:val="both"/>
              <w:rPr>
                <w:rFonts w:ascii="Verdana" w:hAnsi="Verdana" w:cstheme="majorHAnsi"/>
              </w:rPr>
            </w:pPr>
          </w:p>
          <w:p w14:paraId="4F0ABE25" w14:textId="77777777" w:rsidR="00AD36D4" w:rsidRPr="00975F18" w:rsidRDefault="00AD36D4" w:rsidP="00AD36D4">
            <w:pPr>
              <w:pStyle w:val="NormalWeb"/>
              <w:jc w:val="both"/>
              <w:rPr>
                <w:rFonts w:ascii="Verdana" w:hAnsi="Verdana" w:cstheme="majorHAnsi"/>
              </w:rPr>
            </w:pPr>
            <w:r w:rsidRPr="00975F18">
              <w:rPr>
                <w:rFonts w:ascii="Verdana" w:hAnsi="Verdana" w:cstheme="majorHAnsi"/>
                <w:b/>
                <w:bCs/>
              </w:rPr>
              <w:t>Resultado de aprendizaje</w:t>
            </w:r>
            <w:r w:rsidRPr="00975F18">
              <w:rPr>
                <w:rFonts w:ascii="Verdana" w:hAnsi="Verdana" w:cstheme="majorHAnsi"/>
              </w:rPr>
              <w:t xml:space="preserve"> </w:t>
            </w:r>
          </w:p>
          <w:p w14:paraId="6A2D7744" w14:textId="77777777" w:rsidR="00AD36D4" w:rsidRDefault="00AD36D4" w:rsidP="00AD36D4">
            <w:pPr>
              <w:jc w:val="both"/>
              <w:rPr>
                <w:rFonts w:ascii="Verdana" w:hAnsi="Verdana" w:cs="Calibri"/>
              </w:rPr>
            </w:pPr>
            <w:r w:rsidRPr="00DF4100">
              <w:rPr>
                <w:rFonts w:ascii="Verdana" w:hAnsi="Verdana" w:cs="Calibri"/>
              </w:rPr>
              <w:t xml:space="preserve">Expresa de forma oral y escrita una postura personal sobre un objeto de discusión que está instalado en </w:t>
            </w:r>
            <w:r w:rsidRPr="00DF4100">
              <w:rPr>
                <w:rFonts w:ascii="Verdana" w:hAnsi="Verdana" w:cs="Calibri"/>
              </w:rPr>
              <w:lastRenderedPageBreak/>
              <w:t xml:space="preserve">la sociedad, en su área profesional o en las interacciones cotidianas, utilizando las estructuras propias de un discurso argumentativo ajustado al contexto e interlocutores del Mundo Digital. </w:t>
            </w:r>
          </w:p>
          <w:p w14:paraId="6D456622" w14:textId="77777777" w:rsidR="00AD36D4" w:rsidRDefault="00AD36D4" w:rsidP="00AD36D4">
            <w:pPr>
              <w:jc w:val="both"/>
              <w:rPr>
                <w:rFonts w:ascii="Verdana" w:hAnsi="Verdana" w:cs="Calibri"/>
                <w:b/>
                <w:bCs/>
              </w:rPr>
            </w:pPr>
          </w:p>
          <w:p w14:paraId="1A6C1EEA" w14:textId="77777777" w:rsidR="00AD36D4" w:rsidRPr="00975F18" w:rsidRDefault="00AD36D4" w:rsidP="00AD36D4">
            <w:pPr>
              <w:jc w:val="both"/>
              <w:rPr>
                <w:rFonts w:ascii="Verdana" w:hAnsi="Verdana" w:cstheme="majorHAnsi"/>
                <w:b/>
                <w:bCs/>
              </w:rPr>
            </w:pPr>
            <w:r w:rsidRPr="00975F18">
              <w:rPr>
                <w:rFonts w:ascii="Verdana" w:hAnsi="Verdana" w:cstheme="majorHAnsi"/>
                <w:b/>
                <w:bCs/>
              </w:rPr>
              <w:t>Criterio de evaluación</w:t>
            </w:r>
          </w:p>
          <w:p w14:paraId="40EAB486" w14:textId="77777777" w:rsidR="00AD36D4" w:rsidRPr="00975F18" w:rsidRDefault="00AD36D4" w:rsidP="00AD36D4">
            <w:pPr>
              <w:jc w:val="both"/>
              <w:rPr>
                <w:rFonts w:ascii="Verdana" w:hAnsi="Verdana" w:cstheme="majorHAnsi"/>
                <w:b/>
                <w:bCs/>
              </w:rPr>
            </w:pPr>
          </w:p>
          <w:p w14:paraId="071C5765" w14:textId="77777777" w:rsidR="00AD36D4" w:rsidRPr="008C315B" w:rsidRDefault="00AD36D4" w:rsidP="00AD36D4">
            <w:pPr>
              <w:jc w:val="both"/>
              <w:rPr>
                <w:rFonts w:ascii="Verdana" w:hAnsi="Verdana" w:cstheme="majorHAnsi"/>
              </w:rPr>
            </w:pPr>
            <w:r w:rsidRPr="008C315B">
              <w:rPr>
                <w:rFonts w:ascii="Verdana" w:hAnsi="Verdana" w:cstheme="majorHAnsi"/>
                <w:lang w:val="es-ES"/>
              </w:rPr>
              <w:t xml:space="preserve">CE 1.1 </w:t>
            </w:r>
            <w:r w:rsidRPr="008C315B">
              <w:rPr>
                <w:rFonts w:ascii="Verdana" w:hAnsi="Verdana" w:cstheme="majorHAnsi"/>
              </w:rPr>
              <w:t xml:space="preserve">Elabora artículos de opinión utilizando la estructura de la escritura argumentativa, para expresar ideas de manera lógica y coherente acorde al contexto e interlocutores del Mundo Digital. </w:t>
            </w:r>
          </w:p>
          <w:p w14:paraId="65516195" w14:textId="77777777" w:rsidR="00AD36D4" w:rsidRPr="008C315B" w:rsidRDefault="00AD36D4" w:rsidP="00AD36D4">
            <w:pPr>
              <w:jc w:val="both"/>
              <w:rPr>
                <w:rFonts w:ascii="Verdana" w:hAnsi="Verdana" w:cstheme="majorHAnsi"/>
              </w:rPr>
            </w:pPr>
          </w:p>
          <w:p w14:paraId="7E196B30" w14:textId="77777777" w:rsidR="00AD36D4" w:rsidRPr="008C315B" w:rsidRDefault="00AD36D4" w:rsidP="00AD36D4">
            <w:pPr>
              <w:jc w:val="both"/>
              <w:rPr>
                <w:rFonts w:ascii="Verdana" w:hAnsi="Verdana" w:cstheme="majorHAnsi"/>
              </w:rPr>
            </w:pPr>
            <w:r w:rsidRPr="008C315B">
              <w:rPr>
                <w:rFonts w:ascii="Verdana" w:hAnsi="Verdana" w:cstheme="majorHAnsi"/>
              </w:rPr>
              <w:t xml:space="preserve">CE 1.4 Estructura sistemáticamente la Información de distintos medios para facilitar la  interpretación de un fenómeno. </w:t>
            </w:r>
          </w:p>
          <w:p w14:paraId="6CB36570" w14:textId="2A53A913" w:rsidR="00AD36D4" w:rsidRPr="00975F18" w:rsidRDefault="00AD36D4" w:rsidP="00AD36D4">
            <w:pPr>
              <w:rPr>
                <w:rFonts w:ascii="Verdana" w:hAnsi="Verdana"/>
              </w:rPr>
            </w:pPr>
          </w:p>
        </w:tc>
      </w:tr>
    </w:tbl>
    <w:p w14:paraId="0BA23848" w14:textId="77777777" w:rsidR="008C315B" w:rsidRDefault="008C315B" w:rsidP="008C315B"/>
    <w:p w14:paraId="3ADA906B" w14:textId="77777777" w:rsidR="008C315B" w:rsidRDefault="008C315B" w:rsidP="008C315B"/>
    <w:p w14:paraId="53F0A1EC" w14:textId="77777777" w:rsidR="008C315B" w:rsidRDefault="008C315B" w:rsidP="00DD1C0B">
      <w:pPr>
        <w:rPr>
          <w:rFonts w:ascii="Verdana" w:hAnsi="Verdana"/>
        </w:rPr>
      </w:pPr>
    </w:p>
    <w:p w14:paraId="6938D799" w14:textId="77777777" w:rsidR="008C315B" w:rsidRDefault="008C315B" w:rsidP="008C315B"/>
    <w:p w14:paraId="44B4009E" w14:textId="77777777" w:rsidR="008C315B" w:rsidRPr="00C30323" w:rsidRDefault="008C315B" w:rsidP="008C315B">
      <w:pPr>
        <w:pStyle w:val="Citadestacada"/>
        <w:pBdr>
          <w:bottom w:val="single" w:sz="4" w:space="3" w:color="4472C4" w:themeColor="accent1"/>
        </w:pBdr>
        <w:ind w:left="0"/>
        <w:rPr>
          <w:rStyle w:val="SUBTTULO1"/>
          <w:i w:val="0"/>
          <w:iCs w:val="0"/>
        </w:rPr>
      </w:pPr>
      <w:r w:rsidRPr="00C30323">
        <w:rPr>
          <w:rStyle w:val="SUBTTULO1"/>
          <w:i w:val="0"/>
          <w:iCs w:val="0"/>
        </w:rPr>
        <w:t xml:space="preserve">UNIDAD 1: </w:t>
      </w:r>
      <w:r>
        <w:rPr>
          <w:rStyle w:val="SUBTTULO1"/>
          <w:i w:val="0"/>
          <w:iCs w:val="0"/>
        </w:rPr>
        <w:t>DISCURSO ARGUMENTATIVO ORAL Y ESCRITO</w:t>
      </w:r>
      <w:r w:rsidRPr="00C30323">
        <w:rPr>
          <w:rStyle w:val="SUBTTULO1"/>
          <w:i w:val="0"/>
          <w:iCs w:val="0"/>
        </w:rPr>
        <w:t xml:space="preserve"> </w:t>
      </w:r>
    </w:p>
    <w:p w14:paraId="488886CA" w14:textId="3044C70B" w:rsidR="008C315B" w:rsidRPr="00C30323" w:rsidRDefault="008C315B" w:rsidP="008C315B">
      <w:pPr>
        <w:pStyle w:val="Ttulo2"/>
        <w:rPr>
          <w:rStyle w:val="SUBTTULO1"/>
        </w:rPr>
      </w:pPr>
      <w:r w:rsidRPr="00C30323">
        <w:rPr>
          <w:rStyle w:val="SUBTTULO1"/>
        </w:rPr>
        <w:t>SEMANA 1</w:t>
      </w:r>
      <w:r>
        <w:rPr>
          <w:rStyle w:val="SUBTTULO1"/>
        </w:rPr>
        <w:t>0</w:t>
      </w:r>
      <w:r w:rsidRPr="00C30323">
        <w:rPr>
          <w:rStyle w:val="SUBTTULO1"/>
        </w:rPr>
        <w:t xml:space="preserve">. </w:t>
      </w:r>
      <w:r w:rsidR="00D47BF3">
        <w:rPr>
          <w:rStyle w:val="SUBTTULO1"/>
        </w:rPr>
        <w:t>COMUNICACIÓN EFECTIVA EN REDES SOCIALES</w:t>
      </w:r>
    </w:p>
    <w:p w14:paraId="38A7C19C" w14:textId="77777777" w:rsidR="008C315B" w:rsidRDefault="008C315B" w:rsidP="008C315B"/>
    <w:p w14:paraId="16BB496D" w14:textId="77777777" w:rsidR="008C315B" w:rsidRDefault="008C315B" w:rsidP="008C315B"/>
    <w:p w14:paraId="29FCA694" w14:textId="77777777" w:rsidR="008C315B" w:rsidRDefault="008C315B" w:rsidP="008C315B"/>
    <w:tbl>
      <w:tblPr>
        <w:tblStyle w:val="Tablaconcuadrcula"/>
        <w:tblW w:w="9072" w:type="dxa"/>
        <w:tblInd w:w="-5" w:type="dxa"/>
        <w:tblLook w:val="04A0" w:firstRow="1" w:lastRow="0" w:firstColumn="1" w:lastColumn="0" w:noHBand="0" w:noVBand="1"/>
      </w:tblPr>
      <w:tblGrid>
        <w:gridCol w:w="1758"/>
        <w:gridCol w:w="2532"/>
        <w:gridCol w:w="2379"/>
        <w:gridCol w:w="2403"/>
      </w:tblGrid>
      <w:tr w:rsidR="008C315B" w:rsidRPr="00297A1F" w14:paraId="130DC6E0" w14:textId="77777777" w:rsidTr="000C3D67">
        <w:tc>
          <w:tcPr>
            <w:tcW w:w="1758" w:type="dxa"/>
          </w:tcPr>
          <w:p w14:paraId="5C8F3649" w14:textId="77777777" w:rsidR="008C315B" w:rsidRPr="00975F18" w:rsidRDefault="008C315B" w:rsidP="003D7DB5">
            <w:pPr>
              <w:rPr>
                <w:rFonts w:ascii="Verdana" w:hAnsi="Verdana"/>
                <w:b/>
                <w:bCs/>
              </w:rPr>
            </w:pPr>
            <w:r w:rsidRPr="00975F18">
              <w:rPr>
                <w:rFonts w:ascii="Verdana" w:hAnsi="Verdana"/>
                <w:b/>
                <w:bCs/>
              </w:rPr>
              <w:t>¿Dónde lo debes hacer?</w:t>
            </w:r>
          </w:p>
        </w:tc>
        <w:tc>
          <w:tcPr>
            <w:tcW w:w="2532" w:type="dxa"/>
          </w:tcPr>
          <w:p w14:paraId="7D226309" w14:textId="77777777" w:rsidR="008C315B" w:rsidRPr="00975F18" w:rsidRDefault="008C315B" w:rsidP="003D7DB5">
            <w:pPr>
              <w:rPr>
                <w:rFonts w:ascii="Verdana" w:hAnsi="Verdana"/>
                <w:b/>
                <w:bCs/>
              </w:rPr>
            </w:pPr>
            <w:r w:rsidRPr="00975F18">
              <w:rPr>
                <w:rFonts w:ascii="Verdana" w:hAnsi="Verdana"/>
                <w:b/>
                <w:bCs/>
              </w:rPr>
              <w:t>¿Qué debes hacer?</w:t>
            </w:r>
          </w:p>
        </w:tc>
        <w:tc>
          <w:tcPr>
            <w:tcW w:w="2379" w:type="dxa"/>
          </w:tcPr>
          <w:p w14:paraId="2B3E4C47" w14:textId="77777777" w:rsidR="008C315B" w:rsidRPr="00975F18" w:rsidRDefault="008C315B" w:rsidP="003D7DB5">
            <w:pPr>
              <w:rPr>
                <w:rFonts w:ascii="Verdana" w:hAnsi="Verdana"/>
                <w:b/>
                <w:bCs/>
              </w:rPr>
            </w:pPr>
            <w:r w:rsidRPr="00975F18">
              <w:rPr>
                <w:rFonts w:ascii="Verdana" w:hAnsi="Verdana"/>
                <w:b/>
                <w:bCs/>
              </w:rPr>
              <w:t>¿Cuándo lo debes hacer?</w:t>
            </w:r>
          </w:p>
        </w:tc>
        <w:tc>
          <w:tcPr>
            <w:tcW w:w="2403" w:type="dxa"/>
          </w:tcPr>
          <w:p w14:paraId="10010AF3" w14:textId="77777777" w:rsidR="008C315B" w:rsidRPr="00975F18" w:rsidRDefault="008C315B" w:rsidP="003D7DB5">
            <w:pPr>
              <w:rPr>
                <w:rFonts w:ascii="Verdana" w:hAnsi="Verdana"/>
                <w:b/>
                <w:bCs/>
              </w:rPr>
            </w:pPr>
            <w:r w:rsidRPr="00975F18">
              <w:rPr>
                <w:rFonts w:ascii="Verdana" w:hAnsi="Verdana"/>
                <w:b/>
                <w:bCs/>
              </w:rPr>
              <w:t>¿Para qué lo debes hacer?</w:t>
            </w:r>
          </w:p>
        </w:tc>
      </w:tr>
      <w:tr w:rsidR="008C315B" w:rsidRPr="00297A1F" w14:paraId="43E42F2D" w14:textId="77777777" w:rsidTr="000C3D67">
        <w:tc>
          <w:tcPr>
            <w:tcW w:w="1758" w:type="dxa"/>
            <w:vAlign w:val="center"/>
          </w:tcPr>
          <w:p w14:paraId="33837CF3" w14:textId="77777777" w:rsidR="008C315B" w:rsidRPr="00975F18" w:rsidRDefault="008C315B" w:rsidP="003D7DB5">
            <w:pPr>
              <w:rPr>
                <w:rFonts w:ascii="Verdana" w:hAnsi="Verdana"/>
              </w:rPr>
            </w:pPr>
            <w:r w:rsidRPr="00975F18">
              <w:rPr>
                <w:rFonts w:ascii="Verdana" w:hAnsi="Verdana"/>
              </w:rPr>
              <w:t>Desarrollo de la experiencia de aprendizaje</w:t>
            </w:r>
          </w:p>
        </w:tc>
        <w:tc>
          <w:tcPr>
            <w:tcW w:w="2532" w:type="dxa"/>
          </w:tcPr>
          <w:p w14:paraId="565D3FC8" w14:textId="77777777" w:rsidR="008C315B" w:rsidRPr="00975F18" w:rsidRDefault="008C315B" w:rsidP="003D7DB5">
            <w:pPr>
              <w:rPr>
                <w:rFonts w:ascii="Verdana" w:hAnsi="Verdana"/>
              </w:rPr>
            </w:pPr>
            <w:r w:rsidRPr="00975F18">
              <w:rPr>
                <w:rFonts w:ascii="Verdana" w:hAnsi="Verdana"/>
                <w:b/>
                <w:bCs/>
              </w:rPr>
              <w:t xml:space="preserve">Revisar </w:t>
            </w:r>
            <w:r w:rsidRPr="00975F18">
              <w:rPr>
                <w:rFonts w:ascii="Verdana" w:hAnsi="Verdana"/>
              </w:rPr>
              <w:t>los recursos de aprendizaje disponibles en plataforma.</w:t>
            </w:r>
          </w:p>
        </w:tc>
        <w:tc>
          <w:tcPr>
            <w:tcW w:w="2379" w:type="dxa"/>
          </w:tcPr>
          <w:p w14:paraId="5264BCC3" w14:textId="77777777" w:rsidR="008C315B" w:rsidRPr="00975F18" w:rsidRDefault="008C315B" w:rsidP="003D7DB5">
            <w:pPr>
              <w:rPr>
                <w:rFonts w:ascii="Verdana" w:hAnsi="Verdana"/>
              </w:rPr>
            </w:pPr>
            <w:r w:rsidRPr="00975F18">
              <w:rPr>
                <w:rFonts w:ascii="Verdana" w:hAnsi="Verdana"/>
              </w:rPr>
              <w:t>Debes realizar estas acciones durante el desarrollo de </w:t>
            </w:r>
          </w:p>
          <w:p w14:paraId="7DAA6E43" w14:textId="77777777" w:rsidR="008C315B" w:rsidRPr="00975F18" w:rsidRDefault="008C315B" w:rsidP="003D7DB5">
            <w:pPr>
              <w:rPr>
                <w:rFonts w:ascii="Verdana" w:hAnsi="Verdana"/>
              </w:rPr>
            </w:pPr>
            <w:r w:rsidRPr="00975F18">
              <w:rPr>
                <w:rFonts w:ascii="Verdana" w:hAnsi="Verdana"/>
              </w:rPr>
              <w:t>la semana, con el debido tiempo, para que puedas consultar tus dudas al docente de manera oportuna. </w:t>
            </w:r>
          </w:p>
          <w:p w14:paraId="0E54EFFD" w14:textId="77777777" w:rsidR="008C315B" w:rsidRPr="00975F18" w:rsidRDefault="008C315B" w:rsidP="003D7DB5">
            <w:pPr>
              <w:rPr>
                <w:rFonts w:ascii="Verdana" w:hAnsi="Verdana"/>
              </w:rPr>
            </w:pPr>
            <w:r w:rsidRPr="00975F18">
              <w:rPr>
                <w:rFonts w:ascii="Verdana" w:hAnsi="Verdana"/>
              </w:rPr>
              <w:t> </w:t>
            </w:r>
          </w:p>
        </w:tc>
        <w:tc>
          <w:tcPr>
            <w:tcW w:w="2403" w:type="dxa"/>
          </w:tcPr>
          <w:p w14:paraId="6B8762BF" w14:textId="77777777" w:rsidR="008C315B" w:rsidRPr="00975F18" w:rsidRDefault="008C315B" w:rsidP="003D7DB5">
            <w:pPr>
              <w:rPr>
                <w:rFonts w:ascii="Verdana" w:hAnsi="Verdana"/>
              </w:rPr>
            </w:pPr>
            <w:r w:rsidRPr="00975F18">
              <w:rPr>
                <w:rFonts w:ascii="Verdana" w:hAnsi="Verdana"/>
              </w:rPr>
              <w:t>Para estudiar, internalizar y aplicar los contenidos que debes aprender durante la semana. </w:t>
            </w:r>
          </w:p>
        </w:tc>
      </w:tr>
      <w:tr w:rsidR="008C315B" w:rsidRPr="00297A1F" w14:paraId="19B7CF6C" w14:textId="77777777" w:rsidTr="000C3D67">
        <w:tc>
          <w:tcPr>
            <w:tcW w:w="1758" w:type="dxa"/>
            <w:vAlign w:val="center"/>
          </w:tcPr>
          <w:p w14:paraId="23F29981" w14:textId="77777777" w:rsidR="008C315B" w:rsidRPr="00975F18" w:rsidRDefault="008C315B" w:rsidP="003D7DB5">
            <w:pPr>
              <w:rPr>
                <w:rFonts w:ascii="Verdana" w:hAnsi="Verdana"/>
              </w:rPr>
            </w:pPr>
            <w:r w:rsidRPr="00975F18">
              <w:rPr>
                <w:rFonts w:ascii="Verdana" w:hAnsi="Verdana"/>
              </w:rPr>
              <w:t>Horas autónomas dirigidas</w:t>
            </w:r>
          </w:p>
          <w:p w14:paraId="2CF7C0A2" w14:textId="77777777" w:rsidR="008C315B" w:rsidRPr="00975F18" w:rsidRDefault="008C315B" w:rsidP="003D7DB5">
            <w:pPr>
              <w:rPr>
                <w:rFonts w:ascii="Verdana" w:hAnsi="Verdana"/>
              </w:rPr>
            </w:pPr>
          </w:p>
          <w:p w14:paraId="37A5C75E" w14:textId="77777777" w:rsidR="008C315B" w:rsidRPr="00975F18" w:rsidRDefault="008C315B" w:rsidP="003D7DB5">
            <w:pPr>
              <w:rPr>
                <w:rFonts w:ascii="Verdana" w:hAnsi="Verdana"/>
              </w:rPr>
            </w:pPr>
          </w:p>
        </w:tc>
        <w:tc>
          <w:tcPr>
            <w:tcW w:w="2532" w:type="dxa"/>
          </w:tcPr>
          <w:p w14:paraId="6DDE23AF" w14:textId="77777777" w:rsidR="008C315B" w:rsidRPr="00975F18" w:rsidRDefault="008C315B" w:rsidP="003D7DB5">
            <w:pPr>
              <w:rPr>
                <w:rFonts w:ascii="Verdana" w:hAnsi="Verdana"/>
              </w:rPr>
            </w:pPr>
            <w:r w:rsidRPr="00975F18">
              <w:rPr>
                <w:rFonts w:ascii="Verdana" w:hAnsi="Verdana"/>
                <w:b/>
                <w:bCs/>
              </w:rPr>
              <w:t xml:space="preserve">Revisar </w:t>
            </w:r>
            <w:r w:rsidRPr="00975F18">
              <w:rPr>
                <w:rFonts w:ascii="Verdana" w:hAnsi="Verdana"/>
              </w:rPr>
              <w:t>el material complementario sugerido por el docente.</w:t>
            </w:r>
          </w:p>
          <w:p w14:paraId="7E0BD5CD" w14:textId="77777777" w:rsidR="008C315B" w:rsidRPr="00975F18" w:rsidRDefault="008C315B" w:rsidP="003D7DB5">
            <w:pPr>
              <w:rPr>
                <w:rFonts w:ascii="Verdana" w:hAnsi="Verdana"/>
              </w:rPr>
            </w:pPr>
            <w:r w:rsidRPr="00975F18">
              <w:rPr>
                <w:rFonts w:ascii="Verdana" w:hAnsi="Verdana"/>
                <w:b/>
                <w:bCs/>
              </w:rPr>
              <w:t xml:space="preserve">Realizar, </w:t>
            </w:r>
            <w:r w:rsidRPr="00975F18">
              <w:rPr>
                <w:rFonts w:ascii="Verdana" w:hAnsi="Verdana"/>
              </w:rPr>
              <w:t>de manera autónoma,</w:t>
            </w:r>
            <w:r w:rsidRPr="00975F18">
              <w:rPr>
                <w:rFonts w:ascii="Verdana" w:hAnsi="Verdana"/>
                <w:b/>
                <w:bCs/>
              </w:rPr>
              <w:t xml:space="preserve"> </w:t>
            </w:r>
            <w:r w:rsidRPr="00975F18">
              <w:rPr>
                <w:rFonts w:ascii="Verdana" w:hAnsi="Verdana"/>
              </w:rPr>
              <w:t>las actividades sugeridas.</w:t>
            </w:r>
          </w:p>
          <w:p w14:paraId="27160299" w14:textId="77777777" w:rsidR="008C315B" w:rsidRPr="00975F18" w:rsidRDefault="008C315B" w:rsidP="003D7DB5">
            <w:pPr>
              <w:rPr>
                <w:rFonts w:ascii="Verdana" w:hAnsi="Verdana"/>
              </w:rPr>
            </w:pPr>
          </w:p>
        </w:tc>
        <w:tc>
          <w:tcPr>
            <w:tcW w:w="2379" w:type="dxa"/>
          </w:tcPr>
          <w:p w14:paraId="126E7B6E" w14:textId="77777777" w:rsidR="008C315B" w:rsidRPr="00975F18" w:rsidRDefault="008C315B" w:rsidP="003D7DB5">
            <w:pPr>
              <w:rPr>
                <w:rFonts w:ascii="Verdana" w:hAnsi="Verdana"/>
              </w:rPr>
            </w:pPr>
            <w:r w:rsidRPr="00975F18">
              <w:rPr>
                <w:rFonts w:ascii="Verdana" w:hAnsi="Verdana"/>
              </w:rPr>
              <w:t>Se sugiere que lo hagas en tus tiempos de estudio autónomo.</w:t>
            </w:r>
          </w:p>
        </w:tc>
        <w:tc>
          <w:tcPr>
            <w:tcW w:w="2403" w:type="dxa"/>
          </w:tcPr>
          <w:p w14:paraId="3381E841" w14:textId="77777777" w:rsidR="008C315B" w:rsidRPr="00975F18" w:rsidRDefault="008C315B" w:rsidP="003D7DB5">
            <w:pPr>
              <w:rPr>
                <w:rFonts w:ascii="Verdana" w:hAnsi="Verdana"/>
              </w:rPr>
            </w:pPr>
            <w:r w:rsidRPr="00975F18">
              <w:rPr>
                <w:rFonts w:ascii="Verdana" w:hAnsi="Verdana"/>
              </w:rPr>
              <w:t xml:space="preserve">Para profundizar y apropiarte de los aprendizajes desarrollados durante la semana. </w:t>
            </w:r>
          </w:p>
        </w:tc>
      </w:tr>
      <w:tr w:rsidR="008C315B" w:rsidRPr="00297A1F" w14:paraId="42DFC061" w14:textId="77777777" w:rsidTr="000C3D67">
        <w:tc>
          <w:tcPr>
            <w:tcW w:w="1758" w:type="dxa"/>
            <w:vAlign w:val="center"/>
          </w:tcPr>
          <w:p w14:paraId="3B9D127D" w14:textId="77777777" w:rsidR="008C315B" w:rsidRPr="001D6B0C" w:rsidRDefault="008C315B" w:rsidP="003D7DB5">
            <w:pPr>
              <w:rPr>
                <w:rFonts w:ascii="Verdana" w:hAnsi="Verdana"/>
              </w:rPr>
            </w:pPr>
            <w:r w:rsidRPr="001D6B0C">
              <w:rPr>
                <w:rFonts w:ascii="Verdana" w:hAnsi="Verdana"/>
              </w:rPr>
              <w:t>Sesión sincrónica</w:t>
            </w:r>
          </w:p>
          <w:p w14:paraId="13DB1E5A" w14:textId="77777777" w:rsidR="008C315B" w:rsidRPr="001D6B0C" w:rsidRDefault="008C315B" w:rsidP="003D7DB5">
            <w:pPr>
              <w:rPr>
                <w:rFonts w:ascii="Verdana" w:hAnsi="Verdana"/>
              </w:rPr>
            </w:pPr>
          </w:p>
          <w:p w14:paraId="58282D79" w14:textId="77777777" w:rsidR="008C315B" w:rsidRPr="001D6B0C" w:rsidRDefault="008C315B" w:rsidP="003D7DB5">
            <w:pPr>
              <w:rPr>
                <w:rFonts w:ascii="Verdana" w:hAnsi="Verdana"/>
              </w:rPr>
            </w:pPr>
          </w:p>
        </w:tc>
        <w:tc>
          <w:tcPr>
            <w:tcW w:w="2532" w:type="dxa"/>
          </w:tcPr>
          <w:p w14:paraId="18655F70" w14:textId="77777777" w:rsidR="008C315B" w:rsidRPr="001D6B0C" w:rsidRDefault="008C315B" w:rsidP="003D7DB5">
            <w:pPr>
              <w:rPr>
                <w:rFonts w:ascii="Verdana" w:hAnsi="Verdana"/>
              </w:rPr>
            </w:pPr>
            <w:r w:rsidRPr="001D6B0C">
              <w:rPr>
                <w:rFonts w:ascii="Verdana" w:hAnsi="Verdana"/>
                <w:b/>
                <w:bCs/>
              </w:rPr>
              <w:t xml:space="preserve">Participar </w:t>
            </w:r>
            <w:r w:rsidRPr="001D6B0C">
              <w:rPr>
                <w:rFonts w:ascii="Verdana" w:hAnsi="Verdana"/>
              </w:rPr>
              <w:t>en la sesión, ingresando a la plataforma de videoconferencia, en día y hora que señale tu docente.</w:t>
            </w:r>
          </w:p>
        </w:tc>
        <w:tc>
          <w:tcPr>
            <w:tcW w:w="2379" w:type="dxa"/>
          </w:tcPr>
          <w:p w14:paraId="040B156C" w14:textId="77777777" w:rsidR="008C315B" w:rsidRPr="001D6B0C" w:rsidRDefault="008C315B" w:rsidP="003D7DB5">
            <w:pPr>
              <w:rPr>
                <w:rFonts w:ascii="Verdana" w:hAnsi="Verdana"/>
              </w:rPr>
            </w:pPr>
            <w:r w:rsidRPr="001D6B0C">
              <w:rPr>
                <w:rFonts w:ascii="Verdana" w:hAnsi="Verdana"/>
              </w:rPr>
              <w:t xml:space="preserve">En la fecha y hora que se comunicará oportunamente a través de los </w:t>
            </w:r>
            <w:r w:rsidRPr="001D6B0C">
              <w:rPr>
                <w:rFonts w:ascii="Verdana" w:hAnsi="Verdana"/>
              </w:rPr>
              <w:lastRenderedPageBreak/>
              <w:t xml:space="preserve">canales establecidos. </w:t>
            </w:r>
          </w:p>
        </w:tc>
        <w:tc>
          <w:tcPr>
            <w:tcW w:w="2403" w:type="dxa"/>
          </w:tcPr>
          <w:p w14:paraId="38417985" w14:textId="77777777" w:rsidR="008C315B" w:rsidRPr="001D6B0C" w:rsidRDefault="008C315B" w:rsidP="003D7DB5">
            <w:pPr>
              <w:rPr>
                <w:rFonts w:ascii="Verdana" w:hAnsi="Verdana"/>
              </w:rPr>
            </w:pPr>
            <w:r w:rsidRPr="001D6B0C">
              <w:rPr>
                <w:rFonts w:ascii="Verdana" w:hAnsi="Verdana"/>
              </w:rPr>
              <w:lastRenderedPageBreak/>
              <w:t xml:space="preserve">Para repasar los contenidos de la semana, y aclarar dudas sobre el contenido, evaluaciones o </w:t>
            </w:r>
            <w:r w:rsidRPr="001D6B0C">
              <w:rPr>
                <w:rFonts w:ascii="Verdana" w:hAnsi="Verdana"/>
              </w:rPr>
              <w:lastRenderedPageBreak/>
              <w:t>los materiales de estudio. Podrás compartir de manera sincrónica por videoconferencia con tu docente, compañeros y compañeras.</w:t>
            </w:r>
          </w:p>
        </w:tc>
      </w:tr>
      <w:tr w:rsidR="000C3D67" w:rsidRPr="00297A1F" w14:paraId="2988ED96" w14:textId="77777777" w:rsidTr="000C3D67">
        <w:tc>
          <w:tcPr>
            <w:tcW w:w="1758" w:type="dxa"/>
            <w:vAlign w:val="center"/>
          </w:tcPr>
          <w:p w14:paraId="27F152B4" w14:textId="77777777" w:rsidR="000C3D67" w:rsidRPr="00975F18" w:rsidRDefault="000C3D67" w:rsidP="000C3D67">
            <w:pPr>
              <w:jc w:val="center"/>
              <w:rPr>
                <w:rFonts w:ascii="Verdana" w:hAnsi="Verdana" w:cstheme="majorHAnsi"/>
              </w:rPr>
            </w:pPr>
            <w:r w:rsidRPr="00975F18">
              <w:rPr>
                <w:rFonts w:ascii="Verdana" w:hAnsi="Verdana" w:cstheme="majorHAnsi"/>
              </w:rPr>
              <w:lastRenderedPageBreak/>
              <w:t xml:space="preserve">Evaluación sumativa </w:t>
            </w:r>
          </w:p>
          <w:p w14:paraId="6FFE82ED" w14:textId="77777777" w:rsidR="000C3D67" w:rsidRPr="00975F18" w:rsidRDefault="000C3D67" w:rsidP="000C3D67">
            <w:pPr>
              <w:jc w:val="center"/>
              <w:rPr>
                <w:rFonts w:ascii="Verdana" w:hAnsi="Verdana" w:cstheme="majorHAnsi"/>
              </w:rPr>
            </w:pPr>
          </w:p>
          <w:p w14:paraId="11F1BF81" w14:textId="4D5C239F" w:rsidR="000C3D67" w:rsidRPr="00975F18" w:rsidRDefault="000C3D67" w:rsidP="000C3D67">
            <w:pPr>
              <w:rPr>
                <w:rFonts w:ascii="Verdana" w:hAnsi="Verdana"/>
              </w:rPr>
            </w:pPr>
          </w:p>
        </w:tc>
        <w:tc>
          <w:tcPr>
            <w:tcW w:w="2532" w:type="dxa"/>
          </w:tcPr>
          <w:p w14:paraId="024C5FA8" w14:textId="62CF5ADC" w:rsidR="000C3D67" w:rsidRPr="00975F18" w:rsidRDefault="000C3D67" w:rsidP="000C3D67">
            <w:pPr>
              <w:rPr>
                <w:rFonts w:ascii="Verdana" w:hAnsi="Verdana" w:cstheme="majorHAnsi"/>
              </w:rPr>
            </w:pPr>
            <w:r w:rsidRPr="00975F18">
              <w:rPr>
                <w:rFonts w:ascii="Verdana" w:hAnsi="Verdana" w:cstheme="majorHAnsi"/>
                <w:b/>
                <w:bCs/>
              </w:rPr>
              <w:t xml:space="preserve">De manera </w:t>
            </w:r>
            <w:r w:rsidRPr="000C3D67">
              <w:rPr>
                <w:rFonts w:ascii="Verdana" w:hAnsi="Verdana" w:cstheme="majorHAnsi"/>
                <w:b/>
                <w:bCs/>
              </w:rPr>
              <w:t>grupal,</w:t>
            </w:r>
            <w:r w:rsidRPr="00975F18">
              <w:rPr>
                <w:rFonts w:ascii="Verdana" w:hAnsi="Verdana" w:cstheme="majorHAnsi"/>
                <w:b/>
                <w:bCs/>
              </w:rPr>
              <w:t xml:space="preserve"> </w:t>
            </w:r>
            <w:r w:rsidRPr="00975F18">
              <w:rPr>
                <w:rFonts w:ascii="Verdana" w:hAnsi="Verdana" w:cstheme="majorHAnsi"/>
              </w:rPr>
              <w:t>debes realizar la actividad que se indica.</w:t>
            </w:r>
          </w:p>
          <w:p w14:paraId="46FE4E74" w14:textId="77777777" w:rsidR="000C3D67" w:rsidRPr="00975F18" w:rsidRDefault="000C3D67" w:rsidP="000C3D67">
            <w:pPr>
              <w:rPr>
                <w:rFonts w:ascii="Verdana" w:hAnsi="Verdana" w:cstheme="majorHAnsi"/>
                <w:b/>
                <w:bCs/>
              </w:rPr>
            </w:pPr>
          </w:p>
          <w:p w14:paraId="2514883E" w14:textId="5BFB35BC" w:rsidR="000C3D67" w:rsidRPr="00975F18" w:rsidRDefault="000C3D67" w:rsidP="000C3D67">
            <w:pPr>
              <w:rPr>
                <w:rFonts w:ascii="Verdana" w:hAnsi="Verdana"/>
                <w:b/>
                <w:bCs/>
              </w:rPr>
            </w:pPr>
            <w:r w:rsidRPr="00975F18">
              <w:rPr>
                <w:rFonts w:ascii="Verdana" w:hAnsi="Verdana" w:cstheme="majorHAnsi"/>
              </w:rPr>
              <w:t xml:space="preserve">Esta actividad corresponde a una </w:t>
            </w:r>
            <w:r w:rsidRPr="00975F18">
              <w:rPr>
                <w:rFonts w:ascii="Verdana" w:hAnsi="Verdana" w:cstheme="majorHAnsi"/>
                <w:b/>
                <w:bCs/>
              </w:rPr>
              <w:t xml:space="preserve">evaluación </w:t>
            </w:r>
            <w:r w:rsidRPr="000C3D67">
              <w:rPr>
                <w:rFonts w:ascii="Verdana" w:hAnsi="Verdana" w:cstheme="majorHAnsi"/>
                <w:b/>
                <w:bCs/>
              </w:rPr>
              <w:t>acumulativa.</w:t>
            </w:r>
          </w:p>
        </w:tc>
        <w:tc>
          <w:tcPr>
            <w:tcW w:w="2379" w:type="dxa"/>
          </w:tcPr>
          <w:p w14:paraId="1FBB83AC" w14:textId="5DE71F36" w:rsidR="000C3D67" w:rsidRPr="00975F18" w:rsidRDefault="000C3D67" w:rsidP="000C3D67">
            <w:pPr>
              <w:rPr>
                <w:rFonts w:ascii="Verdana" w:hAnsi="Verdana" w:cstheme="majorHAnsi"/>
              </w:rPr>
            </w:pPr>
            <w:r w:rsidRPr="00975F18">
              <w:rPr>
                <w:rFonts w:ascii="Verdana" w:hAnsi="Verdana" w:cstheme="majorHAnsi"/>
              </w:rPr>
              <w:t>Durante la semana</w:t>
            </w:r>
            <w:r>
              <w:rPr>
                <w:rFonts w:ascii="Verdana" w:hAnsi="Verdana" w:cstheme="majorHAnsi"/>
              </w:rPr>
              <w:t xml:space="preserve"> deberán guionizar, grabar y editar un podcast.</w:t>
            </w:r>
          </w:p>
          <w:p w14:paraId="77B72C75" w14:textId="77777777" w:rsidR="000C3D67" w:rsidRPr="00975F18" w:rsidRDefault="000C3D67" w:rsidP="000C3D67">
            <w:pPr>
              <w:rPr>
                <w:rFonts w:ascii="Verdana" w:hAnsi="Verdana" w:cstheme="majorHAnsi"/>
              </w:rPr>
            </w:pPr>
          </w:p>
          <w:p w14:paraId="49316F94" w14:textId="4E092409" w:rsidR="000C3D67" w:rsidRPr="00975F18" w:rsidRDefault="000C3D67" w:rsidP="000C3D67">
            <w:pPr>
              <w:rPr>
                <w:rFonts w:ascii="Verdana" w:hAnsi="Verdana" w:cstheme="majorHAnsi"/>
              </w:rPr>
            </w:pPr>
            <w:r w:rsidRPr="00975F18">
              <w:rPr>
                <w:rFonts w:ascii="Verdana" w:hAnsi="Verdana" w:cstheme="majorHAnsi"/>
              </w:rPr>
              <w:t xml:space="preserve">Esta evaluación tiene un </w:t>
            </w:r>
            <w:r w:rsidRPr="000C3D67">
              <w:rPr>
                <w:rFonts w:ascii="Verdana" w:hAnsi="Verdana" w:cstheme="majorHAnsi"/>
                <w:b/>
                <w:bCs/>
              </w:rPr>
              <w:t xml:space="preserve">6% </w:t>
            </w:r>
            <w:r w:rsidRPr="00975F18">
              <w:rPr>
                <w:rFonts w:ascii="Verdana" w:hAnsi="Verdana" w:cstheme="majorHAnsi"/>
                <w:b/>
                <w:bCs/>
              </w:rPr>
              <w:t>de ponderación</w:t>
            </w:r>
            <w:r w:rsidRPr="00975F18">
              <w:rPr>
                <w:rFonts w:ascii="Verdana" w:hAnsi="Verdana" w:cstheme="majorHAnsi"/>
              </w:rPr>
              <w:t xml:space="preserve"> sobre la nota de la asignatura.</w:t>
            </w:r>
          </w:p>
          <w:p w14:paraId="089249F9" w14:textId="77777777" w:rsidR="000C3D67" w:rsidRPr="00975F18" w:rsidRDefault="000C3D67" w:rsidP="000C3D67">
            <w:pPr>
              <w:rPr>
                <w:rFonts w:ascii="Verdana" w:hAnsi="Verdana"/>
              </w:rPr>
            </w:pPr>
          </w:p>
        </w:tc>
        <w:tc>
          <w:tcPr>
            <w:tcW w:w="2403" w:type="dxa"/>
          </w:tcPr>
          <w:p w14:paraId="5D6B316F" w14:textId="77777777" w:rsidR="000C3D67" w:rsidRPr="00975F18" w:rsidRDefault="000C3D67" w:rsidP="000C3D67">
            <w:pPr>
              <w:jc w:val="both"/>
              <w:rPr>
                <w:rFonts w:ascii="Verdana" w:hAnsi="Verdana" w:cstheme="majorHAnsi"/>
              </w:rPr>
            </w:pPr>
            <w:r w:rsidRPr="00975F18">
              <w:rPr>
                <w:rFonts w:ascii="Verdana" w:hAnsi="Verdana" w:cstheme="majorHAnsi"/>
              </w:rPr>
              <w:t>Para demostrar el logro del resultado de aprendizaje y criterios de evaluación:</w:t>
            </w:r>
          </w:p>
          <w:p w14:paraId="74544471" w14:textId="77777777" w:rsidR="000C3D67" w:rsidRPr="00975F18" w:rsidRDefault="000C3D67" w:rsidP="000C3D67">
            <w:pPr>
              <w:jc w:val="both"/>
              <w:rPr>
                <w:rFonts w:ascii="Verdana" w:hAnsi="Verdana" w:cstheme="majorHAnsi"/>
              </w:rPr>
            </w:pPr>
          </w:p>
          <w:p w14:paraId="5FD28A13" w14:textId="77777777" w:rsidR="000C3D67" w:rsidRPr="00975F18" w:rsidRDefault="000C3D67" w:rsidP="000C3D67">
            <w:pPr>
              <w:pStyle w:val="NormalWeb"/>
              <w:jc w:val="both"/>
              <w:rPr>
                <w:rFonts w:ascii="Verdana" w:hAnsi="Verdana" w:cstheme="majorHAnsi"/>
              </w:rPr>
            </w:pPr>
            <w:r w:rsidRPr="00975F18">
              <w:rPr>
                <w:rFonts w:ascii="Verdana" w:hAnsi="Verdana" w:cstheme="majorHAnsi"/>
                <w:b/>
                <w:bCs/>
              </w:rPr>
              <w:t>Resultado de aprendizaje</w:t>
            </w:r>
            <w:r w:rsidRPr="00975F18">
              <w:rPr>
                <w:rFonts w:ascii="Verdana" w:hAnsi="Verdana" w:cstheme="majorHAnsi"/>
              </w:rPr>
              <w:t xml:space="preserve"> </w:t>
            </w:r>
          </w:p>
          <w:p w14:paraId="2B07F1D1" w14:textId="77777777" w:rsidR="000C3D67" w:rsidRDefault="000C3D67" w:rsidP="000C3D67">
            <w:pPr>
              <w:jc w:val="both"/>
              <w:rPr>
                <w:rFonts w:ascii="Verdana" w:hAnsi="Verdana" w:cs="Calibri"/>
              </w:rPr>
            </w:pPr>
            <w:r w:rsidRPr="00DF4100">
              <w:rPr>
                <w:rFonts w:ascii="Verdana" w:hAnsi="Verdana" w:cs="Calibri"/>
              </w:rPr>
              <w:t xml:space="preserve">Expresa de forma oral y escrita una postura personal sobre un objeto de discusión que está instalado en la sociedad, en su área profesional o en las interacciones cotidianas, utilizando las estructuras propias de un discurso argumentativo ajustado al contexto e interlocutores del Mundo Digital. </w:t>
            </w:r>
          </w:p>
          <w:p w14:paraId="6AD49C84" w14:textId="77777777" w:rsidR="000C3D67" w:rsidRDefault="000C3D67" w:rsidP="000C3D67">
            <w:pPr>
              <w:jc w:val="both"/>
              <w:rPr>
                <w:rFonts w:ascii="Verdana" w:hAnsi="Verdana" w:cs="Calibri"/>
                <w:b/>
                <w:bCs/>
              </w:rPr>
            </w:pPr>
          </w:p>
          <w:p w14:paraId="798559A1" w14:textId="77777777" w:rsidR="000C3D67" w:rsidRPr="00975F18" w:rsidRDefault="000C3D67" w:rsidP="000C3D67">
            <w:pPr>
              <w:jc w:val="both"/>
              <w:rPr>
                <w:rFonts w:ascii="Verdana" w:hAnsi="Verdana" w:cstheme="majorHAnsi"/>
                <w:b/>
                <w:bCs/>
              </w:rPr>
            </w:pPr>
            <w:r w:rsidRPr="00975F18">
              <w:rPr>
                <w:rFonts w:ascii="Verdana" w:hAnsi="Verdana" w:cstheme="majorHAnsi"/>
                <w:b/>
                <w:bCs/>
              </w:rPr>
              <w:lastRenderedPageBreak/>
              <w:t>Criterio de evaluación</w:t>
            </w:r>
          </w:p>
          <w:p w14:paraId="0BCC6210" w14:textId="77777777" w:rsidR="000C3D67" w:rsidRPr="00975F18" w:rsidRDefault="000C3D67" w:rsidP="000C3D67">
            <w:pPr>
              <w:jc w:val="both"/>
              <w:rPr>
                <w:rFonts w:ascii="Verdana" w:hAnsi="Verdana" w:cstheme="majorHAnsi"/>
                <w:b/>
                <w:bCs/>
              </w:rPr>
            </w:pPr>
          </w:p>
          <w:p w14:paraId="3ADABAEE" w14:textId="77777777" w:rsidR="000C3D67" w:rsidRPr="008C315B" w:rsidRDefault="000C3D67" w:rsidP="000C3D67">
            <w:pPr>
              <w:jc w:val="both"/>
              <w:rPr>
                <w:rFonts w:ascii="Verdana" w:hAnsi="Verdana" w:cstheme="majorHAnsi"/>
              </w:rPr>
            </w:pPr>
            <w:r w:rsidRPr="008C315B">
              <w:rPr>
                <w:rFonts w:ascii="Verdana" w:hAnsi="Verdana" w:cstheme="majorHAnsi"/>
                <w:lang w:val="es-ES"/>
              </w:rPr>
              <w:t xml:space="preserve">CE 1.1 </w:t>
            </w:r>
            <w:r w:rsidRPr="008C315B">
              <w:rPr>
                <w:rFonts w:ascii="Verdana" w:hAnsi="Verdana" w:cstheme="majorHAnsi"/>
              </w:rPr>
              <w:t xml:space="preserve">Elabora artículos de opinión utilizando la estructura de la escritura argumentativa, para expresar ideas de manera lógica y coherente acorde al contexto e interlocutores del Mundo Digital. </w:t>
            </w:r>
          </w:p>
          <w:p w14:paraId="7442225C" w14:textId="77777777" w:rsidR="000C3D67" w:rsidRPr="008C315B" w:rsidRDefault="000C3D67" w:rsidP="000C3D67">
            <w:pPr>
              <w:jc w:val="both"/>
              <w:rPr>
                <w:rFonts w:ascii="Verdana" w:hAnsi="Verdana" w:cstheme="majorHAnsi"/>
              </w:rPr>
            </w:pPr>
          </w:p>
          <w:p w14:paraId="42CC9FDD" w14:textId="77777777" w:rsidR="000C3D67" w:rsidRPr="000C3D67" w:rsidRDefault="000C3D67" w:rsidP="000C3D67">
            <w:pPr>
              <w:jc w:val="both"/>
              <w:rPr>
                <w:rFonts w:ascii="Verdana" w:hAnsi="Verdana" w:cstheme="majorHAnsi"/>
              </w:rPr>
            </w:pPr>
            <w:r w:rsidRPr="000C3D67">
              <w:rPr>
                <w:rFonts w:ascii="Verdana" w:hAnsi="Verdana" w:cstheme="majorHAnsi"/>
              </w:rPr>
              <w:t xml:space="preserve">CE 1.3  Presenta un artículo en social media sobre temáticas relacionadas con su profesión o vida académica, evaluando el impacto de sus opiniones entre los interlocutores del Mundo Digital. </w:t>
            </w:r>
          </w:p>
          <w:p w14:paraId="4773336E" w14:textId="0C09576A" w:rsidR="000C3D67" w:rsidRPr="00975F18" w:rsidRDefault="000C3D67" w:rsidP="000C3D67">
            <w:pPr>
              <w:rPr>
                <w:rFonts w:ascii="Verdana" w:hAnsi="Verdana"/>
              </w:rPr>
            </w:pPr>
          </w:p>
        </w:tc>
      </w:tr>
    </w:tbl>
    <w:p w14:paraId="6784DBFF" w14:textId="77777777" w:rsidR="008C315B" w:rsidRDefault="008C315B" w:rsidP="008C315B"/>
    <w:p w14:paraId="0B8E32A0" w14:textId="77777777" w:rsidR="008C315B" w:rsidRDefault="008C315B" w:rsidP="00DD1C0B">
      <w:pPr>
        <w:rPr>
          <w:rFonts w:ascii="Verdana" w:hAnsi="Verdana"/>
        </w:rPr>
      </w:pPr>
    </w:p>
    <w:p w14:paraId="11424B0D" w14:textId="77777777" w:rsidR="008C315B" w:rsidRDefault="008C315B" w:rsidP="008C315B"/>
    <w:p w14:paraId="62CC868A" w14:textId="77777777" w:rsidR="001D6B0C" w:rsidRDefault="001D6B0C" w:rsidP="008C315B"/>
    <w:p w14:paraId="7D96CFFC" w14:textId="77777777" w:rsidR="001D6B0C" w:rsidRDefault="001D6B0C" w:rsidP="008C315B"/>
    <w:p w14:paraId="694C2F8C" w14:textId="77777777" w:rsidR="001D6B0C" w:rsidRDefault="001D6B0C" w:rsidP="008C315B"/>
    <w:p w14:paraId="79BDE091" w14:textId="77777777" w:rsidR="001D6B0C" w:rsidRDefault="001D6B0C" w:rsidP="008C315B"/>
    <w:p w14:paraId="7F8741D1" w14:textId="77777777" w:rsidR="001D6B0C" w:rsidRDefault="001D6B0C" w:rsidP="008C315B"/>
    <w:p w14:paraId="08E87DC7" w14:textId="77777777" w:rsidR="001D6B0C" w:rsidRDefault="001D6B0C" w:rsidP="008C315B"/>
    <w:p w14:paraId="2E958B16" w14:textId="77777777" w:rsidR="001D6B0C" w:rsidRDefault="001D6B0C" w:rsidP="008C315B"/>
    <w:p w14:paraId="05D64DF3" w14:textId="77777777" w:rsidR="001D6B0C" w:rsidRDefault="001D6B0C" w:rsidP="008C315B"/>
    <w:p w14:paraId="3745ED4B" w14:textId="77777777" w:rsidR="008C315B" w:rsidRPr="00C30323" w:rsidRDefault="008C315B" w:rsidP="008C315B">
      <w:pPr>
        <w:pStyle w:val="Citadestacada"/>
        <w:pBdr>
          <w:bottom w:val="single" w:sz="4" w:space="3" w:color="4472C4" w:themeColor="accent1"/>
        </w:pBdr>
        <w:ind w:left="0"/>
        <w:rPr>
          <w:rStyle w:val="SUBTTULO1"/>
          <w:i w:val="0"/>
          <w:iCs w:val="0"/>
        </w:rPr>
      </w:pPr>
      <w:r w:rsidRPr="00C30323">
        <w:rPr>
          <w:rStyle w:val="SUBTTULO1"/>
          <w:i w:val="0"/>
          <w:iCs w:val="0"/>
        </w:rPr>
        <w:lastRenderedPageBreak/>
        <w:t xml:space="preserve">UNIDAD 1: </w:t>
      </w:r>
      <w:r>
        <w:rPr>
          <w:rStyle w:val="SUBTTULO1"/>
          <w:i w:val="0"/>
          <w:iCs w:val="0"/>
        </w:rPr>
        <w:t>DISCURSO ARGUMENTATIVO ORAL Y ESCRITO</w:t>
      </w:r>
      <w:r w:rsidRPr="00C30323">
        <w:rPr>
          <w:rStyle w:val="SUBTTULO1"/>
          <w:i w:val="0"/>
          <w:iCs w:val="0"/>
        </w:rPr>
        <w:t xml:space="preserve"> </w:t>
      </w:r>
    </w:p>
    <w:p w14:paraId="10AD193C" w14:textId="0D24867D" w:rsidR="008C315B" w:rsidRPr="00C30323" w:rsidRDefault="008C315B" w:rsidP="008C315B">
      <w:pPr>
        <w:pStyle w:val="Ttulo2"/>
        <w:rPr>
          <w:rStyle w:val="SUBTTULO1"/>
        </w:rPr>
      </w:pPr>
      <w:r w:rsidRPr="00C30323">
        <w:rPr>
          <w:rStyle w:val="SUBTTULO1"/>
        </w:rPr>
        <w:t>SEMANA 1</w:t>
      </w:r>
      <w:r>
        <w:rPr>
          <w:rStyle w:val="SUBTTULO1"/>
        </w:rPr>
        <w:t>1</w:t>
      </w:r>
      <w:r w:rsidRPr="00C30323">
        <w:rPr>
          <w:rStyle w:val="SUBTTULO1"/>
        </w:rPr>
        <w:t xml:space="preserve">. </w:t>
      </w:r>
      <w:r w:rsidR="00D47BF3">
        <w:rPr>
          <w:rStyle w:val="SUBTTULO1"/>
        </w:rPr>
        <w:t>COLECTIVIDAD DIGITAL</w:t>
      </w:r>
    </w:p>
    <w:p w14:paraId="5BADD51B" w14:textId="77777777" w:rsidR="008C315B" w:rsidRDefault="008C315B" w:rsidP="008C315B"/>
    <w:p w14:paraId="36D5637F" w14:textId="77777777" w:rsidR="008C315B" w:rsidRDefault="008C315B" w:rsidP="008C315B"/>
    <w:p w14:paraId="3356CE30" w14:textId="77777777" w:rsidR="008C315B" w:rsidRDefault="008C315B" w:rsidP="008C315B"/>
    <w:tbl>
      <w:tblPr>
        <w:tblStyle w:val="Tablaconcuadrcula"/>
        <w:tblW w:w="9072" w:type="dxa"/>
        <w:tblInd w:w="-5" w:type="dxa"/>
        <w:tblLook w:val="04A0" w:firstRow="1" w:lastRow="0" w:firstColumn="1" w:lastColumn="0" w:noHBand="0" w:noVBand="1"/>
      </w:tblPr>
      <w:tblGrid>
        <w:gridCol w:w="1758"/>
        <w:gridCol w:w="2532"/>
        <w:gridCol w:w="2379"/>
        <w:gridCol w:w="2403"/>
      </w:tblGrid>
      <w:tr w:rsidR="008C315B" w:rsidRPr="00297A1F" w14:paraId="6680D84F" w14:textId="77777777" w:rsidTr="000C3D67">
        <w:tc>
          <w:tcPr>
            <w:tcW w:w="1758" w:type="dxa"/>
          </w:tcPr>
          <w:p w14:paraId="2430D31E" w14:textId="77777777" w:rsidR="008C315B" w:rsidRPr="00975F18" w:rsidRDefault="008C315B" w:rsidP="003D7DB5">
            <w:pPr>
              <w:rPr>
                <w:rFonts w:ascii="Verdana" w:hAnsi="Verdana"/>
                <w:b/>
                <w:bCs/>
              </w:rPr>
            </w:pPr>
            <w:r w:rsidRPr="00975F18">
              <w:rPr>
                <w:rFonts w:ascii="Verdana" w:hAnsi="Verdana"/>
                <w:b/>
                <w:bCs/>
              </w:rPr>
              <w:t>¿Dónde lo debes hacer?</w:t>
            </w:r>
          </w:p>
        </w:tc>
        <w:tc>
          <w:tcPr>
            <w:tcW w:w="2532" w:type="dxa"/>
          </w:tcPr>
          <w:p w14:paraId="001FEAE9" w14:textId="77777777" w:rsidR="008C315B" w:rsidRPr="00975F18" w:rsidRDefault="008C315B" w:rsidP="003D7DB5">
            <w:pPr>
              <w:rPr>
                <w:rFonts w:ascii="Verdana" w:hAnsi="Verdana"/>
                <w:b/>
                <w:bCs/>
              </w:rPr>
            </w:pPr>
            <w:r w:rsidRPr="00975F18">
              <w:rPr>
                <w:rFonts w:ascii="Verdana" w:hAnsi="Verdana"/>
                <w:b/>
                <w:bCs/>
              </w:rPr>
              <w:t>¿Qué debes hacer?</w:t>
            </w:r>
          </w:p>
        </w:tc>
        <w:tc>
          <w:tcPr>
            <w:tcW w:w="2379" w:type="dxa"/>
          </w:tcPr>
          <w:p w14:paraId="6383AB48" w14:textId="77777777" w:rsidR="008C315B" w:rsidRPr="00975F18" w:rsidRDefault="008C315B" w:rsidP="003D7DB5">
            <w:pPr>
              <w:rPr>
                <w:rFonts w:ascii="Verdana" w:hAnsi="Verdana"/>
                <w:b/>
                <w:bCs/>
              </w:rPr>
            </w:pPr>
            <w:r w:rsidRPr="00975F18">
              <w:rPr>
                <w:rFonts w:ascii="Verdana" w:hAnsi="Verdana"/>
                <w:b/>
                <w:bCs/>
              </w:rPr>
              <w:t>¿Cuándo lo debes hacer?</w:t>
            </w:r>
          </w:p>
        </w:tc>
        <w:tc>
          <w:tcPr>
            <w:tcW w:w="2403" w:type="dxa"/>
          </w:tcPr>
          <w:p w14:paraId="4D4EE3AA" w14:textId="77777777" w:rsidR="008C315B" w:rsidRPr="00975F18" w:rsidRDefault="008C315B" w:rsidP="003D7DB5">
            <w:pPr>
              <w:rPr>
                <w:rFonts w:ascii="Verdana" w:hAnsi="Verdana"/>
                <w:b/>
                <w:bCs/>
              </w:rPr>
            </w:pPr>
            <w:r w:rsidRPr="00975F18">
              <w:rPr>
                <w:rFonts w:ascii="Verdana" w:hAnsi="Verdana"/>
                <w:b/>
                <w:bCs/>
              </w:rPr>
              <w:t>¿Para qué lo debes hacer?</w:t>
            </w:r>
          </w:p>
        </w:tc>
      </w:tr>
      <w:tr w:rsidR="008C315B" w:rsidRPr="00297A1F" w14:paraId="67DF64D6" w14:textId="77777777" w:rsidTr="000C3D67">
        <w:tc>
          <w:tcPr>
            <w:tcW w:w="1758" w:type="dxa"/>
            <w:vAlign w:val="center"/>
          </w:tcPr>
          <w:p w14:paraId="5C58DB3C" w14:textId="77777777" w:rsidR="008C315B" w:rsidRPr="00975F18" w:rsidRDefault="008C315B" w:rsidP="003D7DB5">
            <w:pPr>
              <w:rPr>
                <w:rFonts w:ascii="Verdana" w:hAnsi="Verdana"/>
              </w:rPr>
            </w:pPr>
            <w:r w:rsidRPr="00975F18">
              <w:rPr>
                <w:rFonts w:ascii="Verdana" w:hAnsi="Verdana"/>
              </w:rPr>
              <w:t>Desarrollo de la experiencia de aprendizaje</w:t>
            </w:r>
          </w:p>
        </w:tc>
        <w:tc>
          <w:tcPr>
            <w:tcW w:w="2532" w:type="dxa"/>
          </w:tcPr>
          <w:p w14:paraId="57DF704D" w14:textId="77777777" w:rsidR="008C315B" w:rsidRPr="00975F18" w:rsidRDefault="008C315B" w:rsidP="003D7DB5">
            <w:pPr>
              <w:rPr>
                <w:rFonts w:ascii="Verdana" w:hAnsi="Verdana"/>
              </w:rPr>
            </w:pPr>
            <w:r w:rsidRPr="00975F18">
              <w:rPr>
                <w:rFonts w:ascii="Verdana" w:hAnsi="Verdana"/>
                <w:b/>
                <w:bCs/>
              </w:rPr>
              <w:t xml:space="preserve">Revisar </w:t>
            </w:r>
            <w:r w:rsidRPr="00975F18">
              <w:rPr>
                <w:rFonts w:ascii="Verdana" w:hAnsi="Verdana"/>
              </w:rPr>
              <w:t>los recursos de aprendizaje disponibles en plataforma.</w:t>
            </w:r>
          </w:p>
        </w:tc>
        <w:tc>
          <w:tcPr>
            <w:tcW w:w="2379" w:type="dxa"/>
          </w:tcPr>
          <w:p w14:paraId="31E41C34" w14:textId="77777777" w:rsidR="008C315B" w:rsidRPr="00975F18" w:rsidRDefault="008C315B" w:rsidP="003D7DB5">
            <w:pPr>
              <w:rPr>
                <w:rFonts w:ascii="Verdana" w:hAnsi="Verdana"/>
              </w:rPr>
            </w:pPr>
            <w:r w:rsidRPr="00975F18">
              <w:rPr>
                <w:rFonts w:ascii="Verdana" w:hAnsi="Verdana"/>
              </w:rPr>
              <w:t>Debes realizar estas acciones durante el desarrollo de </w:t>
            </w:r>
          </w:p>
          <w:p w14:paraId="171AD5C1" w14:textId="77777777" w:rsidR="008C315B" w:rsidRPr="00975F18" w:rsidRDefault="008C315B" w:rsidP="003D7DB5">
            <w:pPr>
              <w:rPr>
                <w:rFonts w:ascii="Verdana" w:hAnsi="Verdana"/>
              </w:rPr>
            </w:pPr>
            <w:r w:rsidRPr="00975F18">
              <w:rPr>
                <w:rFonts w:ascii="Verdana" w:hAnsi="Verdana"/>
              </w:rPr>
              <w:t>la semana, con el debido tiempo, para que puedas consultar tus dudas al docente de manera oportuna. </w:t>
            </w:r>
          </w:p>
          <w:p w14:paraId="7B86FEF0" w14:textId="77777777" w:rsidR="008C315B" w:rsidRPr="00975F18" w:rsidRDefault="008C315B" w:rsidP="003D7DB5">
            <w:pPr>
              <w:rPr>
                <w:rFonts w:ascii="Verdana" w:hAnsi="Verdana"/>
              </w:rPr>
            </w:pPr>
            <w:r w:rsidRPr="00975F18">
              <w:rPr>
                <w:rFonts w:ascii="Verdana" w:hAnsi="Verdana"/>
              </w:rPr>
              <w:t> </w:t>
            </w:r>
          </w:p>
        </w:tc>
        <w:tc>
          <w:tcPr>
            <w:tcW w:w="2403" w:type="dxa"/>
          </w:tcPr>
          <w:p w14:paraId="04EF3560" w14:textId="77777777" w:rsidR="008C315B" w:rsidRPr="00975F18" w:rsidRDefault="008C315B" w:rsidP="003D7DB5">
            <w:pPr>
              <w:rPr>
                <w:rFonts w:ascii="Verdana" w:hAnsi="Verdana"/>
              </w:rPr>
            </w:pPr>
            <w:r w:rsidRPr="00975F18">
              <w:rPr>
                <w:rFonts w:ascii="Verdana" w:hAnsi="Verdana"/>
              </w:rPr>
              <w:t>Para estudiar, internalizar y aplicar los contenidos que debes aprender durante la semana. </w:t>
            </w:r>
          </w:p>
        </w:tc>
      </w:tr>
      <w:tr w:rsidR="008C315B" w:rsidRPr="00297A1F" w14:paraId="53A55F3B" w14:textId="77777777" w:rsidTr="000C3D67">
        <w:tc>
          <w:tcPr>
            <w:tcW w:w="1758" w:type="dxa"/>
            <w:vAlign w:val="center"/>
          </w:tcPr>
          <w:p w14:paraId="002C5218" w14:textId="77777777" w:rsidR="008C315B" w:rsidRPr="00975F18" w:rsidRDefault="008C315B" w:rsidP="003D7DB5">
            <w:pPr>
              <w:rPr>
                <w:rFonts w:ascii="Verdana" w:hAnsi="Verdana"/>
              </w:rPr>
            </w:pPr>
            <w:r w:rsidRPr="00975F18">
              <w:rPr>
                <w:rFonts w:ascii="Verdana" w:hAnsi="Verdana"/>
              </w:rPr>
              <w:t>Horas autónomas dirigidas</w:t>
            </w:r>
          </w:p>
          <w:p w14:paraId="3F5608DC" w14:textId="77777777" w:rsidR="008C315B" w:rsidRPr="00975F18" w:rsidRDefault="008C315B" w:rsidP="003D7DB5">
            <w:pPr>
              <w:rPr>
                <w:rFonts w:ascii="Verdana" w:hAnsi="Verdana"/>
              </w:rPr>
            </w:pPr>
          </w:p>
          <w:p w14:paraId="629EA4DB" w14:textId="77777777" w:rsidR="008C315B" w:rsidRPr="00975F18" w:rsidRDefault="008C315B" w:rsidP="003D7DB5">
            <w:pPr>
              <w:rPr>
                <w:rFonts w:ascii="Verdana" w:hAnsi="Verdana"/>
              </w:rPr>
            </w:pPr>
          </w:p>
        </w:tc>
        <w:tc>
          <w:tcPr>
            <w:tcW w:w="2532" w:type="dxa"/>
          </w:tcPr>
          <w:p w14:paraId="7B2751FA" w14:textId="77777777" w:rsidR="008C315B" w:rsidRPr="00975F18" w:rsidRDefault="008C315B" w:rsidP="003D7DB5">
            <w:pPr>
              <w:rPr>
                <w:rFonts w:ascii="Verdana" w:hAnsi="Verdana"/>
              </w:rPr>
            </w:pPr>
            <w:r w:rsidRPr="00975F18">
              <w:rPr>
                <w:rFonts w:ascii="Verdana" w:hAnsi="Verdana"/>
                <w:b/>
                <w:bCs/>
              </w:rPr>
              <w:t xml:space="preserve">Revisar </w:t>
            </w:r>
            <w:r w:rsidRPr="00975F18">
              <w:rPr>
                <w:rFonts w:ascii="Verdana" w:hAnsi="Verdana"/>
              </w:rPr>
              <w:t>el material complementario sugerido por el docente.</w:t>
            </w:r>
          </w:p>
          <w:p w14:paraId="2E80DDA8" w14:textId="77777777" w:rsidR="008C315B" w:rsidRPr="00975F18" w:rsidRDefault="008C315B" w:rsidP="003D7DB5">
            <w:pPr>
              <w:rPr>
                <w:rFonts w:ascii="Verdana" w:hAnsi="Verdana"/>
              </w:rPr>
            </w:pPr>
            <w:r w:rsidRPr="00975F18">
              <w:rPr>
                <w:rFonts w:ascii="Verdana" w:hAnsi="Verdana"/>
                <w:b/>
                <w:bCs/>
              </w:rPr>
              <w:t xml:space="preserve">Realizar, </w:t>
            </w:r>
            <w:r w:rsidRPr="00975F18">
              <w:rPr>
                <w:rFonts w:ascii="Verdana" w:hAnsi="Verdana"/>
              </w:rPr>
              <w:t>de manera autónoma,</w:t>
            </w:r>
            <w:r w:rsidRPr="00975F18">
              <w:rPr>
                <w:rFonts w:ascii="Verdana" w:hAnsi="Verdana"/>
                <w:b/>
                <w:bCs/>
              </w:rPr>
              <w:t xml:space="preserve"> </w:t>
            </w:r>
            <w:r w:rsidRPr="00975F18">
              <w:rPr>
                <w:rFonts w:ascii="Verdana" w:hAnsi="Verdana"/>
              </w:rPr>
              <w:t>las actividades sugeridas.</w:t>
            </w:r>
          </w:p>
          <w:p w14:paraId="20C436D9" w14:textId="77777777" w:rsidR="008C315B" w:rsidRPr="00975F18" w:rsidRDefault="008C315B" w:rsidP="003D7DB5">
            <w:pPr>
              <w:rPr>
                <w:rFonts w:ascii="Verdana" w:hAnsi="Verdana"/>
              </w:rPr>
            </w:pPr>
          </w:p>
        </w:tc>
        <w:tc>
          <w:tcPr>
            <w:tcW w:w="2379" w:type="dxa"/>
          </w:tcPr>
          <w:p w14:paraId="2278DAE1" w14:textId="77777777" w:rsidR="008C315B" w:rsidRPr="00975F18" w:rsidRDefault="008C315B" w:rsidP="003D7DB5">
            <w:pPr>
              <w:rPr>
                <w:rFonts w:ascii="Verdana" w:hAnsi="Verdana"/>
              </w:rPr>
            </w:pPr>
            <w:r w:rsidRPr="00975F18">
              <w:rPr>
                <w:rFonts w:ascii="Verdana" w:hAnsi="Verdana"/>
              </w:rPr>
              <w:t>Se sugiere que lo hagas en tus tiempos de estudio autónomo.</w:t>
            </w:r>
          </w:p>
        </w:tc>
        <w:tc>
          <w:tcPr>
            <w:tcW w:w="2403" w:type="dxa"/>
          </w:tcPr>
          <w:p w14:paraId="1171BE7C" w14:textId="77777777" w:rsidR="008C315B" w:rsidRPr="00975F18" w:rsidRDefault="008C315B" w:rsidP="003D7DB5">
            <w:pPr>
              <w:rPr>
                <w:rFonts w:ascii="Verdana" w:hAnsi="Verdana"/>
              </w:rPr>
            </w:pPr>
            <w:r w:rsidRPr="00975F18">
              <w:rPr>
                <w:rFonts w:ascii="Verdana" w:hAnsi="Verdana"/>
              </w:rPr>
              <w:t xml:space="preserve">Para profundizar y apropiarte de los aprendizajes desarrollados durante la semana. </w:t>
            </w:r>
          </w:p>
        </w:tc>
      </w:tr>
      <w:tr w:rsidR="008C315B" w:rsidRPr="00297A1F" w14:paraId="55629A40" w14:textId="77777777" w:rsidTr="000C3D67">
        <w:tc>
          <w:tcPr>
            <w:tcW w:w="1758" w:type="dxa"/>
            <w:vAlign w:val="center"/>
          </w:tcPr>
          <w:p w14:paraId="0A433F84" w14:textId="77777777" w:rsidR="008C315B" w:rsidRPr="001D6B0C" w:rsidRDefault="008C315B" w:rsidP="003D7DB5">
            <w:pPr>
              <w:rPr>
                <w:rFonts w:ascii="Verdana" w:hAnsi="Verdana"/>
              </w:rPr>
            </w:pPr>
            <w:r w:rsidRPr="001D6B0C">
              <w:rPr>
                <w:rFonts w:ascii="Verdana" w:hAnsi="Verdana"/>
              </w:rPr>
              <w:t>Sesión sincrónica</w:t>
            </w:r>
          </w:p>
          <w:p w14:paraId="50E85FB4" w14:textId="77777777" w:rsidR="008C315B" w:rsidRPr="001D6B0C" w:rsidRDefault="008C315B" w:rsidP="003D7DB5">
            <w:pPr>
              <w:rPr>
                <w:rFonts w:ascii="Verdana" w:hAnsi="Verdana"/>
              </w:rPr>
            </w:pPr>
          </w:p>
          <w:p w14:paraId="7DAC516E" w14:textId="77777777" w:rsidR="008C315B" w:rsidRPr="001D6B0C" w:rsidRDefault="008C315B" w:rsidP="003D7DB5">
            <w:pPr>
              <w:rPr>
                <w:rFonts w:ascii="Verdana" w:hAnsi="Verdana"/>
              </w:rPr>
            </w:pPr>
          </w:p>
        </w:tc>
        <w:tc>
          <w:tcPr>
            <w:tcW w:w="2532" w:type="dxa"/>
          </w:tcPr>
          <w:p w14:paraId="56BCEF62" w14:textId="77777777" w:rsidR="008C315B" w:rsidRPr="001D6B0C" w:rsidRDefault="008C315B" w:rsidP="003D7DB5">
            <w:pPr>
              <w:rPr>
                <w:rFonts w:ascii="Verdana" w:hAnsi="Verdana"/>
              </w:rPr>
            </w:pPr>
            <w:r w:rsidRPr="001D6B0C">
              <w:rPr>
                <w:rFonts w:ascii="Verdana" w:hAnsi="Verdana"/>
                <w:b/>
                <w:bCs/>
              </w:rPr>
              <w:t xml:space="preserve">Participar </w:t>
            </w:r>
            <w:r w:rsidRPr="001D6B0C">
              <w:rPr>
                <w:rFonts w:ascii="Verdana" w:hAnsi="Verdana"/>
              </w:rPr>
              <w:t>en la sesión, ingresando a la plataforma de videoconferencia, en día y hora que señale tu docente.</w:t>
            </w:r>
          </w:p>
        </w:tc>
        <w:tc>
          <w:tcPr>
            <w:tcW w:w="2379" w:type="dxa"/>
          </w:tcPr>
          <w:p w14:paraId="29385733" w14:textId="77777777" w:rsidR="008C315B" w:rsidRPr="001D6B0C" w:rsidRDefault="008C315B" w:rsidP="003D7DB5">
            <w:pPr>
              <w:rPr>
                <w:rFonts w:ascii="Verdana" w:hAnsi="Verdana"/>
              </w:rPr>
            </w:pPr>
            <w:r w:rsidRPr="001D6B0C">
              <w:rPr>
                <w:rFonts w:ascii="Verdana" w:hAnsi="Verdana"/>
              </w:rPr>
              <w:t xml:space="preserve">En la fecha y hora que se comunicará oportunamente a través de los canales establecidos. </w:t>
            </w:r>
          </w:p>
        </w:tc>
        <w:tc>
          <w:tcPr>
            <w:tcW w:w="2403" w:type="dxa"/>
          </w:tcPr>
          <w:p w14:paraId="7175F5C6" w14:textId="77777777" w:rsidR="008C315B" w:rsidRPr="001D6B0C" w:rsidRDefault="008C315B" w:rsidP="003D7DB5">
            <w:pPr>
              <w:rPr>
                <w:rFonts w:ascii="Verdana" w:hAnsi="Verdana"/>
              </w:rPr>
            </w:pPr>
            <w:r w:rsidRPr="001D6B0C">
              <w:rPr>
                <w:rFonts w:ascii="Verdana" w:hAnsi="Verdana"/>
              </w:rPr>
              <w:t xml:space="preserve">Para repasar los contenidos de la semana, y aclarar dudas sobre el contenido, evaluaciones o los materiales de estudio. Podrás compartir de </w:t>
            </w:r>
            <w:r w:rsidRPr="001D6B0C">
              <w:rPr>
                <w:rFonts w:ascii="Verdana" w:hAnsi="Verdana"/>
              </w:rPr>
              <w:lastRenderedPageBreak/>
              <w:t>manera sincrónica por videoconferencia con tu docente, compañeros y compañeras.</w:t>
            </w:r>
          </w:p>
        </w:tc>
      </w:tr>
      <w:tr w:rsidR="008C315B" w:rsidRPr="00297A1F" w14:paraId="449C9A0D" w14:textId="77777777" w:rsidTr="000C3D67">
        <w:tc>
          <w:tcPr>
            <w:tcW w:w="1758" w:type="dxa"/>
            <w:vAlign w:val="center"/>
          </w:tcPr>
          <w:p w14:paraId="42C463B0" w14:textId="77777777" w:rsidR="008C315B" w:rsidRPr="00975F18" w:rsidRDefault="008C315B" w:rsidP="003D7DB5">
            <w:pPr>
              <w:jc w:val="center"/>
              <w:rPr>
                <w:rFonts w:ascii="Verdana" w:hAnsi="Verdana" w:cstheme="majorHAnsi"/>
              </w:rPr>
            </w:pPr>
            <w:r w:rsidRPr="00975F18">
              <w:rPr>
                <w:rFonts w:ascii="Verdana" w:hAnsi="Verdana" w:cstheme="majorHAnsi"/>
              </w:rPr>
              <w:lastRenderedPageBreak/>
              <w:t xml:space="preserve">Evaluación formativa </w:t>
            </w:r>
          </w:p>
          <w:p w14:paraId="033139FF" w14:textId="77777777" w:rsidR="008C315B" w:rsidRPr="00975F18" w:rsidRDefault="008C315B" w:rsidP="003D7DB5">
            <w:pPr>
              <w:jc w:val="center"/>
              <w:rPr>
                <w:rFonts w:ascii="Verdana" w:hAnsi="Verdana" w:cstheme="majorHAnsi"/>
              </w:rPr>
            </w:pPr>
          </w:p>
          <w:p w14:paraId="128AA410" w14:textId="77777777" w:rsidR="008C315B" w:rsidRPr="00975F18" w:rsidRDefault="008C315B" w:rsidP="003D7DB5">
            <w:pPr>
              <w:rPr>
                <w:rFonts w:ascii="Verdana" w:hAnsi="Verdana"/>
              </w:rPr>
            </w:pPr>
          </w:p>
        </w:tc>
        <w:tc>
          <w:tcPr>
            <w:tcW w:w="2532" w:type="dxa"/>
          </w:tcPr>
          <w:p w14:paraId="6BC4A4AC" w14:textId="23F4C2F4" w:rsidR="008C315B" w:rsidRPr="00975F18" w:rsidRDefault="008C315B" w:rsidP="003D7DB5">
            <w:pPr>
              <w:rPr>
                <w:rFonts w:ascii="Verdana" w:hAnsi="Verdana"/>
                <w:b/>
                <w:bCs/>
              </w:rPr>
            </w:pPr>
            <w:r w:rsidRPr="00975F18">
              <w:rPr>
                <w:rFonts w:ascii="Verdana" w:hAnsi="Verdana" w:cstheme="majorHAnsi"/>
                <w:b/>
                <w:bCs/>
              </w:rPr>
              <w:t xml:space="preserve">De manera </w:t>
            </w:r>
            <w:r w:rsidR="000C3D67">
              <w:rPr>
                <w:rFonts w:ascii="Verdana" w:hAnsi="Verdana" w:cstheme="majorHAnsi"/>
                <w:b/>
                <w:bCs/>
              </w:rPr>
              <w:t>grupal</w:t>
            </w:r>
            <w:r w:rsidRPr="008C315B">
              <w:rPr>
                <w:rFonts w:ascii="Verdana" w:hAnsi="Verdana" w:cstheme="majorHAnsi"/>
                <w:b/>
                <w:bCs/>
              </w:rPr>
              <w:t>,</w:t>
            </w:r>
            <w:r w:rsidRPr="00975F18">
              <w:rPr>
                <w:rFonts w:ascii="Verdana" w:hAnsi="Verdana" w:cstheme="majorHAnsi"/>
                <w:b/>
                <w:bCs/>
              </w:rPr>
              <w:t xml:space="preserve"> </w:t>
            </w:r>
            <w:r w:rsidRPr="00975F18">
              <w:rPr>
                <w:rFonts w:ascii="Verdana" w:hAnsi="Verdana" w:cstheme="majorHAnsi"/>
              </w:rPr>
              <w:t>debes realizar la actividad que se indica.</w:t>
            </w:r>
          </w:p>
        </w:tc>
        <w:tc>
          <w:tcPr>
            <w:tcW w:w="2379" w:type="dxa"/>
          </w:tcPr>
          <w:p w14:paraId="71EE476D" w14:textId="78906FE9" w:rsidR="008C315B" w:rsidRPr="00975F18" w:rsidRDefault="008C315B" w:rsidP="003D7DB5">
            <w:pPr>
              <w:rPr>
                <w:rFonts w:ascii="Verdana" w:hAnsi="Verdana" w:cstheme="majorHAnsi"/>
              </w:rPr>
            </w:pPr>
            <w:r w:rsidRPr="00975F18">
              <w:rPr>
                <w:rFonts w:ascii="Verdana" w:hAnsi="Verdana" w:cstheme="majorHAnsi"/>
              </w:rPr>
              <w:t>Durante la semana</w:t>
            </w:r>
            <w:r>
              <w:rPr>
                <w:rFonts w:ascii="Verdana" w:hAnsi="Verdana" w:cstheme="majorHAnsi"/>
              </w:rPr>
              <w:t xml:space="preserve"> deberás </w:t>
            </w:r>
            <w:r w:rsidR="000C3D67">
              <w:rPr>
                <w:rFonts w:ascii="Verdana" w:hAnsi="Verdana" w:cstheme="majorHAnsi"/>
              </w:rPr>
              <w:t>presentar un servicio profesional a través de las redes sociales.</w:t>
            </w:r>
          </w:p>
          <w:p w14:paraId="5D3724D8" w14:textId="77777777" w:rsidR="008C315B" w:rsidRPr="00975F18" w:rsidRDefault="008C315B" w:rsidP="003D7DB5">
            <w:pPr>
              <w:rPr>
                <w:rFonts w:ascii="Verdana" w:hAnsi="Verdana" w:cstheme="majorHAnsi"/>
              </w:rPr>
            </w:pPr>
          </w:p>
          <w:p w14:paraId="278D633D" w14:textId="77777777" w:rsidR="008C315B" w:rsidRPr="00975F18" w:rsidRDefault="008C315B" w:rsidP="003D7DB5">
            <w:pPr>
              <w:rPr>
                <w:rFonts w:ascii="Verdana" w:hAnsi="Verdana"/>
              </w:rPr>
            </w:pPr>
            <w:r w:rsidRPr="00975F18">
              <w:rPr>
                <w:rFonts w:ascii="Verdana" w:hAnsi="Verdana" w:cstheme="majorHAnsi"/>
              </w:rPr>
              <w:t xml:space="preserve">Esta evaluación tiene un </w:t>
            </w:r>
            <w:r w:rsidRPr="00975F18">
              <w:rPr>
                <w:rFonts w:ascii="Verdana" w:hAnsi="Verdana" w:cstheme="majorHAnsi"/>
                <w:b/>
                <w:bCs/>
              </w:rPr>
              <w:t>0% de ponderación</w:t>
            </w:r>
            <w:r w:rsidRPr="00975F18">
              <w:rPr>
                <w:rFonts w:ascii="Verdana" w:hAnsi="Verdana" w:cstheme="majorHAnsi"/>
              </w:rPr>
              <w:t xml:space="preserve"> sobre la nota de la asignatura.</w:t>
            </w:r>
          </w:p>
        </w:tc>
        <w:tc>
          <w:tcPr>
            <w:tcW w:w="2403" w:type="dxa"/>
          </w:tcPr>
          <w:p w14:paraId="7624DCCB" w14:textId="77777777" w:rsidR="008C315B" w:rsidRPr="00975F18" w:rsidRDefault="008C315B" w:rsidP="003D7DB5">
            <w:pPr>
              <w:jc w:val="both"/>
              <w:rPr>
                <w:rFonts w:ascii="Verdana" w:hAnsi="Verdana" w:cstheme="majorHAnsi"/>
              </w:rPr>
            </w:pPr>
            <w:r w:rsidRPr="00975F18">
              <w:rPr>
                <w:rFonts w:ascii="Verdana" w:hAnsi="Verdana" w:cstheme="majorHAnsi"/>
              </w:rPr>
              <w:t>Para demostrar el logro del resultado de aprendizaje y criterios de evaluación:</w:t>
            </w:r>
          </w:p>
          <w:p w14:paraId="7F375C71" w14:textId="77777777" w:rsidR="008C315B" w:rsidRPr="00975F18" w:rsidRDefault="008C315B" w:rsidP="003D7DB5">
            <w:pPr>
              <w:jc w:val="both"/>
              <w:rPr>
                <w:rFonts w:ascii="Verdana" w:hAnsi="Verdana" w:cstheme="majorHAnsi"/>
              </w:rPr>
            </w:pPr>
          </w:p>
          <w:p w14:paraId="09E24F45" w14:textId="77777777" w:rsidR="008C315B" w:rsidRPr="00975F18" w:rsidRDefault="008C315B" w:rsidP="003D7DB5">
            <w:pPr>
              <w:pStyle w:val="NormalWeb"/>
              <w:jc w:val="both"/>
              <w:rPr>
                <w:rFonts w:ascii="Verdana" w:hAnsi="Verdana" w:cstheme="majorHAnsi"/>
              </w:rPr>
            </w:pPr>
            <w:r w:rsidRPr="00975F18">
              <w:rPr>
                <w:rFonts w:ascii="Verdana" w:hAnsi="Verdana" w:cstheme="majorHAnsi"/>
                <w:b/>
                <w:bCs/>
              </w:rPr>
              <w:t>Resultado de aprendizaje</w:t>
            </w:r>
            <w:r w:rsidRPr="00975F18">
              <w:rPr>
                <w:rFonts w:ascii="Verdana" w:hAnsi="Verdana" w:cstheme="majorHAnsi"/>
              </w:rPr>
              <w:t xml:space="preserve"> </w:t>
            </w:r>
          </w:p>
          <w:p w14:paraId="4A07B30D" w14:textId="77777777" w:rsidR="008C315B" w:rsidRDefault="008C315B" w:rsidP="003D7DB5">
            <w:pPr>
              <w:jc w:val="both"/>
              <w:rPr>
                <w:rFonts w:ascii="Verdana" w:hAnsi="Verdana" w:cs="Calibri"/>
              </w:rPr>
            </w:pPr>
            <w:r w:rsidRPr="00DF4100">
              <w:rPr>
                <w:rFonts w:ascii="Verdana" w:hAnsi="Verdana" w:cs="Calibri"/>
              </w:rPr>
              <w:t xml:space="preserve">Expresa de forma oral y escrita una postura personal sobre un objeto de discusión que está instalado en la sociedad, en su área profesional o en las interacciones cotidianas, utilizando las estructuras propias de un discurso argumentativo ajustado al contexto e interlocutores del Mundo Digital. </w:t>
            </w:r>
          </w:p>
          <w:p w14:paraId="246CE147" w14:textId="77777777" w:rsidR="008C315B" w:rsidRDefault="008C315B" w:rsidP="003D7DB5">
            <w:pPr>
              <w:jc w:val="both"/>
              <w:rPr>
                <w:rFonts w:ascii="Verdana" w:hAnsi="Verdana" w:cs="Calibri"/>
                <w:b/>
                <w:bCs/>
              </w:rPr>
            </w:pPr>
          </w:p>
          <w:p w14:paraId="000B1552" w14:textId="77777777" w:rsidR="008C315B" w:rsidRPr="00975F18" w:rsidRDefault="008C315B" w:rsidP="003D7DB5">
            <w:pPr>
              <w:jc w:val="both"/>
              <w:rPr>
                <w:rFonts w:ascii="Verdana" w:hAnsi="Verdana" w:cstheme="majorHAnsi"/>
                <w:b/>
                <w:bCs/>
              </w:rPr>
            </w:pPr>
            <w:r w:rsidRPr="00975F18">
              <w:rPr>
                <w:rFonts w:ascii="Verdana" w:hAnsi="Verdana" w:cstheme="majorHAnsi"/>
                <w:b/>
                <w:bCs/>
              </w:rPr>
              <w:t>Criterio de evaluación</w:t>
            </w:r>
          </w:p>
          <w:p w14:paraId="443DAAEE" w14:textId="77777777" w:rsidR="008C315B" w:rsidRPr="00975F18" w:rsidRDefault="008C315B" w:rsidP="003D7DB5">
            <w:pPr>
              <w:jc w:val="both"/>
              <w:rPr>
                <w:rFonts w:ascii="Verdana" w:hAnsi="Verdana" w:cstheme="majorHAnsi"/>
                <w:b/>
                <w:bCs/>
              </w:rPr>
            </w:pPr>
          </w:p>
          <w:p w14:paraId="0CD33286" w14:textId="77777777" w:rsidR="008C315B" w:rsidRPr="008C315B" w:rsidRDefault="008C315B" w:rsidP="003D7DB5">
            <w:pPr>
              <w:jc w:val="both"/>
              <w:rPr>
                <w:rFonts w:ascii="Verdana" w:hAnsi="Verdana" w:cstheme="majorHAnsi"/>
              </w:rPr>
            </w:pPr>
            <w:r w:rsidRPr="008C315B">
              <w:rPr>
                <w:rFonts w:ascii="Verdana" w:hAnsi="Verdana" w:cstheme="majorHAnsi"/>
                <w:lang w:val="es-ES"/>
              </w:rPr>
              <w:lastRenderedPageBreak/>
              <w:t xml:space="preserve">CE 1.1 </w:t>
            </w:r>
            <w:r w:rsidRPr="008C315B">
              <w:rPr>
                <w:rFonts w:ascii="Verdana" w:hAnsi="Verdana" w:cstheme="majorHAnsi"/>
              </w:rPr>
              <w:t xml:space="preserve">Elabora artículos de opinión utilizando la estructura de la escritura argumentativa, para expresar ideas de manera lógica y coherente acorde al contexto e interlocutores del Mundo Digital. </w:t>
            </w:r>
          </w:p>
          <w:p w14:paraId="1D45F96D" w14:textId="77777777" w:rsidR="008C315B" w:rsidRPr="008C315B" w:rsidRDefault="008C315B" w:rsidP="003D7DB5">
            <w:pPr>
              <w:jc w:val="both"/>
              <w:rPr>
                <w:rFonts w:ascii="Verdana" w:hAnsi="Verdana" w:cstheme="majorHAnsi"/>
              </w:rPr>
            </w:pPr>
          </w:p>
          <w:p w14:paraId="769512E1" w14:textId="77777777" w:rsidR="000C3D67" w:rsidRPr="000C3D67" w:rsidRDefault="000C3D67" w:rsidP="000C3D67">
            <w:pPr>
              <w:jc w:val="both"/>
              <w:rPr>
                <w:rFonts w:ascii="Verdana" w:hAnsi="Verdana" w:cstheme="majorHAnsi"/>
              </w:rPr>
            </w:pPr>
            <w:r w:rsidRPr="000C3D67">
              <w:rPr>
                <w:rFonts w:ascii="Verdana" w:hAnsi="Verdana" w:cstheme="majorHAnsi"/>
              </w:rPr>
              <w:t>CE 1.3 Presenta un artículo en social media sobre temáticas relacionadas con su profesión o vida académica, evaluando el impacto de sus opiniones entre los interlocutores del Mundo Digital.</w:t>
            </w:r>
          </w:p>
          <w:p w14:paraId="320D55AD" w14:textId="77777777" w:rsidR="008C315B" w:rsidRPr="00975F18" w:rsidRDefault="008C315B" w:rsidP="003D7DB5">
            <w:pPr>
              <w:jc w:val="both"/>
              <w:rPr>
                <w:rFonts w:ascii="Verdana" w:hAnsi="Verdana"/>
              </w:rPr>
            </w:pPr>
          </w:p>
        </w:tc>
      </w:tr>
    </w:tbl>
    <w:p w14:paraId="29D08B99" w14:textId="77777777" w:rsidR="008C315B" w:rsidRDefault="008C315B" w:rsidP="008C315B"/>
    <w:p w14:paraId="4102534B" w14:textId="77777777" w:rsidR="008C315B" w:rsidRDefault="008C315B" w:rsidP="00DD1C0B">
      <w:pPr>
        <w:rPr>
          <w:rFonts w:ascii="Verdana" w:hAnsi="Verdana"/>
        </w:rPr>
      </w:pPr>
    </w:p>
    <w:p w14:paraId="67334897" w14:textId="77777777" w:rsidR="008C315B" w:rsidRDefault="008C315B" w:rsidP="008C315B"/>
    <w:p w14:paraId="3574C9BC" w14:textId="77777777" w:rsidR="008C315B" w:rsidRPr="00C30323" w:rsidRDefault="008C315B" w:rsidP="008C315B">
      <w:pPr>
        <w:pStyle w:val="Citadestacada"/>
        <w:pBdr>
          <w:bottom w:val="single" w:sz="4" w:space="3" w:color="4472C4" w:themeColor="accent1"/>
        </w:pBdr>
        <w:ind w:left="0"/>
        <w:rPr>
          <w:rStyle w:val="SUBTTULO1"/>
          <w:i w:val="0"/>
          <w:iCs w:val="0"/>
        </w:rPr>
      </w:pPr>
      <w:r w:rsidRPr="00C30323">
        <w:rPr>
          <w:rStyle w:val="SUBTTULO1"/>
          <w:i w:val="0"/>
          <w:iCs w:val="0"/>
        </w:rPr>
        <w:t xml:space="preserve">UNIDAD 1: </w:t>
      </w:r>
      <w:r>
        <w:rPr>
          <w:rStyle w:val="SUBTTULO1"/>
          <w:i w:val="0"/>
          <w:iCs w:val="0"/>
        </w:rPr>
        <w:t>DISCURSO ARGUMENTATIVO ORAL Y ESCRITO</w:t>
      </w:r>
      <w:r w:rsidRPr="00C30323">
        <w:rPr>
          <w:rStyle w:val="SUBTTULO1"/>
          <w:i w:val="0"/>
          <w:iCs w:val="0"/>
        </w:rPr>
        <w:t xml:space="preserve"> </w:t>
      </w:r>
    </w:p>
    <w:p w14:paraId="5C6BF4F5" w14:textId="1230D535" w:rsidR="008C315B" w:rsidRPr="00C30323" w:rsidRDefault="008C315B" w:rsidP="008C315B">
      <w:pPr>
        <w:pStyle w:val="Ttulo2"/>
        <w:rPr>
          <w:rStyle w:val="SUBTTULO1"/>
        </w:rPr>
      </w:pPr>
      <w:r w:rsidRPr="00C30323">
        <w:rPr>
          <w:rStyle w:val="SUBTTULO1"/>
        </w:rPr>
        <w:t>SEMANA 1</w:t>
      </w:r>
      <w:r>
        <w:rPr>
          <w:rStyle w:val="SUBTTULO1"/>
        </w:rPr>
        <w:t>2</w:t>
      </w:r>
      <w:r w:rsidRPr="00C30323">
        <w:rPr>
          <w:rStyle w:val="SUBTTULO1"/>
        </w:rPr>
        <w:t xml:space="preserve">. </w:t>
      </w:r>
      <w:r w:rsidR="00D47BF3">
        <w:rPr>
          <w:rStyle w:val="SUBTTULO1"/>
        </w:rPr>
        <w:t>CONTENIDOS PARA REDES SOCIALES</w:t>
      </w:r>
    </w:p>
    <w:p w14:paraId="34A135AB" w14:textId="77777777" w:rsidR="008C315B" w:rsidRDefault="008C315B" w:rsidP="008C315B"/>
    <w:p w14:paraId="2794B2B8" w14:textId="77777777" w:rsidR="008C315B" w:rsidRDefault="008C315B" w:rsidP="008C315B"/>
    <w:p w14:paraId="0E990F45" w14:textId="77777777" w:rsidR="008C315B" w:rsidRDefault="008C315B" w:rsidP="008C315B"/>
    <w:tbl>
      <w:tblPr>
        <w:tblStyle w:val="Tablaconcuadrcula"/>
        <w:tblW w:w="9072" w:type="dxa"/>
        <w:tblInd w:w="-5" w:type="dxa"/>
        <w:tblLook w:val="04A0" w:firstRow="1" w:lastRow="0" w:firstColumn="1" w:lastColumn="0" w:noHBand="0" w:noVBand="1"/>
      </w:tblPr>
      <w:tblGrid>
        <w:gridCol w:w="1758"/>
        <w:gridCol w:w="2532"/>
        <w:gridCol w:w="2379"/>
        <w:gridCol w:w="2403"/>
      </w:tblGrid>
      <w:tr w:rsidR="008C315B" w:rsidRPr="00297A1F" w14:paraId="28249948" w14:textId="77777777" w:rsidTr="000C3D67">
        <w:tc>
          <w:tcPr>
            <w:tcW w:w="1758" w:type="dxa"/>
          </w:tcPr>
          <w:p w14:paraId="20EB760D" w14:textId="77777777" w:rsidR="008C315B" w:rsidRPr="00975F18" w:rsidRDefault="008C315B" w:rsidP="003D7DB5">
            <w:pPr>
              <w:rPr>
                <w:rFonts w:ascii="Verdana" w:hAnsi="Verdana"/>
                <w:b/>
                <w:bCs/>
              </w:rPr>
            </w:pPr>
            <w:r w:rsidRPr="00975F18">
              <w:rPr>
                <w:rFonts w:ascii="Verdana" w:hAnsi="Verdana"/>
                <w:b/>
                <w:bCs/>
              </w:rPr>
              <w:t>¿Dónde lo debes hacer?</w:t>
            </w:r>
          </w:p>
        </w:tc>
        <w:tc>
          <w:tcPr>
            <w:tcW w:w="2532" w:type="dxa"/>
          </w:tcPr>
          <w:p w14:paraId="041C9C1B" w14:textId="77777777" w:rsidR="008C315B" w:rsidRPr="00975F18" w:rsidRDefault="008C315B" w:rsidP="003D7DB5">
            <w:pPr>
              <w:rPr>
                <w:rFonts w:ascii="Verdana" w:hAnsi="Verdana"/>
                <w:b/>
                <w:bCs/>
              </w:rPr>
            </w:pPr>
            <w:r w:rsidRPr="00975F18">
              <w:rPr>
                <w:rFonts w:ascii="Verdana" w:hAnsi="Verdana"/>
                <w:b/>
                <w:bCs/>
              </w:rPr>
              <w:t>¿Qué debes hacer?</w:t>
            </w:r>
          </w:p>
        </w:tc>
        <w:tc>
          <w:tcPr>
            <w:tcW w:w="2379" w:type="dxa"/>
          </w:tcPr>
          <w:p w14:paraId="589D60F1" w14:textId="77777777" w:rsidR="008C315B" w:rsidRPr="00975F18" w:rsidRDefault="008C315B" w:rsidP="003D7DB5">
            <w:pPr>
              <w:rPr>
                <w:rFonts w:ascii="Verdana" w:hAnsi="Verdana"/>
                <w:b/>
                <w:bCs/>
              </w:rPr>
            </w:pPr>
            <w:r w:rsidRPr="00975F18">
              <w:rPr>
                <w:rFonts w:ascii="Verdana" w:hAnsi="Verdana"/>
                <w:b/>
                <w:bCs/>
              </w:rPr>
              <w:t>¿Cuándo lo debes hacer?</w:t>
            </w:r>
          </w:p>
        </w:tc>
        <w:tc>
          <w:tcPr>
            <w:tcW w:w="2403" w:type="dxa"/>
          </w:tcPr>
          <w:p w14:paraId="289CF30A" w14:textId="77777777" w:rsidR="008C315B" w:rsidRPr="00975F18" w:rsidRDefault="008C315B" w:rsidP="003D7DB5">
            <w:pPr>
              <w:rPr>
                <w:rFonts w:ascii="Verdana" w:hAnsi="Verdana"/>
                <w:b/>
                <w:bCs/>
              </w:rPr>
            </w:pPr>
            <w:r w:rsidRPr="00975F18">
              <w:rPr>
                <w:rFonts w:ascii="Verdana" w:hAnsi="Verdana"/>
                <w:b/>
                <w:bCs/>
              </w:rPr>
              <w:t>¿Para qué lo debes hacer?</w:t>
            </w:r>
          </w:p>
        </w:tc>
      </w:tr>
      <w:tr w:rsidR="008C315B" w:rsidRPr="00297A1F" w14:paraId="17EAC318" w14:textId="77777777" w:rsidTr="000C3D67">
        <w:tc>
          <w:tcPr>
            <w:tcW w:w="1758" w:type="dxa"/>
            <w:vAlign w:val="center"/>
          </w:tcPr>
          <w:p w14:paraId="4DC1B36D" w14:textId="77777777" w:rsidR="008C315B" w:rsidRPr="00975F18" w:rsidRDefault="008C315B" w:rsidP="003D7DB5">
            <w:pPr>
              <w:rPr>
                <w:rFonts w:ascii="Verdana" w:hAnsi="Verdana"/>
              </w:rPr>
            </w:pPr>
            <w:r w:rsidRPr="00975F18">
              <w:rPr>
                <w:rFonts w:ascii="Verdana" w:hAnsi="Verdana"/>
              </w:rPr>
              <w:lastRenderedPageBreak/>
              <w:t>Desarrollo de la experiencia de aprendizaje</w:t>
            </w:r>
          </w:p>
        </w:tc>
        <w:tc>
          <w:tcPr>
            <w:tcW w:w="2532" w:type="dxa"/>
          </w:tcPr>
          <w:p w14:paraId="1B0D44E7" w14:textId="77777777" w:rsidR="008C315B" w:rsidRPr="00975F18" w:rsidRDefault="008C315B" w:rsidP="003D7DB5">
            <w:pPr>
              <w:rPr>
                <w:rFonts w:ascii="Verdana" w:hAnsi="Verdana"/>
              </w:rPr>
            </w:pPr>
            <w:r w:rsidRPr="00975F18">
              <w:rPr>
                <w:rFonts w:ascii="Verdana" w:hAnsi="Verdana"/>
                <w:b/>
                <w:bCs/>
              </w:rPr>
              <w:t xml:space="preserve">Revisar </w:t>
            </w:r>
            <w:r w:rsidRPr="00975F18">
              <w:rPr>
                <w:rFonts w:ascii="Verdana" w:hAnsi="Verdana"/>
              </w:rPr>
              <w:t>los recursos de aprendizaje disponibles en plataforma.</w:t>
            </w:r>
          </w:p>
        </w:tc>
        <w:tc>
          <w:tcPr>
            <w:tcW w:w="2379" w:type="dxa"/>
          </w:tcPr>
          <w:p w14:paraId="67190ADD" w14:textId="77777777" w:rsidR="008C315B" w:rsidRPr="00975F18" w:rsidRDefault="008C315B" w:rsidP="003D7DB5">
            <w:pPr>
              <w:rPr>
                <w:rFonts w:ascii="Verdana" w:hAnsi="Verdana"/>
              </w:rPr>
            </w:pPr>
            <w:r w:rsidRPr="00975F18">
              <w:rPr>
                <w:rFonts w:ascii="Verdana" w:hAnsi="Verdana"/>
              </w:rPr>
              <w:t>Debes realizar estas acciones durante el desarrollo de </w:t>
            </w:r>
          </w:p>
          <w:p w14:paraId="46C29BEC" w14:textId="77777777" w:rsidR="008C315B" w:rsidRPr="00975F18" w:rsidRDefault="008C315B" w:rsidP="003D7DB5">
            <w:pPr>
              <w:rPr>
                <w:rFonts w:ascii="Verdana" w:hAnsi="Verdana"/>
              </w:rPr>
            </w:pPr>
            <w:r w:rsidRPr="00975F18">
              <w:rPr>
                <w:rFonts w:ascii="Verdana" w:hAnsi="Verdana"/>
              </w:rPr>
              <w:t>la semana, con el debido tiempo, para que puedas consultar tus dudas al docente de manera oportuna. </w:t>
            </w:r>
          </w:p>
          <w:p w14:paraId="32E48C32" w14:textId="77777777" w:rsidR="008C315B" w:rsidRPr="00975F18" w:rsidRDefault="008C315B" w:rsidP="003D7DB5">
            <w:pPr>
              <w:rPr>
                <w:rFonts w:ascii="Verdana" w:hAnsi="Verdana"/>
              </w:rPr>
            </w:pPr>
            <w:r w:rsidRPr="00975F18">
              <w:rPr>
                <w:rFonts w:ascii="Verdana" w:hAnsi="Verdana"/>
              </w:rPr>
              <w:t> </w:t>
            </w:r>
          </w:p>
        </w:tc>
        <w:tc>
          <w:tcPr>
            <w:tcW w:w="2403" w:type="dxa"/>
          </w:tcPr>
          <w:p w14:paraId="04E31D61" w14:textId="77777777" w:rsidR="008C315B" w:rsidRPr="00975F18" w:rsidRDefault="008C315B" w:rsidP="003D7DB5">
            <w:pPr>
              <w:rPr>
                <w:rFonts w:ascii="Verdana" w:hAnsi="Verdana"/>
              </w:rPr>
            </w:pPr>
            <w:r w:rsidRPr="00975F18">
              <w:rPr>
                <w:rFonts w:ascii="Verdana" w:hAnsi="Verdana"/>
              </w:rPr>
              <w:t>Para estudiar, internalizar y aplicar los contenidos que debes aprender durante la semana. </w:t>
            </w:r>
          </w:p>
        </w:tc>
      </w:tr>
      <w:tr w:rsidR="008C315B" w:rsidRPr="00297A1F" w14:paraId="299BD54D" w14:textId="77777777" w:rsidTr="000C3D67">
        <w:tc>
          <w:tcPr>
            <w:tcW w:w="1758" w:type="dxa"/>
            <w:vAlign w:val="center"/>
          </w:tcPr>
          <w:p w14:paraId="244B33AE" w14:textId="77777777" w:rsidR="008C315B" w:rsidRPr="00975F18" w:rsidRDefault="008C315B" w:rsidP="003D7DB5">
            <w:pPr>
              <w:rPr>
                <w:rFonts w:ascii="Verdana" w:hAnsi="Verdana"/>
              </w:rPr>
            </w:pPr>
            <w:r w:rsidRPr="00975F18">
              <w:rPr>
                <w:rFonts w:ascii="Verdana" w:hAnsi="Verdana"/>
              </w:rPr>
              <w:t>Horas autónomas dirigidas</w:t>
            </w:r>
          </w:p>
          <w:p w14:paraId="740A6A62" w14:textId="77777777" w:rsidR="008C315B" w:rsidRPr="00975F18" w:rsidRDefault="008C315B" w:rsidP="003D7DB5">
            <w:pPr>
              <w:rPr>
                <w:rFonts w:ascii="Verdana" w:hAnsi="Verdana"/>
              </w:rPr>
            </w:pPr>
          </w:p>
          <w:p w14:paraId="4EA01914" w14:textId="77777777" w:rsidR="008C315B" w:rsidRPr="00975F18" w:rsidRDefault="008C315B" w:rsidP="003D7DB5">
            <w:pPr>
              <w:rPr>
                <w:rFonts w:ascii="Verdana" w:hAnsi="Verdana"/>
              </w:rPr>
            </w:pPr>
          </w:p>
        </w:tc>
        <w:tc>
          <w:tcPr>
            <w:tcW w:w="2532" w:type="dxa"/>
          </w:tcPr>
          <w:p w14:paraId="6EEEE842" w14:textId="77777777" w:rsidR="008C315B" w:rsidRPr="00975F18" w:rsidRDefault="008C315B" w:rsidP="003D7DB5">
            <w:pPr>
              <w:rPr>
                <w:rFonts w:ascii="Verdana" w:hAnsi="Verdana"/>
              </w:rPr>
            </w:pPr>
            <w:r w:rsidRPr="00975F18">
              <w:rPr>
                <w:rFonts w:ascii="Verdana" w:hAnsi="Verdana"/>
                <w:b/>
                <w:bCs/>
              </w:rPr>
              <w:t xml:space="preserve">Revisar </w:t>
            </w:r>
            <w:r w:rsidRPr="00975F18">
              <w:rPr>
                <w:rFonts w:ascii="Verdana" w:hAnsi="Verdana"/>
              </w:rPr>
              <w:t>el material complementario sugerido por el docente.</w:t>
            </w:r>
          </w:p>
          <w:p w14:paraId="5E511D91" w14:textId="77777777" w:rsidR="008C315B" w:rsidRPr="00975F18" w:rsidRDefault="008C315B" w:rsidP="003D7DB5">
            <w:pPr>
              <w:rPr>
                <w:rFonts w:ascii="Verdana" w:hAnsi="Verdana"/>
              </w:rPr>
            </w:pPr>
            <w:r w:rsidRPr="00975F18">
              <w:rPr>
                <w:rFonts w:ascii="Verdana" w:hAnsi="Verdana"/>
                <w:b/>
                <w:bCs/>
              </w:rPr>
              <w:t xml:space="preserve">Realizar, </w:t>
            </w:r>
            <w:r w:rsidRPr="00975F18">
              <w:rPr>
                <w:rFonts w:ascii="Verdana" w:hAnsi="Verdana"/>
              </w:rPr>
              <w:t>de manera autónoma,</w:t>
            </w:r>
            <w:r w:rsidRPr="00975F18">
              <w:rPr>
                <w:rFonts w:ascii="Verdana" w:hAnsi="Verdana"/>
                <w:b/>
                <w:bCs/>
              </w:rPr>
              <w:t xml:space="preserve"> </w:t>
            </w:r>
            <w:r w:rsidRPr="00975F18">
              <w:rPr>
                <w:rFonts w:ascii="Verdana" w:hAnsi="Verdana"/>
              </w:rPr>
              <w:t>las actividades sugeridas.</w:t>
            </w:r>
          </w:p>
          <w:p w14:paraId="68E82B99" w14:textId="77777777" w:rsidR="008C315B" w:rsidRPr="00975F18" w:rsidRDefault="008C315B" w:rsidP="003D7DB5">
            <w:pPr>
              <w:rPr>
                <w:rFonts w:ascii="Verdana" w:hAnsi="Verdana"/>
              </w:rPr>
            </w:pPr>
          </w:p>
        </w:tc>
        <w:tc>
          <w:tcPr>
            <w:tcW w:w="2379" w:type="dxa"/>
          </w:tcPr>
          <w:p w14:paraId="2DDD8A50" w14:textId="77777777" w:rsidR="008C315B" w:rsidRPr="00975F18" w:rsidRDefault="008C315B" w:rsidP="003D7DB5">
            <w:pPr>
              <w:rPr>
                <w:rFonts w:ascii="Verdana" w:hAnsi="Verdana"/>
              </w:rPr>
            </w:pPr>
            <w:r w:rsidRPr="00975F18">
              <w:rPr>
                <w:rFonts w:ascii="Verdana" w:hAnsi="Verdana"/>
              </w:rPr>
              <w:t>Se sugiere que lo hagas en tus tiempos de estudio autónomo.</w:t>
            </w:r>
          </w:p>
        </w:tc>
        <w:tc>
          <w:tcPr>
            <w:tcW w:w="2403" w:type="dxa"/>
          </w:tcPr>
          <w:p w14:paraId="270FF0F6" w14:textId="77777777" w:rsidR="008C315B" w:rsidRPr="00975F18" w:rsidRDefault="008C315B" w:rsidP="003D7DB5">
            <w:pPr>
              <w:rPr>
                <w:rFonts w:ascii="Verdana" w:hAnsi="Verdana"/>
              </w:rPr>
            </w:pPr>
            <w:r w:rsidRPr="00975F18">
              <w:rPr>
                <w:rFonts w:ascii="Verdana" w:hAnsi="Verdana"/>
              </w:rPr>
              <w:t xml:space="preserve">Para profundizar y apropiarte de los aprendizajes desarrollados durante la semana. </w:t>
            </w:r>
          </w:p>
        </w:tc>
      </w:tr>
      <w:tr w:rsidR="008C315B" w:rsidRPr="00297A1F" w14:paraId="63F10F21" w14:textId="77777777" w:rsidTr="000C3D67">
        <w:tc>
          <w:tcPr>
            <w:tcW w:w="1758" w:type="dxa"/>
            <w:vAlign w:val="center"/>
          </w:tcPr>
          <w:p w14:paraId="5A52ACD5" w14:textId="77777777" w:rsidR="008C315B" w:rsidRPr="001D6B0C" w:rsidRDefault="008C315B" w:rsidP="003D7DB5">
            <w:pPr>
              <w:rPr>
                <w:rFonts w:ascii="Verdana" w:hAnsi="Verdana"/>
              </w:rPr>
            </w:pPr>
            <w:r w:rsidRPr="001D6B0C">
              <w:rPr>
                <w:rFonts w:ascii="Verdana" w:hAnsi="Verdana"/>
              </w:rPr>
              <w:t>Sesión sincrónica</w:t>
            </w:r>
          </w:p>
          <w:p w14:paraId="30BD5A9F" w14:textId="77777777" w:rsidR="008C315B" w:rsidRPr="001D6B0C" w:rsidRDefault="008C315B" w:rsidP="003D7DB5">
            <w:pPr>
              <w:rPr>
                <w:rFonts w:ascii="Verdana" w:hAnsi="Verdana"/>
              </w:rPr>
            </w:pPr>
          </w:p>
          <w:p w14:paraId="6B4A472C" w14:textId="77777777" w:rsidR="008C315B" w:rsidRPr="001D6B0C" w:rsidRDefault="008C315B" w:rsidP="003D7DB5">
            <w:pPr>
              <w:rPr>
                <w:rFonts w:ascii="Verdana" w:hAnsi="Verdana"/>
              </w:rPr>
            </w:pPr>
          </w:p>
        </w:tc>
        <w:tc>
          <w:tcPr>
            <w:tcW w:w="2532" w:type="dxa"/>
          </w:tcPr>
          <w:p w14:paraId="1B9952C8" w14:textId="77777777" w:rsidR="008C315B" w:rsidRPr="001D6B0C" w:rsidRDefault="008C315B" w:rsidP="003D7DB5">
            <w:pPr>
              <w:rPr>
                <w:rFonts w:ascii="Verdana" w:hAnsi="Verdana"/>
              </w:rPr>
            </w:pPr>
            <w:r w:rsidRPr="001D6B0C">
              <w:rPr>
                <w:rFonts w:ascii="Verdana" w:hAnsi="Verdana"/>
                <w:b/>
                <w:bCs/>
              </w:rPr>
              <w:t xml:space="preserve">Participar </w:t>
            </w:r>
            <w:r w:rsidRPr="001D6B0C">
              <w:rPr>
                <w:rFonts w:ascii="Verdana" w:hAnsi="Verdana"/>
              </w:rPr>
              <w:t>en la sesión, ingresando a la plataforma de videoconferencia, en día y hora que señale tu docente.</w:t>
            </w:r>
          </w:p>
        </w:tc>
        <w:tc>
          <w:tcPr>
            <w:tcW w:w="2379" w:type="dxa"/>
          </w:tcPr>
          <w:p w14:paraId="6409766E" w14:textId="77777777" w:rsidR="008C315B" w:rsidRPr="001D6B0C" w:rsidRDefault="008C315B" w:rsidP="003D7DB5">
            <w:pPr>
              <w:rPr>
                <w:rFonts w:ascii="Verdana" w:hAnsi="Verdana"/>
              </w:rPr>
            </w:pPr>
            <w:r w:rsidRPr="001D6B0C">
              <w:rPr>
                <w:rFonts w:ascii="Verdana" w:hAnsi="Verdana"/>
              </w:rPr>
              <w:t xml:space="preserve">En la fecha y hora que se comunicará oportunamente a través de los canales establecidos. </w:t>
            </w:r>
          </w:p>
        </w:tc>
        <w:tc>
          <w:tcPr>
            <w:tcW w:w="2403" w:type="dxa"/>
          </w:tcPr>
          <w:p w14:paraId="5A114781" w14:textId="77777777" w:rsidR="008C315B" w:rsidRPr="001D6B0C" w:rsidRDefault="008C315B" w:rsidP="003D7DB5">
            <w:pPr>
              <w:rPr>
                <w:rFonts w:ascii="Verdana" w:hAnsi="Verdana"/>
              </w:rPr>
            </w:pPr>
            <w:r w:rsidRPr="001D6B0C">
              <w:rPr>
                <w:rFonts w:ascii="Verdana" w:hAnsi="Verdana"/>
              </w:rPr>
              <w:t>Para repasar los contenidos de la semana, y aclarar dudas sobre el contenido, evaluaciones o los materiales de estudio. Podrás compartir de manera sincrónica por videoconferencia con tu docente, compañeros y compañeras.</w:t>
            </w:r>
          </w:p>
        </w:tc>
      </w:tr>
      <w:tr w:rsidR="000C3D67" w:rsidRPr="00297A1F" w14:paraId="7253B8CC" w14:textId="77777777" w:rsidTr="000C3D67">
        <w:tc>
          <w:tcPr>
            <w:tcW w:w="1758" w:type="dxa"/>
            <w:vAlign w:val="center"/>
          </w:tcPr>
          <w:p w14:paraId="123D342D" w14:textId="77777777" w:rsidR="000C3D67" w:rsidRPr="00975F18" w:rsidRDefault="000C3D67" w:rsidP="000C3D67">
            <w:pPr>
              <w:jc w:val="center"/>
              <w:rPr>
                <w:rFonts w:ascii="Verdana" w:hAnsi="Verdana" w:cstheme="majorHAnsi"/>
              </w:rPr>
            </w:pPr>
            <w:r w:rsidRPr="00975F18">
              <w:rPr>
                <w:rFonts w:ascii="Verdana" w:hAnsi="Verdana" w:cstheme="majorHAnsi"/>
              </w:rPr>
              <w:t xml:space="preserve">Evaluación sumativa </w:t>
            </w:r>
          </w:p>
          <w:p w14:paraId="5107693B" w14:textId="77777777" w:rsidR="000C3D67" w:rsidRPr="00975F18" w:rsidRDefault="000C3D67" w:rsidP="000C3D67">
            <w:pPr>
              <w:jc w:val="center"/>
              <w:rPr>
                <w:rFonts w:ascii="Verdana" w:hAnsi="Verdana" w:cstheme="majorHAnsi"/>
              </w:rPr>
            </w:pPr>
          </w:p>
          <w:p w14:paraId="245CCFD5" w14:textId="7E1ED427" w:rsidR="000C3D67" w:rsidRPr="00975F18" w:rsidRDefault="000C3D67" w:rsidP="000C3D67">
            <w:pPr>
              <w:rPr>
                <w:rFonts w:ascii="Verdana" w:hAnsi="Verdana"/>
              </w:rPr>
            </w:pPr>
          </w:p>
        </w:tc>
        <w:tc>
          <w:tcPr>
            <w:tcW w:w="2532" w:type="dxa"/>
          </w:tcPr>
          <w:p w14:paraId="179DD83A" w14:textId="7FBDCB5C" w:rsidR="000C3D67" w:rsidRPr="000C3D67" w:rsidRDefault="000C3D67" w:rsidP="000C3D67">
            <w:pPr>
              <w:rPr>
                <w:rFonts w:ascii="Verdana" w:hAnsi="Verdana" w:cstheme="majorHAnsi"/>
              </w:rPr>
            </w:pPr>
            <w:r w:rsidRPr="000C3D67">
              <w:rPr>
                <w:rFonts w:ascii="Verdana" w:hAnsi="Verdana" w:cstheme="majorHAnsi"/>
                <w:b/>
                <w:bCs/>
              </w:rPr>
              <w:t xml:space="preserve">De manera grupal, </w:t>
            </w:r>
            <w:r w:rsidRPr="000C3D67">
              <w:rPr>
                <w:rFonts w:ascii="Verdana" w:hAnsi="Verdana" w:cstheme="majorHAnsi"/>
              </w:rPr>
              <w:t>debes realizar la actividad que se indica.</w:t>
            </w:r>
          </w:p>
          <w:p w14:paraId="1D7CE53D" w14:textId="77777777" w:rsidR="000C3D67" w:rsidRPr="000C3D67" w:rsidRDefault="000C3D67" w:rsidP="000C3D67">
            <w:pPr>
              <w:rPr>
                <w:rFonts w:ascii="Verdana" w:hAnsi="Verdana" w:cstheme="majorHAnsi"/>
                <w:b/>
                <w:bCs/>
              </w:rPr>
            </w:pPr>
          </w:p>
          <w:p w14:paraId="5B732987" w14:textId="2F2F778B" w:rsidR="000C3D67" w:rsidRPr="000C3D67" w:rsidRDefault="000C3D67" w:rsidP="000C3D67">
            <w:pPr>
              <w:rPr>
                <w:rFonts w:ascii="Verdana" w:hAnsi="Verdana"/>
                <w:b/>
                <w:bCs/>
              </w:rPr>
            </w:pPr>
            <w:r w:rsidRPr="000C3D67">
              <w:rPr>
                <w:rFonts w:ascii="Verdana" w:hAnsi="Verdana" w:cstheme="majorHAnsi"/>
              </w:rPr>
              <w:t xml:space="preserve">Esta actividad corresponde a una </w:t>
            </w:r>
            <w:r w:rsidRPr="000C3D67">
              <w:rPr>
                <w:rFonts w:ascii="Verdana" w:hAnsi="Verdana" w:cstheme="majorHAnsi"/>
                <w:b/>
                <w:bCs/>
              </w:rPr>
              <w:t>evaluación regular.</w:t>
            </w:r>
          </w:p>
        </w:tc>
        <w:tc>
          <w:tcPr>
            <w:tcW w:w="2379" w:type="dxa"/>
          </w:tcPr>
          <w:p w14:paraId="6C0D0E1C" w14:textId="1603BD9E" w:rsidR="000C3D67" w:rsidRPr="000C3D67" w:rsidRDefault="000C3D67" w:rsidP="000C3D67">
            <w:pPr>
              <w:rPr>
                <w:rFonts w:ascii="Verdana" w:hAnsi="Verdana" w:cstheme="majorHAnsi"/>
              </w:rPr>
            </w:pPr>
            <w:r w:rsidRPr="000C3D67">
              <w:rPr>
                <w:rFonts w:ascii="Verdana" w:hAnsi="Verdana" w:cstheme="majorHAnsi"/>
              </w:rPr>
              <w:lastRenderedPageBreak/>
              <w:t>Durante la semana</w:t>
            </w:r>
            <w:r>
              <w:rPr>
                <w:rFonts w:ascii="Verdana" w:hAnsi="Verdana" w:cstheme="majorHAnsi"/>
              </w:rPr>
              <w:t xml:space="preserve"> deberás presentar un servicio profesional en </w:t>
            </w:r>
            <w:r>
              <w:rPr>
                <w:rFonts w:ascii="Verdana" w:hAnsi="Verdana" w:cstheme="majorHAnsi"/>
              </w:rPr>
              <w:lastRenderedPageBreak/>
              <w:t>redes sociales, a través de un video.</w:t>
            </w:r>
          </w:p>
          <w:p w14:paraId="4BE341DB" w14:textId="77777777" w:rsidR="000C3D67" w:rsidRPr="000C3D67" w:rsidRDefault="000C3D67" w:rsidP="000C3D67">
            <w:pPr>
              <w:rPr>
                <w:rFonts w:ascii="Verdana" w:hAnsi="Verdana" w:cstheme="majorHAnsi"/>
              </w:rPr>
            </w:pPr>
          </w:p>
          <w:p w14:paraId="686247CC" w14:textId="7F06E262" w:rsidR="000C3D67" w:rsidRPr="000C3D67" w:rsidRDefault="000C3D67" w:rsidP="000C3D67">
            <w:pPr>
              <w:rPr>
                <w:rFonts w:ascii="Verdana" w:hAnsi="Verdana" w:cstheme="majorHAnsi"/>
              </w:rPr>
            </w:pPr>
            <w:r w:rsidRPr="000C3D67">
              <w:rPr>
                <w:rFonts w:ascii="Verdana" w:hAnsi="Verdana" w:cstheme="majorHAnsi"/>
              </w:rPr>
              <w:t>Esta evaluación tiene un</w:t>
            </w:r>
            <w:r w:rsidRPr="000C3D67">
              <w:rPr>
                <w:rFonts w:ascii="Verdana" w:hAnsi="Verdana" w:cstheme="majorHAnsi"/>
                <w:b/>
                <w:bCs/>
              </w:rPr>
              <w:t xml:space="preserve"> 35% de ponderación</w:t>
            </w:r>
            <w:r w:rsidRPr="000C3D67">
              <w:rPr>
                <w:rFonts w:ascii="Verdana" w:hAnsi="Verdana" w:cstheme="majorHAnsi"/>
              </w:rPr>
              <w:t xml:space="preserve"> sobre la nota de la asignatura.</w:t>
            </w:r>
          </w:p>
          <w:p w14:paraId="1D6943C3" w14:textId="77777777" w:rsidR="000C3D67" w:rsidRPr="000C3D67" w:rsidRDefault="000C3D67" w:rsidP="000C3D67">
            <w:pPr>
              <w:rPr>
                <w:rFonts w:ascii="Verdana" w:hAnsi="Verdana"/>
              </w:rPr>
            </w:pPr>
          </w:p>
        </w:tc>
        <w:tc>
          <w:tcPr>
            <w:tcW w:w="2403" w:type="dxa"/>
          </w:tcPr>
          <w:p w14:paraId="30913CF3" w14:textId="77777777" w:rsidR="000C3D67" w:rsidRPr="00975F18" w:rsidRDefault="000C3D67" w:rsidP="000C3D67">
            <w:pPr>
              <w:jc w:val="both"/>
              <w:rPr>
                <w:rFonts w:ascii="Verdana" w:hAnsi="Verdana" w:cstheme="majorHAnsi"/>
              </w:rPr>
            </w:pPr>
            <w:r w:rsidRPr="00975F18">
              <w:rPr>
                <w:rFonts w:ascii="Verdana" w:hAnsi="Verdana" w:cstheme="majorHAnsi"/>
              </w:rPr>
              <w:lastRenderedPageBreak/>
              <w:t xml:space="preserve">Para demostrar el logro del resultado de aprendizaje y </w:t>
            </w:r>
            <w:r w:rsidRPr="00975F18">
              <w:rPr>
                <w:rFonts w:ascii="Verdana" w:hAnsi="Verdana" w:cstheme="majorHAnsi"/>
              </w:rPr>
              <w:lastRenderedPageBreak/>
              <w:t>criterios de evaluación:</w:t>
            </w:r>
          </w:p>
          <w:p w14:paraId="4EDC11C4" w14:textId="77777777" w:rsidR="000C3D67" w:rsidRPr="00975F18" w:rsidRDefault="000C3D67" w:rsidP="000C3D67">
            <w:pPr>
              <w:jc w:val="both"/>
              <w:rPr>
                <w:rFonts w:ascii="Verdana" w:hAnsi="Verdana" w:cstheme="majorHAnsi"/>
              </w:rPr>
            </w:pPr>
          </w:p>
          <w:p w14:paraId="6BA25DB9" w14:textId="77777777" w:rsidR="000C3D67" w:rsidRPr="00975F18" w:rsidRDefault="000C3D67" w:rsidP="000C3D67">
            <w:pPr>
              <w:pStyle w:val="NormalWeb"/>
              <w:jc w:val="both"/>
              <w:rPr>
                <w:rFonts w:ascii="Verdana" w:hAnsi="Verdana" w:cstheme="majorHAnsi"/>
              </w:rPr>
            </w:pPr>
            <w:r w:rsidRPr="00975F18">
              <w:rPr>
                <w:rFonts w:ascii="Verdana" w:hAnsi="Verdana" w:cstheme="majorHAnsi"/>
                <w:b/>
                <w:bCs/>
              </w:rPr>
              <w:t>Resultado de aprendizaje</w:t>
            </w:r>
            <w:r w:rsidRPr="00975F18">
              <w:rPr>
                <w:rFonts w:ascii="Verdana" w:hAnsi="Verdana" w:cstheme="majorHAnsi"/>
              </w:rPr>
              <w:t xml:space="preserve"> </w:t>
            </w:r>
          </w:p>
          <w:p w14:paraId="4EF27406" w14:textId="77777777" w:rsidR="000C3D67" w:rsidRDefault="000C3D67" w:rsidP="000C3D67">
            <w:pPr>
              <w:jc w:val="both"/>
              <w:rPr>
                <w:rFonts w:ascii="Verdana" w:hAnsi="Verdana" w:cs="Calibri"/>
              </w:rPr>
            </w:pPr>
            <w:r w:rsidRPr="00DF4100">
              <w:rPr>
                <w:rFonts w:ascii="Verdana" w:hAnsi="Verdana" w:cs="Calibri"/>
              </w:rPr>
              <w:t xml:space="preserve">Expresa de forma oral y escrita una postura personal sobre un objeto de discusión que está instalado en la sociedad, en su área profesional o en las interacciones cotidianas, utilizando las estructuras propias de un discurso argumentativo ajustado al contexto e interlocutores del Mundo Digital. </w:t>
            </w:r>
          </w:p>
          <w:p w14:paraId="4659E0B9" w14:textId="77777777" w:rsidR="000C3D67" w:rsidRDefault="000C3D67" w:rsidP="000C3D67">
            <w:pPr>
              <w:jc w:val="both"/>
              <w:rPr>
                <w:rFonts w:ascii="Verdana" w:hAnsi="Verdana" w:cs="Calibri"/>
                <w:b/>
                <w:bCs/>
              </w:rPr>
            </w:pPr>
          </w:p>
          <w:p w14:paraId="010EEB2F" w14:textId="77777777" w:rsidR="000C3D67" w:rsidRPr="00975F18" w:rsidRDefault="000C3D67" w:rsidP="000C3D67">
            <w:pPr>
              <w:jc w:val="both"/>
              <w:rPr>
                <w:rFonts w:ascii="Verdana" w:hAnsi="Verdana" w:cstheme="majorHAnsi"/>
                <w:b/>
                <w:bCs/>
              </w:rPr>
            </w:pPr>
            <w:r w:rsidRPr="00975F18">
              <w:rPr>
                <w:rFonts w:ascii="Verdana" w:hAnsi="Verdana" w:cstheme="majorHAnsi"/>
                <w:b/>
                <w:bCs/>
              </w:rPr>
              <w:t>Criterio de evaluación</w:t>
            </w:r>
          </w:p>
          <w:p w14:paraId="3461129D" w14:textId="77777777" w:rsidR="000C3D67" w:rsidRPr="00975F18" w:rsidRDefault="000C3D67" w:rsidP="000C3D67">
            <w:pPr>
              <w:jc w:val="both"/>
              <w:rPr>
                <w:rFonts w:ascii="Verdana" w:hAnsi="Verdana" w:cstheme="majorHAnsi"/>
                <w:b/>
                <w:bCs/>
              </w:rPr>
            </w:pPr>
          </w:p>
          <w:p w14:paraId="61D1B818" w14:textId="77777777" w:rsidR="000C3D67" w:rsidRPr="000C3D67" w:rsidRDefault="000C3D67" w:rsidP="000C3D67">
            <w:pPr>
              <w:jc w:val="both"/>
              <w:rPr>
                <w:rFonts w:ascii="Verdana" w:hAnsi="Verdana" w:cstheme="majorHAnsi"/>
              </w:rPr>
            </w:pPr>
            <w:r w:rsidRPr="000C3D67">
              <w:rPr>
                <w:rFonts w:ascii="Verdana" w:hAnsi="Verdana" w:cstheme="majorHAnsi"/>
                <w:lang w:val="es-ES"/>
              </w:rPr>
              <w:t xml:space="preserve">CE 1.1 </w:t>
            </w:r>
            <w:r w:rsidRPr="000C3D67">
              <w:rPr>
                <w:rFonts w:ascii="Verdana" w:hAnsi="Verdana" w:cstheme="majorHAnsi"/>
              </w:rPr>
              <w:t xml:space="preserve">Elabora artículos de opinión utilizando la estructura de la escritura argumentativa, para expresar ideas de manera lógica y coherente acorde al contexto e </w:t>
            </w:r>
            <w:r w:rsidRPr="000C3D67">
              <w:rPr>
                <w:rFonts w:ascii="Verdana" w:hAnsi="Verdana" w:cstheme="majorHAnsi"/>
              </w:rPr>
              <w:lastRenderedPageBreak/>
              <w:t xml:space="preserve">interlocutores del Mundo Digital. </w:t>
            </w:r>
          </w:p>
          <w:p w14:paraId="459049E2" w14:textId="77777777" w:rsidR="000C3D67" w:rsidRPr="000C3D67" w:rsidRDefault="000C3D67" w:rsidP="000C3D67">
            <w:pPr>
              <w:jc w:val="both"/>
              <w:rPr>
                <w:rFonts w:ascii="Verdana" w:hAnsi="Verdana" w:cstheme="majorHAnsi"/>
              </w:rPr>
            </w:pPr>
            <w:r w:rsidRPr="000C3D67">
              <w:rPr>
                <w:rFonts w:ascii="Verdana" w:hAnsi="Verdana" w:cstheme="majorHAnsi"/>
              </w:rPr>
              <w:t xml:space="preserve">CE1.2 Construye un discurso argumentativo oral, jerarquizando las ideas sobre una temática relacionada con su profesión, utilizando como recurso el </w:t>
            </w:r>
            <w:proofErr w:type="spellStart"/>
            <w:r w:rsidRPr="000C3D67">
              <w:rPr>
                <w:rFonts w:ascii="Verdana" w:hAnsi="Verdana" w:cstheme="majorHAnsi"/>
              </w:rPr>
              <w:t>Elevator</w:t>
            </w:r>
            <w:proofErr w:type="spellEnd"/>
            <w:r w:rsidRPr="000C3D67">
              <w:rPr>
                <w:rFonts w:ascii="Verdana" w:hAnsi="Verdana" w:cstheme="majorHAnsi"/>
              </w:rPr>
              <w:t xml:space="preserve"> Pitch.</w:t>
            </w:r>
          </w:p>
          <w:p w14:paraId="4B6F42C9" w14:textId="77777777" w:rsidR="000C3D67" w:rsidRPr="000C3D67" w:rsidRDefault="000C3D67" w:rsidP="000C3D67">
            <w:pPr>
              <w:jc w:val="both"/>
              <w:rPr>
                <w:rFonts w:ascii="Verdana" w:hAnsi="Verdana" w:cstheme="majorHAnsi"/>
              </w:rPr>
            </w:pPr>
            <w:r w:rsidRPr="000C3D67">
              <w:rPr>
                <w:rFonts w:ascii="Verdana" w:hAnsi="Verdana" w:cstheme="majorHAnsi"/>
              </w:rPr>
              <w:t>CE 1.3 Presenta un artículo en social media sobre temáticas relacionadas con su profesión o vida académica, evaluando el impacto de sus opiniones entre los interlocutores del Mundo Digital.</w:t>
            </w:r>
          </w:p>
          <w:p w14:paraId="0661F124" w14:textId="77777777" w:rsidR="000C3D67" w:rsidRPr="000C3D67" w:rsidRDefault="000C3D67" w:rsidP="000C3D67">
            <w:pPr>
              <w:jc w:val="both"/>
              <w:rPr>
                <w:rFonts w:ascii="Verdana" w:hAnsi="Verdana" w:cstheme="majorHAnsi"/>
              </w:rPr>
            </w:pPr>
            <w:r w:rsidRPr="000C3D67">
              <w:rPr>
                <w:rFonts w:ascii="Verdana" w:hAnsi="Verdana" w:cstheme="majorHAnsi"/>
              </w:rPr>
              <w:t>CE 1.4 Estructura sistemáticamente la Información de distintos medios para facilitar la interpretación de un fenómeno.</w:t>
            </w:r>
          </w:p>
          <w:p w14:paraId="13A9C0BC" w14:textId="0F545017" w:rsidR="000C3D67" w:rsidRPr="00975F18" w:rsidRDefault="000C3D67" w:rsidP="000C3D67">
            <w:pPr>
              <w:rPr>
                <w:rFonts w:ascii="Verdana" w:hAnsi="Verdana"/>
              </w:rPr>
            </w:pPr>
          </w:p>
        </w:tc>
      </w:tr>
      <w:tr w:rsidR="008C315B" w:rsidRPr="00297A1F" w14:paraId="26BF362C" w14:textId="77777777" w:rsidTr="000C3D67">
        <w:tc>
          <w:tcPr>
            <w:tcW w:w="1758" w:type="dxa"/>
            <w:vAlign w:val="center"/>
          </w:tcPr>
          <w:p w14:paraId="10E55569" w14:textId="77777777" w:rsidR="008C315B" w:rsidRPr="00975F18" w:rsidRDefault="008C315B" w:rsidP="003D7DB5">
            <w:pPr>
              <w:rPr>
                <w:rFonts w:ascii="Verdana" w:hAnsi="Verdana"/>
              </w:rPr>
            </w:pPr>
            <w:r w:rsidRPr="00975F18">
              <w:rPr>
                <w:rFonts w:ascii="Verdana" w:hAnsi="Verdana" w:cstheme="majorHAnsi"/>
              </w:rPr>
              <w:lastRenderedPageBreak/>
              <w:t>Cierre de la unidad</w:t>
            </w:r>
          </w:p>
        </w:tc>
        <w:tc>
          <w:tcPr>
            <w:tcW w:w="2532" w:type="dxa"/>
          </w:tcPr>
          <w:p w14:paraId="490A54D1" w14:textId="77777777" w:rsidR="008C315B" w:rsidRPr="00975F18" w:rsidRDefault="008C315B" w:rsidP="003D7DB5">
            <w:pPr>
              <w:rPr>
                <w:rFonts w:ascii="Verdana" w:hAnsi="Verdana" w:cstheme="majorHAnsi"/>
                <w:b/>
                <w:bCs/>
              </w:rPr>
            </w:pPr>
          </w:p>
          <w:p w14:paraId="2C64AE31" w14:textId="77777777" w:rsidR="008C315B" w:rsidRPr="00975F18" w:rsidRDefault="008C315B" w:rsidP="003D7DB5">
            <w:pPr>
              <w:rPr>
                <w:rFonts w:ascii="Verdana" w:hAnsi="Verdana"/>
                <w:b/>
                <w:bCs/>
              </w:rPr>
            </w:pPr>
            <w:r w:rsidRPr="00975F18">
              <w:rPr>
                <w:rFonts w:ascii="Verdana" w:hAnsi="Verdana" w:cstheme="majorHAnsi"/>
                <w:b/>
                <w:bCs/>
              </w:rPr>
              <w:t xml:space="preserve">Participar </w:t>
            </w:r>
            <w:r w:rsidRPr="00975F18">
              <w:rPr>
                <w:rFonts w:ascii="Verdana" w:hAnsi="Verdana" w:cstheme="majorHAnsi"/>
              </w:rPr>
              <w:t>en la actividad de cierre.</w:t>
            </w:r>
          </w:p>
        </w:tc>
        <w:tc>
          <w:tcPr>
            <w:tcW w:w="2379" w:type="dxa"/>
          </w:tcPr>
          <w:p w14:paraId="2D7B6698" w14:textId="77777777" w:rsidR="008C315B" w:rsidRPr="00975F18" w:rsidRDefault="008C315B" w:rsidP="003D7DB5">
            <w:pPr>
              <w:rPr>
                <w:rFonts w:ascii="Verdana" w:hAnsi="Verdana"/>
              </w:rPr>
            </w:pPr>
            <w:r w:rsidRPr="00975F18">
              <w:rPr>
                <w:rFonts w:ascii="Verdana" w:hAnsi="Verdana" w:cstheme="majorBidi"/>
              </w:rPr>
              <w:t>Se sugiere que realices esta actividad el último día de la semana de término de la Unidad.</w:t>
            </w:r>
          </w:p>
        </w:tc>
        <w:tc>
          <w:tcPr>
            <w:tcW w:w="2403" w:type="dxa"/>
          </w:tcPr>
          <w:p w14:paraId="721B920F" w14:textId="77777777" w:rsidR="008C315B" w:rsidRPr="00975F18" w:rsidRDefault="008C315B" w:rsidP="003D7DB5">
            <w:pPr>
              <w:rPr>
                <w:rFonts w:ascii="Verdana" w:hAnsi="Verdana"/>
              </w:rPr>
            </w:pPr>
            <w:r w:rsidRPr="00975F18">
              <w:rPr>
                <w:rFonts w:ascii="Verdana" w:hAnsi="Verdana" w:cstheme="majorHAnsi"/>
              </w:rPr>
              <w:t>Para realizar metacognición de los aprendizajes desarrollados durante la Unidad.</w:t>
            </w:r>
          </w:p>
        </w:tc>
      </w:tr>
    </w:tbl>
    <w:p w14:paraId="108DFF0B" w14:textId="77777777" w:rsidR="008C315B" w:rsidRDefault="008C315B" w:rsidP="008C315B"/>
    <w:p w14:paraId="2E5AA9DD" w14:textId="77777777" w:rsidR="008C315B" w:rsidRPr="00C30323" w:rsidRDefault="008C315B" w:rsidP="00DD1C0B">
      <w:pPr>
        <w:rPr>
          <w:rFonts w:ascii="Verdana" w:hAnsi="Verdana"/>
        </w:rPr>
      </w:pPr>
    </w:p>
    <w:p w14:paraId="26AE4DD3" w14:textId="2189968F" w:rsidR="00DD1C0B" w:rsidRPr="00C30323" w:rsidRDefault="00955E84" w:rsidP="00C30323">
      <w:pPr>
        <w:pStyle w:val="PRRAFO"/>
        <w:rPr>
          <w:rStyle w:val="SECCIN"/>
          <w:caps/>
        </w:rPr>
      </w:pPr>
      <w:r w:rsidRPr="00C30323">
        <w:rPr>
          <w:rStyle w:val="SECCIN"/>
        </w:rPr>
        <w:t>HERRAMIENTAS DE COMUNICACIÓN</w:t>
      </w:r>
    </w:p>
    <w:p w14:paraId="07EC5C37" w14:textId="77777777" w:rsidR="00DD1C0B" w:rsidRPr="00C30323" w:rsidRDefault="00DD1C0B" w:rsidP="00DD1C0B">
      <w:pPr>
        <w:spacing w:line="360" w:lineRule="auto"/>
        <w:jc w:val="both"/>
        <w:rPr>
          <w:rFonts w:ascii="Verdana" w:hAnsi="Verdana" w:cstheme="majorHAnsi"/>
        </w:rPr>
      </w:pPr>
      <w:r w:rsidRPr="00C30323">
        <w:rPr>
          <w:rFonts w:ascii="Verdana" w:hAnsi="Verdana" w:cstheme="majorHAnsi"/>
        </w:rPr>
        <w:t>En el aula virtual de tu asignatura encontrarás las siguientes herramientas de comunicación:</w:t>
      </w:r>
    </w:p>
    <w:p w14:paraId="119A652D" w14:textId="77777777" w:rsidR="00DD1C0B" w:rsidRPr="00C30323" w:rsidRDefault="00DD1C0B" w:rsidP="00DD1C0B">
      <w:pPr>
        <w:spacing w:line="360" w:lineRule="auto"/>
        <w:jc w:val="both"/>
        <w:rPr>
          <w:rFonts w:ascii="Verdana" w:hAnsi="Verdana" w:cstheme="majorHAnsi"/>
        </w:rPr>
      </w:pPr>
    </w:p>
    <w:p w14:paraId="6B2835DA" w14:textId="77777777" w:rsidR="00DD1C0B" w:rsidRPr="00C30323" w:rsidRDefault="00DD1C0B" w:rsidP="00DD1C0B">
      <w:pPr>
        <w:spacing w:line="360" w:lineRule="auto"/>
        <w:jc w:val="both"/>
        <w:rPr>
          <w:rFonts w:ascii="Verdana" w:hAnsi="Verdana" w:cstheme="majorHAnsi"/>
          <w:b/>
          <w:bCs/>
        </w:rPr>
      </w:pPr>
      <w:r w:rsidRPr="00C30323">
        <w:rPr>
          <w:rFonts w:ascii="Verdana" w:hAnsi="Verdana" w:cstheme="majorHAnsi"/>
          <w:b/>
          <w:bCs/>
        </w:rPr>
        <w:t xml:space="preserve">Foro de presentación: </w:t>
      </w:r>
      <w:r w:rsidRPr="00C30323">
        <w:rPr>
          <w:rFonts w:ascii="Verdana" w:hAnsi="Verdana" w:cstheme="majorHAnsi"/>
        </w:rPr>
        <w:t>la generación de vínculos entre los participantes de un grupo curso es fundamental para la construcción de una comunidad de aprendizaje. El foro presentación es el primer paso para conocer con quienes se interactúa en el ambiente virtual.</w:t>
      </w:r>
    </w:p>
    <w:p w14:paraId="00A6E97B" w14:textId="3B442514" w:rsidR="00DD1C0B" w:rsidRDefault="00DD1C0B" w:rsidP="00DD1C0B">
      <w:pPr>
        <w:spacing w:line="360" w:lineRule="auto"/>
        <w:jc w:val="both"/>
        <w:rPr>
          <w:rFonts w:ascii="Verdana" w:hAnsi="Verdana" w:cstheme="majorHAnsi"/>
        </w:rPr>
      </w:pPr>
      <w:r w:rsidRPr="00C30323">
        <w:rPr>
          <w:rFonts w:ascii="Verdana" w:hAnsi="Verdana" w:cstheme="majorHAnsi"/>
          <w:b/>
          <w:bCs/>
        </w:rPr>
        <w:t>Foro de consultas</w:t>
      </w:r>
      <w:r w:rsidRPr="00C30323">
        <w:rPr>
          <w:rFonts w:ascii="Verdana" w:hAnsi="Verdana" w:cstheme="majorHAnsi"/>
        </w:rPr>
        <w:t>: es un espacio para ofrecer comentarios, opiniones, presentar inquietudes y compartir con los compañeros y el docente, de tal manera de enriquecer el proceso de enseñanza aprendizaje y la comprensión de los contenidos semanales</w:t>
      </w:r>
      <w:r w:rsidR="007727E3">
        <w:rPr>
          <w:rFonts w:ascii="Verdana" w:hAnsi="Verdana" w:cstheme="majorHAnsi"/>
        </w:rPr>
        <w:t>.</w:t>
      </w:r>
    </w:p>
    <w:p w14:paraId="3CC98042" w14:textId="77777777" w:rsidR="007727E3" w:rsidRDefault="007727E3" w:rsidP="00DD1C0B">
      <w:pPr>
        <w:spacing w:line="360" w:lineRule="auto"/>
        <w:jc w:val="both"/>
        <w:rPr>
          <w:rFonts w:ascii="Verdana" w:hAnsi="Verdana" w:cstheme="majorHAnsi"/>
        </w:rPr>
      </w:pPr>
    </w:p>
    <w:p w14:paraId="4E15E4E9" w14:textId="77777777" w:rsidR="007727E3" w:rsidRDefault="007727E3" w:rsidP="00DD1C0B">
      <w:pPr>
        <w:spacing w:line="360" w:lineRule="auto"/>
        <w:jc w:val="both"/>
        <w:rPr>
          <w:rFonts w:ascii="Verdana" w:hAnsi="Verdana" w:cstheme="majorHAnsi"/>
        </w:rPr>
      </w:pPr>
    </w:p>
    <w:p w14:paraId="6CD59FC4" w14:textId="77777777" w:rsidR="000C3D67" w:rsidRDefault="000C3D67" w:rsidP="00DD1C0B">
      <w:pPr>
        <w:spacing w:line="360" w:lineRule="auto"/>
        <w:jc w:val="both"/>
        <w:rPr>
          <w:rFonts w:ascii="Verdana" w:hAnsi="Verdana" w:cstheme="majorHAnsi"/>
        </w:rPr>
      </w:pPr>
    </w:p>
    <w:p w14:paraId="1E57BBC6" w14:textId="5F3E66F2" w:rsidR="00DD1C0B" w:rsidRPr="007727E3" w:rsidRDefault="00955E84" w:rsidP="007727E3">
      <w:pPr>
        <w:pStyle w:val="PRRAFO"/>
        <w:rPr>
          <w:rStyle w:val="SECCIN"/>
        </w:rPr>
      </w:pPr>
      <w:r w:rsidRPr="007727E3">
        <w:rPr>
          <w:rStyle w:val="SECCIN"/>
        </w:rPr>
        <w:t xml:space="preserve">RECURSOS DE APRENDIZAJE </w:t>
      </w:r>
    </w:p>
    <w:p w14:paraId="26CB553A" w14:textId="77777777" w:rsidR="00DD1C0B" w:rsidRPr="00C30323" w:rsidRDefault="00DD1C0B" w:rsidP="00DD1C0B">
      <w:pPr>
        <w:spacing w:line="360" w:lineRule="auto"/>
        <w:jc w:val="both"/>
        <w:rPr>
          <w:rFonts w:ascii="Verdana" w:hAnsi="Verdana" w:cstheme="majorHAnsi"/>
        </w:rPr>
      </w:pPr>
      <w:r w:rsidRPr="00C30323">
        <w:rPr>
          <w:rFonts w:ascii="Verdana" w:hAnsi="Verdana" w:cstheme="majorHAnsi"/>
        </w:rPr>
        <w:t xml:space="preserve">Durante el desarrollo de la asignatura encontrarás una serie de recursos didácticos que, diversificando la presentación de la información, te ayudarán a alcanzar los resultados de aprendizaje esperados. </w:t>
      </w:r>
    </w:p>
    <w:p w14:paraId="20B0C4BB" w14:textId="77777777" w:rsidR="00DD1C0B" w:rsidRPr="00C30323" w:rsidRDefault="00DD1C0B" w:rsidP="00DD1C0B">
      <w:pPr>
        <w:spacing w:line="360" w:lineRule="auto"/>
        <w:jc w:val="both"/>
        <w:rPr>
          <w:rFonts w:ascii="Verdana" w:hAnsi="Verdana" w:cstheme="majorHAnsi"/>
        </w:rPr>
      </w:pPr>
      <w:r w:rsidRPr="00C30323">
        <w:rPr>
          <w:rFonts w:ascii="Verdana" w:hAnsi="Verdana" w:cstheme="majorHAnsi"/>
        </w:rPr>
        <w:t>A continuación, se indica a qué corresponde cada recurso que puedes encontrar en el aula:</w:t>
      </w:r>
    </w:p>
    <w:p w14:paraId="38780443" w14:textId="77777777" w:rsidR="00DD1C0B" w:rsidRPr="00C30323" w:rsidRDefault="00DD1C0B" w:rsidP="00DD1C0B">
      <w:pPr>
        <w:spacing w:line="360" w:lineRule="auto"/>
        <w:jc w:val="both"/>
        <w:rPr>
          <w:rFonts w:ascii="Verdana" w:hAnsi="Verdana" w:cstheme="majorHAnsi"/>
        </w:rPr>
      </w:pPr>
    </w:p>
    <w:p w14:paraId="549E9465" w14:textId="77777777" w:rsidR="000C7FEB" w:rsidRPr="000C7FEB" w:rsidRDefault="000C7FEB" w:rsidP="000C7FEB">
      <w:pPr>
        <w:spacing w:line="360" w:lineRule="auto"/>
        <w:jc w:val="both"/>
        <w:rPr>
          <w:rFonts w:ascii="Verdana" w:hAnsi="Verdana" w:cstheme="majorBidi"/>
          <w:b/>
          <w:bCs/>
        </w:rPr>
      </w:pPr>
      <w:r w:rsidRPr="000C7FEB">
        <w:rPr>
          <w:rFonts w:ascii="Verdana" w:hAnsi="Verdana" w:cstheme="majorBidi"/>
          <w:b/>
          <w:bCs/>
        </w:rPr>
        <w:t xml:space="preserve">Apunte: </w:t>
      </w:r>
      <w:r w:rsidRPr="000C7FEB">
        <w:rPr>
          <w:rFonts w:ascii="Verdana" w:hAnsi="Verdana" w:cstheme="majorBidi"/>
        </w:rPr>
        <w:t xml:space="preserve">como recurso guía, encontrarás un documento de estudio por cada unidad didáctica que presentan los contenidos de la asignatura, por lo que </w:t>
      </w:r>
      <w:r w:rsidRPr="000C7FEB">
        <w:rPr>
          <w:rFonts w:ascii="Verdana" w:hAnsi="Verdana" w:cstheme="majorBidi"/>
          <w:b/>
          <w:bCs/>
          <w:i/>
          <w:iCs/>
        </w:rPr>
        <w:t>su lectura es obligatoria.</w:t>
      </w:r>
    </w:p>
    <w:p w14:paraId="467FA1F8" w14:textId="77777777" w:rsidR="00DD1C0B" w:rsidRPr="00C30323" w:rsidRDefault="00DD1C0B" w:rsidP="00DD1C0B">
      <w:pPr>
        <w:spacing w:line="360" w:lineRule="auto"/>
        <w:jc w:val="both"/>
        <w:rPr>
          <w:rFonts w:ascii="Verdana" w:hAnsi="Verdana" w:cstheme="majorHAnsi"/>
        </w:rPr>
      </w:pPr>
      <w:r w:rsidRPr="00C30323">
        <w:rPr>
          <w:rFonts w:ascii="Verdana" w:hAnsi="Verdana" w:cstheme="majorHAnsi"/>
          <w:b/>
          <w:bCs/>
        </w:rPr>
        <w:t xml:space="preserve">Infografía: </w:t>
      </w:r>
      <w:r w:rsidRPr="00C30323">
        <w:rPr>
          <w:rFonts w:ascii="Verdana" w:hAnsi="Verdana" w:cstheme="majorHAnsi"/>
        </w:rPr>
        <w:t>recurso con el cual, a través de imágenes y texto breve se explica una temática relacionada con los contenidos desarrollados en el módulo.</w:t>
      </w:r>
    </w:p>
    <w:p w14:paraId="297574A5" w14:textId="77777777" w:rsidR="00DD1C0B" w:rsidRPr="00C30323" w:rsidRDefault="00DD1C0B" w:rsidP="00DD1C0B">
      <w:pPr>
        <w:spacing w:line="360" w:lineRule="auto"/>
        <w:jc w:val="both"/>
        <w:rPr>
          <w:rFonts w:ascii="Verdana" w:hAnsi="Verdana" w:cstheme="majorHAnsi"/>
        </w:rPr>
      </w:pPr>
      <w:r w:rsidRPr="00C30323">
        <w:rPr>
          <w:rFonts w:ascii="Verdana" w:hAnsi="Verdana" w:cstheme="majorHAnsi"/>
          <w:b/>
          <w:bCs/>
        </w:rPr>
        <w:lastRenderedPageBreak/>
        <w:t xml:space="preserve">Interactivo / animación / videos: </w:t>
      </w:r>
      <w:r w:rsidRPr="00C30323">
        <w:rPr>
          <w:rFonts w:ascii="Verdana" w:hAnsi="Verdana" w:cstheme="majorHAnsi"/>
        </w:rPr>
        <w:t>este tipo de recursos son multimedios que presentan de manera interactiva una temática relacionada con los contenidos desarrollados en el módulo.</w:t>
      </w:r>
    </w:p>
    <w:p w14:paraId="1A08B7B5" w14:textId="77777777" w:rsidR="00DD1C0B" w:rsidRDefault="00DD1C0B" w:rsidP="00DD1C0B">
      <w:pPr>
        <w:spacing w:line="360" w:lineRule="auto"/>
        <w:jc w:val="both"/>
        <w:rPr>
          <w:rFonts w:ascii="Verdana" w:hAnsi="Verdana" w:cstheme="majorHAnsi"/>
        </w:rPr>
      </w:pPr>
      <w:r w:rsidRPr="00C30323">
        <w:rPr>
          <w:rFonts w:ascii="Verdana" w:hAnsi="Verdana" w:cstheme="majorHAnsi"/>
          <w:b/>
          <w:bCs/>
        </w:rPr>
        <w:t>Podcast</w:t>
      </w:r>
      <w:r w:rsidRPr="00C30323">
        <w:rPr>
          <w:rFonts w:ascii="Verdana" w:hAnsi="Verdana" w:cstheme="majorHAnsi"/>
        </w:rPr>
        <w:t xml:space="preserve">: es una cápsula de audio que presenta un tema vinculado con los contenidos del curso. </w:t>
      </w:r>
    </w:p>
    <w:p w14:paraId="513C4B41" w14:textId="77777777" w:rsidR="007727E3" w:rsidRDefault="007727E3" w:rsidP="00DD1C0B">
      <w:pPr>
        <w:spacing w:line="360" w:lineRule="auto"/>
        <w:jc w:val="both"/>
        <w:rPr>
          <w:rFonts w:ascii="Verdana" w:hAnsi="Verdana" w:cstheme="majorHAnsi"/>
        </w:rPr>
      </w:pPr>
    </w:p>
    <w:p w14:paraId="5B7C6575" w14:textId="3B5BC89C" w:rsidR="00DD1C0B" w:rsidRPr="007727E3" w:rsidRDefault="00955E84" w:rsidP="007727E3">
      <w:pPr>
        <w:pStyle w:val="PRRAFO"/>
        <w:rPr>
          <w:rStyle w:val="SECCIN"/>
        </w:rPr>
      </w:pPr>
      <w:r w:rsidRPr="007727E3">
        <w:rPr>
          <w:rStyle w:val="SECCIN"/>
        </w:rPr>
        <w:t>ACTIVIDADES ACADÉMICAS</w:t>
      </w:r>
    </w:p>
    <w:p w14:paraId="4E4D1704" w14:textId="77777777" w:rsidR="00DD1C0B" w:rsidRPr="00C30323" w:rsidRDefault="00DD1C0B" w:rsidP="00DD1C0B">
      <w:pPr>
        <w:spacing w:line="360" w:lineRule="auto"/>
        <w:jc w:val="both"/>
        <w:rPr>
          <w:rFonts w:ascii="Verdana" w:hAnsi="Verdana" w:cstheme="majorHAnsi"/>
        </w:rPr>
      </w:pPr>
      <w:r w:rsidRPr="00C30323">
        <w:rPr>
          <w:rFonts w:ascii="Verdana" w:hAnsi="Verdana" w:cstheme="majorHAnsi"/>
        </w:rPr>
        <w:t xml:space="preserve">Las actividades académicas planificadas para este curso son las siguientes: </w:t>
      </w:r>
    </w:p>
    <w:p w14:paraId="7E78C24D" w14:textId="77777777" w:rsidR="00DD1C0B" w:rsidRPr="00C30323" w:rsidRDefault="00DD1C0B" w:rsidP="00DD1C0B">
      <w:pPr>
        <w:spacing w:line="360" w:lineRule="auto"/>
        <w:jc w:val="both"/>
        <w:rPr>
          <w:rFonts w:ascii="Verdana" w:hAnsi="Verdana" w:cstheme="majorHAnsi"/>
        </w:rPr>
      </w:pPr>
    </w:p>
    <w:p w14:paraId="79C2F99B" w14:textId="77777777" w:rsidR="00DD1C0B" w:rsidRPr="00C30323" w:rsidRDefault="00DD1C0B" w:rsidP="00DD1C0B">
      <w:pPr>
        <w:spacing w:line="360" w:lineRule="auto"/>
        <w:jc w:val="both"/>
        <w:rPr>
          <w:rFonts w:ascii="Verdana" w:hAnsi="Verdana" w:cstheme="majorHAnsi"/>
        </w:rPr>
      </w:pPr>
      <w:r w:rsidRPr="00C30323">
        <w:rPr>
          <w:rFonts w:ascii="Verdana" w:hAnsi="Verdana" w:cstheme="majorHAnsi"/>
          <w:b/>
          <w:bCs/>
        </w:rPr>
        <w:t>Foro de activación</w:t>
      </w:r>
      <w:r w:rsidRPr="00C30323">
        <w:rPr>
          <w:rFonts w:ascii="Verdana" w:hAnsi="Verdana" w:cstheme="majorHAnsi"/>
        </w:rPr>
        <w:t xml:space="preserve">: es un espacio de interacción que te invita a activar tus aprendizajes previos respecto a los temas que se revisarán durante una unidad o una semana de estudio. Implica una pregunta de análisis, de reflexión, o de conocimiento, entre otras, relacionada con las temáticas del curso, que se irá enriqueciendo con las intervenciones y las experiencias de los y las estudiantes y del docente. </w:t>
      </w:r>
      <w:r w:rsidRPr="00C30323">
        <w:rPr>
          <w:rFonts w:ascii="Verdana" w:hAnsi="Verdana" w:cstheme="majorHAnsi"/>
          <w:b/>
          <w:bCs/>
        </w:rPr>
        <w:t>Esta actividad no es calificada</w:t>
      </w:r>
      <w:r w:rsidRPr="00C30323">
        <w:rPr>
          <w:rFonts w:ascii="Verdana" w:hAnsi="Verdana" w:cstheme="majorHAnsi"/>
        </w:rPr>
        <w:t>.</w:t>
      </w:r>
    </w:p>
    <w:p w14:paraId="47EEB667" w14:textId="77777777" w:rsidR="00DD1C0B" w:rsidRPr="00C30323" w:rsidRDefault="00DD1C0B" w:rsidP="00DD1C0B">
      <w:pPr>
        <w:spacing w:line="360" w:lineRule="auto"/>
        <w:jc w:val="both"/>
        <w:rPr>
          <w:rFonts w:ascii="Verdana" w:hAnsi="Verdana" w:cstheme="majorHAnsi"/>
        </w:rPr>
      </w:pPr>
    </w:p>
    <w:p w14:paraId="2BD87A71" w14:textId="77777777" w:rsidR="00DD1C0B" w:rsidRPr="00C30323" w:rsidRDefault="00DD1C0B" w:rsidP="00DD1C0B">
      <w:pPr>
        <w:spacing w:line="360" w:lineRule="auto"/>
        <w:jc w:val="both"/>
        <w:rPr>
          <w:rFonts w:ascii="Verdana" w:hAnsi="Verdana" w:cstheme="majorHAnsi"/>
        </w:rPr>
      </w:pPr>
      <w:r w:rsidRPr="00C30323">
        <w:rPr>
          <w:rFonts w:ascii="Verdana" w:hAnsi="Verdana" w:cstheme="majorHAnsi"/>
          <w:b/>
          <w:bCs/>
        </w:rPr>
        <w:t>Evaluación tipo tarea</w:t>
      </w:r>
      <w:r w:rsidRPr="00C30323">
        <w:rPr>
          <w:rFonts w:ascii="Verdana" w:hAnsi="Verdana" w:cstheme="majorHAnsi"/>
        </w:rPr>
        <w:t xml:space="preserve">: es una actividad de evaluación escrita que implica un grado importante de profundización, aplicación y análisis del contenido estudiado. Encontrarás en el enlace de estas actividades un documento con las instrucciones para la tarea y un entregable, que es un formato en blanco que deberás utilizar para desarrollar la actividad, que luego deberás subir a la plataforma en los plazos señalados. </w:t>
      </w:r>
      <w:r w:rsidRPr="00C30323">
        <w:rPr>
          <w:rFonts w:ascii="Verdana" w:hAnsi="Verdana" w:cstheme="majorHAnsi"/>
          <w:b/>
          <w:bCs/>
        </w:rPr>
        <w:t>Esta actividad puede ser formativa o sumativa</w:t>
      </w:r>
      <w:r w:rsidRPr="00C30323">
        <w:rPr>
          <w:rFonts w:ascii="Verdana" w:hAnsi="Verdana" w:cstheme="majorHAnsi"/>
        </w:rPr>
        <w:t>.</w:t>
      </w:r>
    </w:p>
    <w:p w14:paraId="2ADDFF8B" w14:textId="77777777" w:rsidR="00DD1C0B" w:rsidRPr="00C30323" w:rsidRDefault="00DD1C0B" w:rsidP="00DD1C0B">
      <w:pPr>
        <w:spacing w:line="360" w:lineRule="auto"/>
        <w:jc w:val="both"/>
        <w:rPr>
          <w:rFonts w:ascii="Verdana" w:hAnsi="Verdana" w:cstheme="majorHAnsi"/>
        </w:rPr>
      </w:pPr>
    </w:p>
    <w:p w14:paraId="21A13DB5" w14:textId="77777777" w:rsidR="00DD1C0B" w:rsidRPr="00C30323" w:rsidRDefault="00DD1C0B" w:rsidP="00DD1C0B">
      <w:pPr>
        <w:spacing w:line="360" w:lineRule="auto"/>
        <w:jc w:val="both"/>
        <w:rPr>
          <w:rFonts w:ascii="Verdana" w:hAnsi="Verdana" w:cstheme="majorHAnsi"/>
          <w:b/>
          <w:bCs/>
        </w:rPr>
      </w:pPr>
      <w:r w:rsidRPr="00C30323">
        <w:rPr>
          <w:rFonts w:ascii="Verdana" w:hAnsi="Verdana" w:cstheme="majorHAnsi"/>
          <w:b/>
          <w:bCs/>
        </w:rPr>
        <w:t>Evaluación tipo cuestionarios</w:t>
      </w:r>
      <w:r w:rsidRPr="00C30323">
        <w:rPr>
          <w:rFonts w:ascii="Verdana" w:hAnsi="Verdana" w:cstheme="majorHAnsi"/>
        </w:rPr>
        <w:t xml:space="preserve">: es una actividad que desarrolla en línea, que puede incluir preguntas de alternativa única o múltiples, y/o preguntas de </w:t>
      </w:r>
      <w:proofErr w:type="spellStart"/>
      <w:r w:rsidRPr="00C30323">
        <w:rPr>
          <w:rFonts w:ascii="Verdana" w:hAnsi="Verdana" w:cstheme="majorHAnsi"/>
        </w:rPr>
        <w:t>completación</w:t>
      </w:r>
      <w:proofErr w:type="spellEnd"/>
      <w:r w:rsidRPr="00C30323">
        <w:rPr>
          <w:rFonts w:ascii="Verdana" w:hAnsi="Verdana" w:cstheme="majorHAnsi"/>
        </w:rPr>
        <w:t xml:space="preserve">. </w:t>
      </w:r>
      <w:r w:rsidRPr="00C30323">
        <w:rPr>
          <w:rFonts w:ascii="Verdana" w:hAnsi="Verdana" w:cstheme="majorHAnsi"/>
          <w:b/>
          <w:bCs/>
        </w:rPr>
        <w:t>Esta actividad puede ser formativa o sumativa</w:t>
      </w:r>
      <w:r w:rsidRPr="00C30323">
        <w:rPr>
          <w:rFonts w:ascii="Verdana" w:hAnsi="Verdana" w:cstheme="majorHAnsi"/>
        </w:rPr>
        <w:t>.</w:t>
      </w:r>
    </w:p>
    <w:p w14:paraId="41C903CC" w14:textId="77777777" w:rsidR="00DD1C0B" w:rsidRPr="00C30323" w:rsidRDefault="00DD1C0B" w:rsidP="00DD1C0B">
      <w:pPr>
        <w:spacing w:line="360" w:lineRule="auto"/>
        <w:jc w:val="both"/>
        <w:rPr>
          <w:rFonts w:ascii="Verdana" w:hAnsi="Verdana" w:cstheme="majorHAnsi"/>
          <w:b/>
          <w:bCs/>
        </w:rPr>
      </w:pPr>
    </w:p>
    <w:p w14:paraId="57A3880B" w14:textId="45F6ABE3" w:rsidR="00DD1C0B" w:rsidRPr="00C30323" w:rsidRDefault="00DD1C0B" w:rsidP="00DD1C0B">
      <w:pPr>
        <w:spacing w:line="360" w:lineRule="auto"/>
        <w:jc w:val="both"/>
        <w:rPr>
          <w:rFonts w:ascii="Verdana" w:hAnsi="Verdana" w:cstheme="majorHAnsi"/>
          <w:lang w:val="es-ES" w:eastAsia="es-ES"/>
        </w:rPr>
      </w:pPr>
      <w:r w:rsidRPr="00C30323">
        <w:rPr>
          <w:rFonts w:ascii="Verdana" w:hAnsi="Verdana" w:cstheme="majorHAnsi"/>
          <w:b/>
          <w:bCs/>
        </w:rPr>
        <w:lastRenderedPageBreak/>
        <w:t>Foro académico</w:t>
      </w:r>
      <w:r w:rsidRPr="00C30323">
        <w:rPr>
          <w:rFonts w:ascii="Verdana" w:hAnsi="Verdana" w:cstheme="majorHAnsi"/>
        </w:rPr>
        <w:t xml:space="preserve">: es una actividad que se desarrolla en línea, en el espacio definido para tal efecto en el aula virtual. </w:t>
      </w:r>
      <w:r w:rsidRPr="00C30323">
        <w:rPr>
          <w:rFonts w:ascii="Verdana" w:hAnsi="Verdana" w:cstheme="majorHAnsi"/>
          <w:lang w:val="es-ES" w:eastAsia="es-ES"/>
        </w:rPr>
        <w:t>Es importante considerar que la participación en los foros académicos debe dar cuenta de los aprendizajes adquiridos, por lo que se espera que las contribuciones que realice el participante en el foro sean pertinentes y fundamentadas.</w:t>
      </w:r>
      <w:r w:rsidRPr="00C30323">
        <w:rPr>
          <w:rFonts w:ascii="Verdana" w:hAnsi="Verdana" w:cstheme="majorHAnsi"/>
          <w:b/>
          <w:bCs/>
        </w:rPr>
        <w:t xml:space="preserve"> Esta actividad puede ser formativa o sumativa</w:t>
      </w:r>
      <w:r w:rsidRPr="00C30323">
        <w:rPr>
          <w:rFonts w:ascii="Verdana" w:hAnsi="Verdana" w:cstheme="majorHAnsi"/>
        </w:rPr>
        <w:t>.</w:t>
      </w:r>
    </w:p>
    <w:p w14:paraId="37A6ED28" w14:textId="77777777" w:rsidR="00DD1C0B" w:rsidRPr="00C30323" w:rsidRDefault="00DD1C0B" w:rsidP="00DD1C0B">
      <w:pPr>
        <w:spacing w:line="360" w:lineRule="auto"/>
        <w:jc w:val="both"/>
        <w:rPr>
          <w:rFonts w:ascii="Verdana" w:hAnsi="Verdana" w:cstheme="majorHAnsi"/>
        </w:rPr>
      </w:pPr>
    </w:p>
    <w:p w14:paraId="19E4E53C" w14:textId="77777777" w:rsidR="00DD1C0B" w:rsidRDefault="00DD1C0B" w:rsidP="00DD1C0B">
      <w:pPr>
        <w:spacing w:line="360" w:lineRule="auto"/>
        <w:jc w:val="both"/>
        <w:rPr>
          <w:rFonts w:ascii="Verdana" w:hAnsi="Verdana" w:cstheme="majorHAnsi"/>
          <w:b/>
          <w:bCs/>
        </w:rPr>
      </w:pPr>
      <w:r w:rsidRPr="00C30323">
        <w:rPr>
          <w:rFonts w:ascii="Verdana" w:hAnsi="Verdana" w:cstheme="majorHAnsi"/>
          <w:b/>
          <w:bCs/>
        </w:rPr>
        <w:t>Foro de cierre</w:t>
      </w:r>
      <w:r w:rsidRPr="00C30323">
        <w:rPr>
          <w:rFonts w:ascii="Verdana" w:hAnsi="Verdana" w:cstheme="majorHAnsi"/>
        </w:rPr>
        <w:t xml:space="preserve">: es un espacio de interacción que te invita a comprobar cuánto aprendiste durante una unidad o una semana de estudio. Implica una pregunta de análisis, de reflexión, o de conocimiento, entre otras, relacionada con las temáticas del curso, que se irá enriqueciendo con las intervenciones y las experiencias de los y las estudiantes y del docente. </w:t>
      </w:r>
      <w:r w:rsidRPr="00C30323">
        <w:rPr>
          <w:rFonts w:ascii="Verdana" w:hAnsi="Verdana" w:cstheme="majorHAnsi"/>
          <w:b/>
          <w:bCs/>
        </w:rPr>
        <w:t>Esta actividad no es calificada.</w:t>
      </w:r>
    </w:p>
    <w:p w14:paraId="01E8276A" w14:textId="77777777" w:rsidR="00955E84" w:rsidRPr="00C30323" w:rsidRDefault="00955E84" w:rsidP="00DD1C0B">
      <w:pPr>
        <w:spacing w:line="360" w:lineRule="auto"/>
        <w:jc w:val="both"/>
        <w:rPr>
          <w:rFonts w:ascii="Verdana" w:hAnsi="Verdana" w:cstheme="majorHAnsi"/>
          <w:b/>
          <w:bCs/>
        </w:rPr>
      </w:pPr>
    </w:p>
    <w:p w14:paraId="7D3AF022" w14:textId="77777777" w:rsidR="00DD1C0B" w:rsidRPr="00955E84" w:rsidRDefault="00DD1C0B" w:rsidP="00955E84">
      <w:pPr>
        <w:pStyle w:val="PRRAFO"/>
        <w:rPr>
          <w:rStyle w:val="SECCIN"/>
        </w:rPr>
      </w:pPr>
      <w:bookmarkStart w:id="1" w:name="_Toc275172067"/>
      <w:bookmarkStart w:id="2" w:name="_Toc308600164"/>
      <w:bookmarkStart w:id="3" w:name="_Toc313981838"/>
      <w:bookmarkStart w:id="4" w:name="_Toc528486771"/>
      <w:bookmarkStart w:id="5" w:name="_Toc531100751"/>
      <w:r w:rsidRPr="00955E84">
        <w:rPr>
          <w:rStyle w:val="SECCIN"/>
        </w:rPr>
        <w:t>PARTICIPACIÓN</w:t>
      </w:r>
      <w:bookmarkEnd w:id="1"/>
      <w:bookmarkEnd w:id="2"/>
      <w:bookmarkEnd w:id="3"/>
      <w:bookmarkEnd w:id="4"/>
      <w:r w:rsidRPr="00955E84">
        <w:rPr>
          <w:rStyle w:val="SECCIN"/>
        </w:rPr>
        <w:t xml:space="preserve"> EN FOROS</w:t>
      </w:r>
      <w:bookmarkEnd w:id="5"/>
    </w:p>
    <w:p w14:paraId="591B312D" w14:textId="77777777" w:rsidR="00DD1C0B" w:rsidRPr="00C30323" w:rsidRDefault="00DD1C0B" w:rsidP="00DD1C0B">
      <w:pPr>
        <w:spacing w:line="360" w:lineRule="auto"/>
        <w:jc w:val="both"/>
        <w:rPr>
          <w:rFonts w:ascii="Verdana" w:hAnsi="Verdana" w:cstheme="majorHAnsi"/>
          <w:lang w:val="es-ES" w:eastAsia="es-ES"/>
        </w:rPr>
      </w:pPr>
      <w:r w:rsidRPr="00C30323">
        <w:rPr>
          <w:rFonts w:ascii="Verdana" w:hAnsi="Verdana" w:cstheme="majorHAnsi"/>
          <w:lang w:val="es-ES" w:eastAsia="es-ES"/>
        </w:rPr>
        <w:t>Para todos los foros: activación, académicos y de cierre, el objetivo es que los y las estudiantes se involucren en las discusiones con sus compañeros utilizando su conocimiento y experiencias previas, así como los aprendizajes desarrollados en la asignatura.</w:t>
      </w:r>
    </w:p>
    <w:p w14:paraId="033A69B0" w14:textId="77777777" w:rsidR="00DD1C0B" w:rsidRPr="00C30323" w:rsidRDefault="00DD1C0B" w:rsidP="00DD1C0B">
      <w:pPr>
        <w:spacing w:line="360" w:lineRule="auto"/>
        <w:jc w:val="both"/>
        <w:rPr>
          <w:rFonts w:ascii="Verdana" w:hAnsi="Verdana" w:cstheme="majorHAnsi"/>
          <w:lang w:val="es-ES" w:eastAsia="es-ES"/>
        </w:rPr>
      </w:pPr>
    </w:p>
    <w:p w14:paraId="72F52C59" w14:textId="77777777" w:rsidR="00DD1C0B" w:rsidRPr="00C30323" w:rsidRDefault="00DD1C0B" w:rsidP="00DD1C0B">
      <w:pPr>
        <w:spacing w:line="360" w:lineRule="auto"/>
        <w:jc w:val="both"/>
        <w:rPr>
          <w:rFonts w:ascii="Verdana" w:hAnsi="Verdana" w:cstheme="majorHAnsi"/>
          <w:bCs/>
          <w:lang w:val="es-ES" w:eastAsia="es-ES"/>
        </w:rPr>
      </w:pPr>
      <w:r w:rsidRPr="00C30323">
        <w:rPr>
          <w:rFonts w:ascii="Verdana" w:hAnsi="Verdana" w:cstheme="majorHAnsi"/>
          <w:bCs/>
          <w:lang w:val="es-ES" w:eastAsia="es-ES"/>
        </w:rPr>
        <w:t xml:space="preserve">Es importante que sepas que los </w:t>
      </w:r>
      <w:r w:rsidRPr="00C30323">
        <w:rPr>
          <w:rFonts w:ascii="Verdana" w:hAnsi="Verdana" w:cstheme="majorHAnsi"/>
          <w:b/>
          <w:lang w:val="es-ES" w:eastAsia="es-ES"/>
        </w:rPr>
        <w:t>foros académicos</w:t>
      </w:r>
      <w:r w:rsidRPr="00C30323">
        <w:rPr>
          <w:rFonts w:ascii="Verdana" w:hAnsi="Verdana" w:cstheme="majorHAnsi"/>
          <w:bCs/>
          <w:lang w:val="es-ES" w:eastAsia="es-ES"/>
        </w:rPr>
        <w:t xml:space="preserve"> se evalúan a partir de una rúbrica disponible en el aula virtual, que considera los siguientes criterios de evaluación:</w:t>
      </w:r>
    </w:p>
    <w:p w14:paraId="42B34101" w14:textId="77777777" w:rsidR="00DD1C0B" w:rsidRPr="00C30323" w:rsidRDefault="00DD1C0B" w:rsidP="00DD1C0B">
      <w:pPr>
        <w:spacing w:line="360" w:lineRule="auto"/>
        <w:jc w:val="both"/>
        <w:rPr>
          <w:rFonts w:ascii="Verdana" w:hAnsi="Verdana" w:cstheme="majorHAnsi"/>
          <w:bCs/>
          <w:lang w:val="es-ES" w:eastAsia="es-ES"/>
        </w:rPr>
      </w:pPr>
    </w:p>
    <w:p w14:paraId="71D198B4" w14:textId="77777777" w:rsidR="00DD1C0B" w:rsidRPr="00C30323" w:rsidRDefault="00DD1C0B" w:rsidP="00C761F1">
      <w:pPr>
        <w:numPr>
          <w:ilvl w:val="0"/>
          <w:numId w:val="3"/>
        </w:numPr>
        <w:spacing w:line="360" w:lineRule="auto"/>
        <w:contextualSpacing/>
        <w:jc w:val="both"/>
        <w:rPr>
          <w:rFonts w:ascii="Verdana" w:eastAsia="Calibri" w:hAnsi="Verdana" w:cstheme="majorHAnsi"/>
          <w:bCs/>
          <w:lang w:val="es-ES"/>
        </w:rPr>
      </w:pPr>
      <w:r w:rsidRPr="00C30323">
        <w:rPr>
          <w:rFonts w:ascii="Verdana" w:eastAsia="Calibri" w:hAnsi="Verdana" w:cstheme="majorHAnsi"/>
          <w:b/>
          <w:lang w:val="es-ES"/>
        </w:rPr>
        <w:t>Redacción y ortografía</w:t>
      </w:r>
      <w:r w:rsidRPr="00C30323">
        <w:rPr>
          <w:rFonts w:ascii="Verdana" w:eastAsia="Calibri" w:hAnsi="Verdana" w:cstheme="majorHAnsi"/>
          <w:bCs/>
          <w:lang w:val="es-ES"/>
        </w:rPr>
        <w:t>: se espera que el participante cuide su ortografía y redacción en las intervenciones en los foros de aprendizaje.</w:t>
      </w:r>
    </w:p>
    <w:p w14:paraId="10DC2D53" w14:textId="77777777" w:rsidR="00DD1C0B" w:rsidRPr="00C30323" w:rsidRDefault="00DD1C0B" w:rsidP="00C761F1">
      <w:pPr>
        <w:numPr>
          <w:ilvl w:val="0"/>
          <w:numId w:val="3"/>
        </w:numPr>
        <w:spacing w:line="360" w:lineRule="auto"/>
        <w:contextualSpacing/>
        <w:jc w:val="both"/>
        <w:rPr>
          <w:rFonts w:ascii="Verdana" w:eastAsia="Calibri" w:hAnsi="Verdana" w:cstheme="majorHAnsi"/>
          <w:bCs/>
          <w:lang w:val="es-ES"/>
        </w:rPr>
      </w:pPr>
      <w:r w:rsidRPr="00C30323">
        <w:rPr>
          <w:rFonts w:ascii="Verdana" w:eastAsia="Calibri" w:hAnsi="Verdana" w:cstheme="majorHAnsi"/>
          <w:b/>
          <w:lang w:val="es-ES"/>
        </w:rPr>
        <w:t>Comprensión del tema</w:t>
      </w:r>
      <w:r w:rsidRPr="00C30323">
        <w:rPr>
          <w:rFonts w:ascii="Verdana" w:eastAsia="Calibri" w:hAnsi="Verdana" w:cstheme="majorHAnsi"/>
          <w:bCs/>
          <w:lang w:val="es-ES"/>
        </w:rPr>
        <w:t xml:space="preserve">: se espera que el participante demuestre conocimiento y comprensión acabada del tema, dando cumplimiento a todos los indicadores de evaluación del foro. </w:t>
      </w:r>
    </w:p>
    <w:p w14:paraId="69C38D69" w14:textId="77777777" w:rsidR="00DD1C0B" w:rsidRPr="00C30323" w:rsidRDefault="00DD1C0B" w:rsidP="00C761F1">
      <w:pPr>
        <w:numPr>
          <w:ilvl w:val="0"/>
          <w:numId w:val="3"/>
        </w:numPr>
        <w:spacing w:line="360" w:lineRule="auto"/>
        <w:contextualSpacing/>
        <w:jc w:val="both"/>
        <w:rPr>
          <w:rFonts w:ascii="Verdana" w:eastAsia="Calibri" w:hAnsi="Verdana" w:cstheme="majorHAnsi"/>
          <w:bCs/>
          <w:lang w:val="es-ES"/>
        </w:rPr>
      </w:pPr>
      <w:r w:rsidRPr="00C30323">
        <w:rPr>
          <w:rFonts w:ascii="Verdana" w:eastAsia="Calibri" w:hAnsi="Verdana" w:cstheme="majorHAnsi"/>
          <w:b/>
          <w:lang w:val="es-ES"/>
        </w:rPr>
        <w:lastRenderedPageBreak/>
        <w:t>Argumentación de las respuestas</w:t>
      </w:r>
      <w:r w:rsidRPr="00C30323">
        <w:rPr>
          <w:rFonts w:ascii="Verdana" w:eastAsia="Calibri" w:hAnsi="Verdana" w:cstheme="majorHAnsi"/>
          <w:bCs/>
          <w:lang w:val="es-ES"/>
        </w:rPr>
        <w:t>: se espera que el participante argumente sus respuestas a partir de los contenidos abordados, apoyándose en sus propias experiencias y presentando ejemplos que justifican y enriquecen sus respuestas.</w:t>
      </w:r>
    </w:p>
    <w:p w14:paraId="0E14E132" w14:textId="77777777" w:rsidR="00DD1C0B" w:rsidRPr="00C30323" w:rsidRDefault="00DD1C0B" w:rsidP="00C761F1">
      <w:pPr>
        <w:numPr>
          <w:ilvl w:val="0"/>
          <w:numId w:val="3"/>
        </w:numPr>
        <w:spacing w:line="360" w:lineRule="auto"/>
        <w:contextualSpacing/>
        <w:jc w:val="both"/>
        <w:rPr>
          <w:rFonts w:ascii="Verdana" w:eastAsia="Calibri" w:hAnsi="Verdana" w:cstheme="majorHAnsi"/>
          <w:bCs/>
          <w:lang w:val="es-ES"/>
        </w:rPr>
      </w:pPr>
      <w:r w:rsidRPr="00C30323">
        <w:rPr>
          <w:rFonts w:ascii="Verdana" w:eastAsia="Calibri" w:hAnsi="Verdana" w:cstheme="majorHAnsi"/>
          <w:b/>
          <w:lang w:val="es-ES"/>
        </w:rPr>
        <w:t>Interacción y relevancia de sus contribuciones</w:t>
      </w:r>
      <w:r w:rsidRPr="00C30323">
        <w:rPr>
          <w:rFonts w:ascii="Verdana" w:eastAsia="Calibri" w:hAnsi="Verdana" w:cstheme="majorHAnsi"/>
          <w:bCs/>
          <w:lang w:val="es-ES"/>
        </w:rPr>
        <w:t>: se espera que el participante pregunte, complemente y comente de manera activa y pertinente las intervenciones de sus compañeros. Sus aportes deberán alcanzar un mínimo de 3 intervenciones durante el desarrollo de la semana. Además, se espera que las intervenciones del participante sean oportunas y útiles, aportando a la construcción colectiva del conocimiento, y relacionadas con lo expuesto.</w:t>
      </w:r>
    </w:p>
    <w:p w14:paraId="520FEBCB" w14:textId="77777777" w:rsidR="00DD1C0B" w:rsidRPr="00C30323" w:rsidRDefault="00DD1C0B" w:rsidP="00DD1C0B">
      <w:pPr>
        <w:spacing w:line="360" w:lineRule="auto"/>
        <w:jc w:val="both"/>
        <w:rPr>
          <w:rFonts w:ascii="Verdana" w:hAnsi="Verdana" w:cstheme="majorHAnsi"/>
          <w:lang w:val="es-CR" w:eastAsia="es-ES"/>
        </w:rPr>
      </w:pPr>
    </w:p>
    <w:p w14:paraId="47D5A02A" w14:textId="77777777" w:rsidR="00DD1C0B" w:rsidRDefault="00DD1C0B" w:rsidP="00DD1C0B">
      <w:pPr>
        <w:spacing w:line="360" w:lineRule="auto"/>
        <w:jc w:val="both"/>
        <w:rPr>
          <w:rFonts w:ascii="Verdana" w:hAnsi="Verdana" w:cstheme="majorHAnsi"/>
          <w:lang w:val="es-ES" w:eastAsia="es-ES"/>
        </w:rPr>
      </w:pPr>
      <w:r w:rsidRPr="00C30323">
        <w:rPr>
          <w:rFonts w:ascii="Verdana" w:hAnsi="Verdana" w:cstheme="majorHAnsi"/>
          <w:lang w:val="es-PR" w:eastAsia="es-ES"/>
        </w:rPr>
        <w:t>Como el propósito es fomentar una actitud colaborativa y enriquecer la discusión, se sugiere que revises tus respuestas antes de enviarlas, para asegurarte que hayas redactado el mensaje de una manera que sea comprensible, fundamentada y respetuosa</w:t>
      </w:r>
      <w:r w:rsidRPr="00C30323">
        <w:rPr>
          <w:rFonts w:ascii="Verdana" w:hAnsi="Verdana" w:cstheme="majorHAnsi"/>
          <w:lang w:val="es-ES" w:eastAsia="es-ES"/>
        </w:rPr>
        <w:t>.</w:t>
      </w:r>
    </w:p>
    <w:p w14:paraId="39182868" w14:textId="77777777" w:rsidR="00955E84" w:rsidRDefault="00955E84" w:rsidP="00DD1C0B">
      <w:pPr>
        <w:spacing w:line="360" w:lineRule="auto"/>
        <w:jc w:val="both"/>
        <w:rPr>
          <w:rFonts w:ascii="Verdana" w:hAnsi="Verdana" w:cstheme="majorHAnsi"/>
          <w:lang w:val="es-ES" w:eastAsia="es-ES"/>
        </w:rPr>
      </w:pPr>
    </w:p>
    <w:p w14:paraId="2F1BF8CE" w14:textId="77777777" w:rsidR="00955E84" w:rsidRPr="00C30323" w:rsidRDefault="00955E84" w:rsidP="00DD1C0B">
      <w:pPr>
        <w:spacing w:line="360" w:lineRule="auto"/>
        <w:jc w:val="both"/>
        <w:rPr>
          <w:rFonts w:ascii="Verdana" w:hAnsi="Verdana" w:cstheme="majorHAnsi"/>
          <w:lang w:val="es-ES" w:eastAsia="es-ES"/>
        </w:rPr>
      </w:pPr>
    </w:p>
    <w:p w14:paraId="696E47CB" w14:textId="77777777" w:rsidR="00DD1C0B" w:rsidRPr="00955E84" w:rsidRDefault="00DD1C0B" w:rsidP="00955E84">
      <w:pPr>
        <w:pStyle w:val="PRRAFO"/>
        <w:rPr>
          <w:rStyle w:val="SECCIN"/>
        </w:rPr>
      </w:pPr>
      <w:bookmarkStart w:id="6" w:name="_Toc275172068"/>
      <w:bookmarkStart w:id="7" w:name="_Toc308600165"/>
      <w:bookmarkStart w:id="8" w:name="_Toc313981839"/>
      <w:bookmarkStart w:id="9" w:name="_Toc528486772"/>
      <w:bookmarkStart w:id="10" w:name="_Toc531100752"/>
      <w:r w:rsidRPr="00955E84">
        <w:rPr>
          <w:rStyle w:val="SECCIN"/>
        </w:rPr>
        <w:t xml:space="preserve">Respuestas a las preguntas de </w:t>
      </w:r>
      <w:bookmarkEnd w:id="6"/>
      <w:bookmarkEnd w:id="7"/>
      <w:bookmarkEnd w:id="8"/>
      <w:bookmarkEnd w:id="9"/>
      <w:bookmarkEnd w:id="10"/>
      <w:r w:rsidRPr="00955E84">
        <w:rPr>
          <w:rStyle w:val="SECCIN"/>
        </w:rPr>
        <w:t>los foros</w:t>
      </w:r>
    </w:p>
    <w:p w14:paraId="46C51D19" w14:textId="77777777" w:rsidR="00DD1C0B" w:rsidRPr="00C30323" w:rsidRDefault="00DD1C0B" w:rsidP="00DD1C0B">
      <w:pPr>
        <w:spacing w:line="360" w:lineRule="auto"/>
        <w:jc w:val="both"/>
        <w:rPr>
          <w:rFonts w:ascii="Verdana" w:hAnsi="Verdana" w:cstheme="majorHAnsi"/>
          <w:lang w:val="es-ES" w:eastAsia="es-ES"/>
        </w:rPr>
      </w:pPr>
      <w:r w:rsidRPr="00C30323">
        <w:rPr>
          <w:rFonts w:ascii="Verdana" w:hAnsi="Verdana" w:cstheme="majorHAnsi"/>
          <w:lang w:val="es-ES" w:eastAsia="es-ES"/>
        </w:rPr>
        <w:t xml:space="preserve">Las respuestas iniciales a las preguntas que se indiquen en los foros deben contener entre 200-300 palabras y estar dirigidas a responder las preguntas realizadas por el docente. Es importante respetar el número de palabras dado que, en un foro de aprendizaje, se debe poder generar un diálogo con el docente y entre los compañeros de curso. Considera que en una sola frase es difícil argumentar, justificar o ejemplificar; y más de 300 palabras se transforman en un texto muy extenso para leer en un foro. Por lo tanto, la cantidad de palabras sugeridas es un promedio adecuado para expresar ideas, opiniones, comentarios y dar cuenta de los </w:t>
      </w:r>
      <w:r w:rsidRPr="00C30323">
        <w:rPr>
          <w:rFonts w:ascii="Verdana" w:hAnsi="Verdana" w:cstheme="majorHAnsi"/>
          <w:lang w:val="es-ES" w:eastAsia="es-ES"/>
        </w:rPr>
        <w:lastRenderedPageBreak/>
        <w:t xml:space="preserve">aprendizajes.  La cantidad de palabras no se considera en la evaluación del foro, pero sí se consideran los argumentos que den cuenta de la comprensión del tema. </w:t>
      </w:r>
    </w:p>
    <w:p w14:paraId="12FA2692" w14:textId="77777777" w:rsidR="00DD1C0B" w:rsidRPr="00C30323" w:rsidRDefault="00DD1C0B" w:rsidP="00DD1C0B">
      <w:pPr>
        <w:spacing w:line="360" w:lineRule="auto"/>
        <w:jc w:val="both"/>
        <w:rPr>
          <w:rFonts w:ascii="Verdana" w:hAnsi="Verdana" w:cstheme="majorHAnsi"/>
          <w:lang w:val="es-ES" w:eastAsia="es-ES"/>
        </w:rPr>
      </w:pPr>
    </w:p>
    <w:p w14:paraId="21A66464" w14:textId="77777777" w:rsidR="00DD1C0B" w:rsidRDefault="00DD1C0B" w:rsidP="00DD1C0B">
      <w:pPr>
        <w:spacing w:line="360" w:lineRule="auto"/>
        <w:jc w:val="both"/>
        <w:rPr>
          <w:rFonts w:ascii="Verdana" w:hAnsi="Verdana" w:cstheme="majorHAnsi"/>
          <w:lang w:val="es-ES" w:eastAsia="es-ES"/>
        </w:rPr>
      </w:pPr>
      <w:r w:rsidRPr="00C30323">
        <w:rPr>
          <w:rFonts w:ascii="Verdana" w:hAnsi="Verdana" w:cstheme="majorHAnsi"/>
          <w:lang w:val="es-ES" w:eastAsia="es-ES"/>
        </w:rPr>
        <w:t>En la participación de todos los foros en los que participes, aunque no sean calificados, cuida el uso de la gramática y redacción, y cita las fuentes originales cuando utilices argumentos tomados de textos, autores y otros.</w:t>
      </w:r>
    </w:p>
    <w:p w14:paraId="45FBAF4D" w14:textId="77777777" w:rsidR="00C30323" w:rsidRPr="00C30323" w:rsidRDefault="00C30323" w:rsidP="00DD1C0B">
      <w:pPr>
        <w:spacing w:line="360" w:lineRule="auto"/>
        <w:jc w:val="both"/>
        <w:rPr>
          <w:rFonts w:ascii="Verdana" w:hAnsi="Verdana" w:cstheme="majorHAnsi"/>
          <w:lang w:val="es-ES" w:eastAsia="es-ES"/>
        </w:rPr>
      </w:pPr>
    </w:p>
    <w:p w14:paraId="07661065" w14:textId="301A9158" w:rsidR="00DD1C0B" w:rsidRPr="00C30323" w:rsidRDefault="00955E84" w:rsidP="00C30323">
      <w:pPr>
        <w:pStyle w:val="PRRAFO"/>
        <w:rPr>
          <w:rStyle w:val="SECCIN"/>
        </w:rPr>
      </w:pPr>
      <w:bookmarkStart w:id="11" w:name="_Toc275172069"/>
      <w:bookmarkStart w:id="12" w:name="_Toc308600166"/>
      <w:bookmarkStart w:id="13" w:name="_Toc313981840"/>
      <w:bookmarkStart w:id="14" w:name="_Toc528486773"/>
      <w:bookmarkStart w:id="15" w:name="_Toc531100753"/>
      <w:r w:rsidRPr="00C30323">
        <w:rPr>
          <w:rStyle w:val="SECCIN"/>
        </w:rPr>
        <w:t xml:space="preserve">EVALUACIÓN Y RETROALIMENTACIÓN </w:t>
      </w:r>
      <w:bookmarkEnd w:id="11"/>
      <w:bookmarkEnd w:id="12"/>
      <w:bookmarkEnd w:id="13"/>
      <w:bookmarkEnd w:id="14"/>
      <w:bookmarkEnd w:id="15"/>
    </w:p>
    <w:p w14:paraId="1B614D2F" w14:textId="77777777" w:rsidR="000C7FEB" w:rsidRPr="000C7FEB" w:rsidRDefault="000C7FEB" w:rsidP="000C7FEB">
      <w:pPr>
        <w:spacing w:line="360" w:lineRule="auto"/>
        <w:jc w:val="both"/>
        <w:rPr>
          <w:rFonts w:ascii="Verdana" w:hAnsi="Verdana" w:cstheme="majorHAnsi"/>
          <w:lang w:eastAsia="es-ES"/>
        </w:rPr>
      </w:pPr>
      <w:r w:rsidRPr="000C7FEB">
        <w:rPr>
          <w:rFonts w:ascii="Verdana" w:hAnsi="Verdana" w:cstheme="majorHAnsi"/>
          <w:lang w:eastAsia="es-ES"/>
        </w:rPr>
        <w:t>El docente revisará y retroalimentará las evaluaciones considerando los siguiente tiempos:</w:t>
      </w:r>
    </w:p>
    <w:p w14:paraId="7EDAD080" w14:textId="77777777" w:rsidR="000C7FEB" w:rsidRPr="000C7FEB" w:rsidRDefault="000C7FEB" w:rsidP="00C761F1">
      <w:pPr>
        <w:numPr>
          <w:ilvl w:val="0"/>
          <w:numId w:val="4"/>
        </w:numPr>
        <w:spacing w:line="360" w:lineRule="auto"/>
        <w:jc w:val="both"/>
        <w:rPr>
          <w:rFonts w:ascii="Verdana" w:hAnsi="Verdana" w:cstheme="majorHAnsi"/>
          <w:lang w:val="es-ES" w:eastAsia="es-ES"/>
        </w:rPr>
      </w:pPr>
      <w:r w:rsidRPr="000C7FEB">
        <w:rPr>
          <w:rFonts w:ascii="Verdana" w:hAnsi="Verdana" w:cstheme="majorHAnsi"/>
          <w:lang w:val="es-ES" w:eastAsia="es-ES"/>
        </w:rPr>
        <w:t xml:space="preserve">Actividades sumativas: el docente dispondrá de 7 días para corregir y retroalimentar las evaluaciones, registrando luego el puntaje obtenido en el libro de calificaciones. </w:t>
      </w:r>
    </w:p>
    <w:p w14:paraId="2B7DB9D5" w14:textId="77777777" w:rsidR="000C7FEB" w:rsidRPr="000C7FEB" w:rsidRDefault="000C7FEB" w:rsidP="00C761F1">
      <w:pPr>
        <w:numPr>
          <w:ilvl w:val="0"/>
          <w:numId w:val="4"/>
        </w:numPr>
        <w:spacing w:line="360" w:lineRule="auto"/>
        <w:jc w:val="both"/>
        <w:rPr>
          <w:rFonts w:ascii="Verdana" w:hAnsi="Verdana" w:cstheme="majorHAnsi"/>
          <w:lang w:val="es-ES" w:eastAsia="es-ES"/>
        </w:rPr>
      </w:pPr>
      <w:r w:rsidRPr="000C7FEB">
        <w:rPr>
          <w:rFonts w:ascii="Verdana" w:hAnsi="Verdana" w:cstheme="majorHAnsi"/>
          <w:lang w:val="es-ES" w:eastAsia="es-ES"/>
        </w:rPr>
        <w:t>Evaluaciones regulares: el docente tendrá 10 días desde realizada la evaluación para revisar y retroalimentar el resultado, registrando el puntaje obtenido en el libro de calificaciones.</w:t>
      </w:r>
    </w:p>
    <w:p w14:paraId="114EF979" w14:textId="77777777" w:rsidR="000C7FEB" w:rsidRPr="000C7FEB" w:rsidRDefault="000C7FEB" w:rsidP="000C7FEB">
      <w:pPr>
        <w:spacing w:line="360" w:lineRule="auto"/>
        <w:jc w:val="both"/>
        <w:rPr>
          <w:rFonts w:ascii="Verdana" w:hAnsi="Verdana" w:cstheme="majorHAnsi"/>
          <w:lang w:val="es-ES" w:eastAsia="es-ES"/>
        </w:rPr>
      </w:pPr>
      <w:r w:rsidRPr="000C7FEB">
        <w:rPr>
          <w:rFonts w:ascii="Verdana" w:hAnsi="Verdana" w:cstheme="majorHAnsi"/>
          <w:lang w:val="es-ES" w:eastAsia="es-ES"/>
        </w:rPr>
        <w:t>En el caso de las actividades formativas, el docente retroalimentará dentro de los 7 días siguientes.</w:t>
      </w:r>
    </w:p>
    <w:p w14:paraId="30A41D40" w14:textId="77777777" w:rsidR="00DD1C0B" w:rsidRPr="00C30323" w:rsidRDefault="00DD1C0B" w:rsidP="00DD1C0B">
      <w:pPr>
        <w:spacing w:line="360" w:lineRule="auto"/>
        <w:jc w:val="both"/>
        <w:rPr>
          <w:rFonts w:ascii="Verdana" w:hAnsi="Verdana" w:cstheme="majorHAnsi"/>
          <w:lang w:val="es-ES" w:eastAsia="es-ES"/>
        </w:rPr>
      </w:pPr>
    </w:p>
    <w:p w14:paraId="2302E0C4" w14:textId="77777777" w:rsidR="00DD1C0B" w:rsidRPr="00C30323" w:rsidRDefault="00DD1C0B" w:rsidP="00DD1C0B">
      <w:pPr>
        <w:spacing w:line="360" w:lineRule="auto"/>
        <w:jc w:val="both"/>
        <w:rPr>
          <w:rFonts w:ascii="Verdana" w:hAnsi="Verdana" w:cstheme="majorHAnsi"/>
          <w:lang w:val="es-ES" w:eastAsia="es-ES"/>
        </w:rPr>
      </w:pPr>
      <w:r w:rsidRPr="00C30323">
        <w:rPr>
          <w:rFonts w:ascii="Verdana" w:hAnsi="Verdana" w:cstheme="majorHAnsi"/>
          <w:lang w:val="es-ES" w:eastAsia="es-ES"/>
        </w:rPr>
        <w:t>La ponderación máxima por actividad podrás revisarla en la siguiente tabla resumen:</w:t>
      </w:r>
    </w:p>
    <w:p w14:paraId="3269C9AA" w14:textId="77777777" w:rsidR="00DD1C0B" w:rsidRPr="00C30323" w:rsidRDefault="00DD1C0B" w:rsidP="00DD1C0B">
      <w:pPr>
        <w:spacing w:line="360" w:lineRule="auto"/>
        <w:jc w:val="both"/>
        <w:rPr>
          <w:rFonts w:ascii="Verdana" w:hAnsi="Verdana" w:cstheme="majorBidi"/>
          <w:lang w:val="es-ES" w:eastAsia="es-ES"/>
        </w:rPr>
      </w:pPr>
    </w:p>
    <w:p w14:paraId="4AC21AB0" w14:textId="77777777" w:rsidR="00DD1C0B" w:rsidRPr="00C30323" w:rsidRDefault="00DD1C0B" w:rsidP="00DD1C0B">
      <w:pPr>
        <w:spacing w:line="360" w:lineRule="auto"/>
        <w:jc w:val="both"/>
        <w:rPr>
          <w:rFonts w:ascii="Verdana" w:hAnsi="Verdana" w:cstheme="majorHAnsi"/>
          <w:b/>
          <w:bCs/>
          <w:lang w:val="es-ES" w:eastAsia="es-ES"/>
        </w:rPr>
      </w:pPr>
    </w:p>
    <w:tbl>
      <w:tblPr>
        <w:tblW w:w="408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555"/>
        <w:gridCol w:w="1277"/>
        <w:gridCol w:w="1701"/>
        <w:gridCol w:w="1699"/>
        <w:gridCol w:w="1140"/>
        <w:gridCol w:w="1049"/>
      </w:tblGrid>
      <w:tr w:rsidR="00F244D8" w:rsidRPr="00C30323" w14:paraId="2B70A00B" w14:textId="77777777" w:rsidTr="000C3D67">
        <w:trPr>
          <w:trHeight w:val="300"/>
          <w:jc w:val="center"/>
        </w:trPr>
        <w:tc>
          <w:tcPr>
            <w:tcW w:w="923" w:type="pct"/>
            <w:shd w:val="clear" w:color="auto" w:fill="005D6C"/>
          </w:tcPr>
          <w:p w14:paraId="18C398BC" w14:textId="3D357832" w:rsidR="00F244D8" w:rsidRPr="00F244D8" w:rsidRDefault="00F244D8" w:rsidP="0003202B">
            <w:pPr>
              <w:jc w:val="center"/>
              <w:rPr>
                <w:rFonts w:ascii="Verdana" w:hAnsi="Verdana" w:cstheme="minorHAnsi"/>
                <w:color w:val="FFFFFF" w:themeColor="background1"/>
                <w:sz w:val="20"/>
                <w:szCs w:val="20"/>
                <w:lang w:eastAsia="es-ES"/>
              </w:rPr>
            </w:pPr>
            <w:r w:rsidRPr="00F244D8">
              <w:rPr>
                <w:rFonts w:ascii="Verdana" w:hAnsi="Verdana" w:cstheme="minorHAnsi"/>
                <w:color w:val="FFFFFF" w:themeColor="background1"/>
                <w:sz w:val="20"/>
                <w:szCs w:val="20"/>
                <w:lang w:eastAsia="es-ES"/>
              </w:rPr>
              <w:t>Unidades</w:t>
            </w:r>
          </w:p>
        </w:tc>
        <w:tc>
          <w:tcPr>
            <w:tcW w:w="758" w:type="pct"/>
            <w:shd w:val="clear" w:color="auto" w:fill="005D6C"/>
            <w:vAlign w:val="center"/>
            <w:hideMark/>
          </w:tcPr>
          <w:p w14:paraId="32E5A708" w14:textId="7A51374E" w:rsidR="00F244D8" w:rsidRPr="00F244D8" w:rsidRDefault="00F244D8" w:rsidP="0003202B">
            <w:pPr>
              <w:jc w:val="center"/>
              <w:rPr>
                <w:rFonts w:ascii="Verdana" w:hAnsi="Verdana" w:cstheme="minorHAnsi"/>
                <w:color w:val="FFFFFF" w:themeColor="background1"/>
                <w:sz w:val="20"/>
                <w:szCs w:val="20"/>
                <w:lang w:eastAsia="es-ES"/>
              </w:rPr>
            </w:pPr>
            <w:r w:rsidRPr="00F244D8">
              <w:rPr>
                <w:rFonts w:ascii="Verdana" w:hAnsi="Verdana" w:cstheme="minorHAnsi"/>
                <w:color w:val="FFFFFF" w:themeColor="background1"/>
                <w:sz w:val="20"/>
                <w:szCs w:val="20"/>
                <w:lang w:eastAsia="es-ES"/>
              </w:rPr>
              <w:t>Semanas</w:t>
            </w:r>
          </w:p>
        </w:tc>
        <w:tc>
          <w:tcPr>
            <w:tcW w:w="1010" w:type="pct"/>
            <w:shd w:val="clear" w:color="auto" w:fill="005D6C"/>
            <w:vAlign w:val="center"/>
          </w:tcPr>
          <w:p w14:paraId="2F45AF81" w14:textId="77777777" w:rsidR="00F244D8" w:rsidRPr="00F244D8" w:rsidRDefault="00F244D8" w:rsidP="0003202B">
            <w:pPr>
              <w:jc w:val="center"/>
              <w:rPr>
                <w:rFonts w:ascii="Verdana" w:hAnsi="Verdana" w:cstheme="minorHAnsi"/>
                <w:color w:val="FFFFFF" w:themeColor="background1"/>
                <w:sz w:val="20"/>
                <w:szCs w:val="20"/>
                <w:lang w:eastAsia="es-ES"/>
              </w:rPr>
            </w:pPr>
            <w:r w:rsidRPr="00F244D8">
              <w:rPr>
                <w:rFonts w:ascii="Verdana" w:hAnsi="Verdana" w:cstheme="minorHAnsi"/>
                <w:color w:val="FFFFFF" w:themeColor="background1"/>
                <w:sz w:val="20"/>
                <w:szCs w:val="20"/>
                <w:lang w:eastAsia="es-ES"/>
              </w:rPr>
              <w:t>Tipo de evaluación</w:t>
            </w:r>
          </w:p>
        </w:tc>
        <w:tc>
          <w:tcPr>
            <w:tcW w:w="1009" w:type="pct"/>
            <w:shd w:val="clear" w:color="auto" w:fill="005D6C"/>
            <w:vAlign w:val="center"/>
          </w:tcPr>
          <w:p w14:paraId="1F6ABA49" w14:textId="77777777" w:rsidR="00F244D8" w:rsidRPr="00F244D8" w:rsidRDefault="00F244D8" w:rsidP="0003202B">
            <w:pPr>
              <w:jc w:val="center"/>
              <w:rPr>
                <w:rFonts w:ascii="Verdana" w:hAnsi="Verdana" w:cstheme="minorHAnsi"/>
                <w:color w:val="FFFFFF" w:themeColor="background1"/>
                <w:sz w:val="20"/>
                <w:szCs w:val="20"/>
                <w:lang w:eastAsia="es-ES"/>
              </w:rPr>
            </w:pPr>
            <w:r w:rsidRPr="00F244D8">
              <w:rPr>
                <w:rFonts w:ascii="Verdana" w:hAnsi="Verdana" w:cstheme="minorHAnsi"/>
                <w:color w:val="FFFFFF" w:themeColor="background1"/>
                <w:sz w:val="20"/>
                <w:szCs w:val="20"/>
                <w:lang w:eastAsia="es-ES"/>
              </w:rPr>
              <w:t>Actividad</w:t>
            </w:r>
          </w:p>
        </w:tc>
        <w:tc>
          <w:tcPr>
            <w:tcW w:w="677" w:type="pct"/>
            <w:shd w:val="clear" w:color="auto" w:fill="005D6C"/>
            <w:vAlign w:val="center"/>
          </w:tcPr>
          <w:p w14:paraId="5C7954DD" w14:textId="77777777" w:rsidR="00F244D8" w:rsidRPr="00F244D8" w:rsidRDefault="00F244D8" w:rsidP="0003202B">
            <w:pPr>
              <w:jc w:val="center"/>
              <w:rPr>
                <w:rFonts w:ascii="Verdana" w:hAnsi="Verdana" w:cstheme="minorHAnsi"/>
                <w:color w:val="FFFFFF" w:themeColor="background1"/>
                <w:sz w:val="20"/>
                <w:szCs w:val="20"/>
                <w:lang w:eastAsia="es-ES"/>
              </w:rPr>
            </w:pPr>
            <w:r w:rsidRPr="00F244D8">
              <w:rPr>
                <w:rFonts w:ascii="Verdana" w:hAnsi="Verdana" w:cstheme="minorHAnsi"/>
                <w:color w:val="FFFFFF" w:themeColor="background1"/>
                <w:sz w:val="20"/>
                <w:szCs w:val="20"/>
                <w:lang w:eastAsia="es-ES"/>
              </w:rPr>
              <w:t>Ponderación</w:t>
            </w:r>
          </w:p>
        </w:tc>
        <w:tc>
          <w:tcPr>
            <w:tcW w:w="623" w:type="pct"/>
            <w:shd w:val="clear" w:color="auto" w:fill="005D6C"/>
            <w:vAlign w:val="center"/>
          </w:tcPr>
          <w:p w14:paraId="35B99407" w14:textId="77777777" w:rsidR="00F244D8" w:rsidRPr="00F244D8" w:rsidRDefault="00F244D8" w:rsidP="0003202B">
            <w:pPr>
              <w:jc w:val="center"/>
              <w:rPr>
                <w:rFonts w:ascii="Verdana" w:hAnsi="Verdana" w:cstheme="minorHAnsi"/>
                <w:color w:val="FFFFFF" w:themeColor="background1"/>
                <w:sz w:val="20"/>
                <w:szCs w:val="20"/>
                <w:lang w:eastAsia="es-ES"/>
              </w:rPr>
            </w:pPr>
            <w:r w:rsidRPr="00F244D8">
              <w:rPr>
                <w:rFonts w:ascii="Verdana" w:hAnsi="Verdana" w:cstheme="minorHAnsi"/>
                <w:color w:val="FFFFFF" w:themeColor="background1"/>
                <w:sz w:val="20"/>
                <w:szCs w:val="20"/>
                <w:lang w:eastAsia="es-ES"/>
              </w:rPr>
              <w:t>Puntaje</w:t>
            </w:r>
          </w:p>
        </w:tc>
      </w:tr>
      <w:tr w:rsidR="00F244D8" w:rsidRPr="00C30323" w14:paraId="099597F3" w14:textId="77777777" w:rsidTr="000C3D67">
        <w:trPr>
          <w:trHeight w:val="283"/>
          <w:jc w:val="center"/>
        </w:trPr>
        <w:tc>
          <w:tcPr>
            <w:tcW w:w="923" w:type="pct"/>
          </w:tcPr>
          <w:p w14:paraId="4C074BAB" w14:textId="1B805359" w:rsidR="00F244D8" w:rsidRPr="000C3D67" w:rsidRDefault="00F244D8" w:rsidP="0003202B">
            <w:pPr>
              <w:jc w:val="center"/>
              <w:rPr>
                <w:rFonts w:ascii="Verdana" w:hAnsi="Verdana" w:cstheme="minorHAnsi"/>
                <w:lang w:eastAsia="es-ES"/>
              </w:rPr>
            </w:pPr>
            <w:r w:rsidRPr="000C3D67">
              <w:rPr>
                <w:rFonts w:ascii="Verdana" w:eastAsia="Times New Roman" w:hAnsi="Verdana" w:cstheme="minorHAnsi"/>
                <w:b/>
                <w:bCs/>
                <w:lang w:eastAsia="es-ES"/>
              </w:rPr>
              <w:t xml:space="preserve">Unidad 1: </w:t>
            </w:r>
            <w:r w:rsidR="000C3D67" w:rsidRPr="000C3D67">
              <w:rPr>
                <w:rFonts w:ascii="Verdana" w:eastAsia="Times New Roman" w:hAnsi="Verdana" w:cstheme="minorHAnsi"/>
                <w:b/>
                <w:bCs/>
                <w:lang w:eastAsia="es-ES"/>
              </w:rPr>
              <w:t>Discurso argumentativo oral y escrito</w:t>
            </w:r>
          </w:p>
        </w:tc>
        <w:tc>
          <w:tcPr>
            <w:tcW w:w="758" w:type="pct"/>
            <w:shd w:val="clear" w:color="auto" w:fill="auto"/>
            <w:vAlign w:val="center"/>
          </w:tcPr>
          <w:p w14:paraId="363D98E9" w14:textId="1738163F" w:rsidR="00F244D8" w:rsidRPr="000C3D67" w:rsidRDefault="000C3D67" w:rsidP="0003202B">
            <w:pPr>
              <w:jc w:val="center"/>
              <w:rPr>
                <w:rFonts w:ascii="Verdana" w:hAnsi="Verdana" w:cstheme="minorHAnsi"/>
                <w:lang w:eastAsia="es-ES"/>
              </w:rPr>
            </w:pPr>
            <w:r w:rsidRPr="000C3D67">
              <w:rPr>
                <w:rFonts w:ascii="Verdana" w:hAnsi="Verdana" w:cstheme="minorHAnsi"/>
                <w:lang w:eastAsia="es-ES"/>
              </w:rPr>
              <w:t>1</w:t>
            </w:r>
          </w:p>
        </w:tc>
        <w:tc>
          <w:tcPr>
            <w:tcW w:w="1010" w:type="pct"/>
            <w:shd w:val="clear" w:color="auto" w:fill="auto"/>
            <w:vAlign w:val="center"/>
          </w:tcPr>
          <w:p w14:paraId="741FE388" w14:textId="77777777" w:rsidR="00F244D8" w:rsidRPr="000C3D67" w:rsidRDefault="00F244D8" w:rsidP="0003202B">
            <w:pPr>
              <w:jc w:val="center"/>
              <w:rPr>
                <w:rFonts w:ascii="Verdana" w:hAnsi="Verdana" w:cstheme="minorHAnsi"/>
                <w:lang w:eastAsia="es-ES"/>
              </w:rPr>
            </w:pPr>
            <w:r w:rsidRPr="000C3D67">
              <w:rPr>
                <w:rFonts w:ascii="Verdana" w:hAnsi="Verdana" w:cstheme="minorHAnsi"/>
                <w:lang w:eastAsia="es-ES"/>
              </w:rPr>
              <w:t>Formativa</w:t>
            </w:r>
          </w:p>
        </w:tc>
        <w:tc>
          <w:tcPr>
            <w:tcW w:w="1009" w:type="pct"/>
            <w:shd w:val="clear" w:color="auto" w:fill="auto"/>
            <w:vAlign w:val="center"/>
          </w:tcPr>
          <w:p w14:paraId="0668BDCA" w14:textId="426CFA3D" w:rsidR="00F244D8" w:rsidRPr="000C3D67" w:rsidRDefault="000C3D67" w:rsidP="0003202B">
            <w:pPr>
              <w:jc w:val="center"/>
              <w:rPr>
                <w:rFonts w:ascii="Verdana" w:hAnsi="Verdana"/>
                <w:lang w:eastAsia="es-ES"/>
              </w:rPr>
            </w:pPr>
            <w:r w:rsidRPr="000C3D67">
              <w:rPr>
                <w:rFonts w:ascii="Verdana" w:hAnsi="Verdana"/>
                <w:lang w:eastAsia="es-ES"/>
              </w:rPr>
              <w:t>Tarea</w:t>
            </w:r>
          </w:p>
        </w:tc>
        <w:tc>
          <w:tcPr>
            <w:tcW w:w="677" w:type="pct"/>
            <w:shd w:val="clear" w:color="auto" w:fill="auto"/>
            <w:vAlign w:val="center"/>
          </w:tcPr>
          <w:p w14:paraId="7B4598B7" w14:textId="77777777" w:rsidR="00F244D8" w:rsidRPr="000C3D67" w:rsidRDefault="00F244D8" w:rsidP="0003202B">
            <w:pPr>
              <w:jc w:val="center"/>
              <w:rPr>
                <w:rFonts w:ascii="Verdana" w:hAnsi="Verdana" w:cstheme="minorHAnsi"/>
                <w:lang w:eastAsia="es-ES"/>
              </w:rPr>
            </w:pPr>
            <w:r w:rsidRPr="000C3D67">
              <w:rPr>
                <w:rFonts w:ascii="Verdana" w:hAnsi="Verdana" w:cstheme="minorHAnsi"/>
                <w:lang w:eastAsia="es-ES"/>
              </w:rPr>
              <w:t>0%</w:t>
            </w:r>
          </w:p>
        </w:tc>
        <w:tc>
          <w:tcPr>
            <w:tcW w:w="623" w:type="pct"/>
            <w:vAlign w:val="center"/>
          </w:tcPr>
          <w:p w14:paraId="3800965F" w14:textId="0C1D6CBA" w:rsidR="00F244D8" w:rsidRPr="000C3D67" w:rsidRDefault="00A23B9E" w:rsidP="0003202B">
            <w:pPr>
              <w:jc w:val="center"/>
              <w:rPr>
                <w:rFonts w:ascii="Verdana" w:hAnsi="Verdana" w:cstheme="minorHAnsi"/>
                <w:lang w:eastAsia="es-ES"/>
              </w:rPr>
            </w:pPr>
            <w:r w:rsidRPr="000C3D67">
              <w:rPr>
                <w:rFonts w:ascii="Verdana" w:hAnsi="Verdana" w:cstheme="minorHAnsi"/>
                <w:lang w:eastAsia="es-ES"/>
              </w:rPr>
              <w:t>10</w:t>
            </w:r>
            <w:r w:rsidR="00F244D8" w:rsidRPr="000C3D67">
              <w:rPr>
                <w:rFonts w:ascii="Verdana" w:hAnsi="Verdana" w:cstheme="minorHAnsi"/>
                <w:lang w:eastAsia="es-ES"/>
              </w:rPr>
              <w:t>0</w:t>
            </w:r>
          </w:p>
        </w:tc>
      </w:tr>
      <w:tr w:rsidR="00F244D8" w:rsidRPr="00C30323" w14:paraId="6433F4FD" w14:textId="77777777" w:rsidTr="000C3D67">
        <w:trPr>
          <w:trHeight w:val="228"/>
          <w:jc w:val="center"/>
        </w:trPr>
        <w:tc>
          <w:tcPr>
            <w:tcW w:w="923" w:type="pct"/>
          </w:tcPr>
          <w:p w14:paraId="38A4B6BF" w14:textId="77777777" w:rsidR="00F244D8" w:rsidRPr="000C3D67" w:rsidRDefault="00F244D8" w:rsidP="0003202B">
            <w:pPr>
              <w:jc w:val="center"/>
              <w:rPr>
                <w:rFonts w:ascii="Verdana" w:hAnsi="Verdana" w:cstheme="minorHAnsi"/>
                <w:lang w:eastAsia="es-ES"/>
              </w:rPr>
            </w:pPr>
          </w:p>
        </w:tc>
        <w:tc>
          <w:tcPr>
            <w:tcW w:w="758" w:type="pct"/>
            <w:shd w:val="clear" w:color="auto" w:fill="auto"/>
            <w:vAlign w:val="center"/>
          </w:tcPr>
          <w:p w14:paraId="6926544A" w14:textId="4C34B3E2" w:rsidR="00F244D8" w:rsidRPr="000C3D67" w:rsidRDefault="000C3D67" w:rsidP="0003202B">
            <w:pPr>
              <w:jc w:val="center"/>
              <w:rPr>
                <w:rFonts w:ascii="Verdana" w:hAnsi="Verdana" w:cstheme="minorHAnsi"/>
                <w:lang w:eastAsia="es-ES"/>
              </w:rPr>
            </w:pPr>
            <w:r w:rsidRPr="000C3D67">
              <w:rPr>
                <w:rFonts w:ascii="Verdana" w:hAnsi="Verdana" w:cstheme="minorHAnsi"/>
                <w:lang w:eastAsia="es-ES"/>
              </w:rPr>
              <w:t>2</w:t>
            </w:r>
          </w:p>
        </w:tc>
        <w:tc>
          <w:tcPr>
            <w:tcW w:w="1010" w:type="pct"/>
            <w:shd w:val="clear" w:color="auto" w:fill="auto"/>
            <w:vAlign w:val="center"/>
          </w:tcPr>
          <w:p w14:paraId="7E7C7B16" w14:textId="32D7F4FB" w:rsidR="00F244D8" w:rsidRPr="000C3D67" w:rsidRDefault="000C3D67" w:rsidP="0003202B">
            <w:pPr>
              <w:jc w:val="center"/>
              <w:rPr>
                <w:rFonts w:ascii="Verdana" w:hAnsi="Verdana" w:cstheme="minorHAnsi"/>
                <w:lang w:eastAsia="es-ES"/>
              </w:rPr>
            </w:pPr>
            <w:r w:rsidRPr="000C3D67">
              <w:rPr>
                <w:rFonts w:ascii="Verdana" w:hAnsi="Verdana" w:cstheme="minorHAnsi"/>
                <w:lang w:eastAsia="es-ES"/>
              </w:rPr>
              <w:t>Formativa</w:t>
            </w:r>
          </w:p>
        </w:tc>
        <w:tc>
          <w:tcPr>
            <w:tcW w:w="1009" w:type="pct"/>
            <w:shd w:val="clear" w:color="auto" w:fill="auto"/>
            <w:vAlign w:val="center"/>
          </w:tcPr>
          <w:p w14:paraId="088B03E4" w14:textId="77777777" w:rsidR="00F244D8" w:rsidRPr="000C3D67" w:rsidRDefault="00F244D8" w:rsidP="0003202B">
            <w:pPr>
              <w:jc w:val="center"/>
              <w:rPr>
                <w:rFonts w:ascii="Verdana" w:hAnsi="Verdana" w:cstheme="minorHAnsi"/>
                <w:lang w:eastAsia="es-ES"/>
              </w:rPr>
            </w:pPr>
            <w:r w:rsidRPr="000C3D67">
              <w:rPr>
                <w:rFonts w:ascii="Verdana" w:hAnsi="Verdana" w:cstheme="minorHAnsi"/>
                <w:lang w:eastAsia="es-ES"/>
              </w:rPr>
              <w:t>Tarea</w:t>
            </w:r>
          </w:p>
        </w:tc>
        <w:tc>
          <w:tcPr>
            <w:tcW w:w="677" w:type="pct"/>
            <w:shd w:val="clear" w:color="auto" w:fill="auto"/>
            <w:vAlign w:val="center"/>
          </w:tcPr>
          <w:p w14:paraId="5820EFE8" w14:textId="55E0B8B1" w:rsidR="00F244D8" w:rsidRPr="000C3D67" w:rsidRDefault="000C3D67" w:rsidP="0003202B">
            <w:pPr>
              <w:jc w:val="center"/>
              <w:rPr>
                <w:rFonts w:ascii="Verdana" w:hAnsi="Verdana" w:cstheme="minorHAnsi"/>
                <w:lang w:eastAsia="es-ES"/>
              </w:rPr>
            </w:pPr>
            <w:r w:rsidRPr="000C3D67">
              <w:rPr>
                <w:rFonts w:ascii="Verdana" w:hAnsi="Verdana" w:cstheme="minorHAnsi"/>
                <w:lang w:eastAsia="es-ES"/>
              </w:rPr>
              <w:t>0</w:t>
            </w:r>
            <w:r w:rsidR="00F244D8" w:rsidRPr="000C3D67">
              <w:rPr>
                <w:rFonts w:ascii="Verdana" w:hAnsi="Verdana" w:cstheme="minorHAnsi"/>
                <w:lang w:eastAsia="es-ES"/>
              </w:rPr>
              <w:t>%</w:t>
            </w:r>
          </w:p>
        </w:tc>
        <w:tc>
          <w:tcPr>
            <w:tcW w:w="623" w:type="pct"/>
            <w:vAlign w:val="center"/>
          </w:tcPr>
          <w:p w14:paraId="02A08C53" w14:textId="5A3D1429" w:rsidR="00F244D8" w:rsidRPr="000C3D67" w:rsidRDefault="00A23B9E" w:rsidP="0003202B">
            <w:pPr>
              <w:jc w:val="center"/>
              <w:rPr>
                <w:rFonts w:ascii="Verdana" w:hAnsi="Verdana" w:cstheme="minorHAnsi"/>
                <w:lang w:eastAsia="es-ES"/>
              </w:rPr>
            </w:pPr>
            <w:r w:rsidRPr="000C3D67">
              <w:rPr>
                <w:rFonts w:ascii="Verdana" w:hAnsi="Verdana" w:cstheme="minorHAnsi"/>
                <w:lang w:eastAsia="es-ES"/>
              </w:rPr>
              <w:t>100</w:t>
            </w:r>
          </w:p>
        </w:tc>
      </w:tr>
      <w:tr w:rsidR="00F244D8" w:rsidRPr="00C30323" w14:paraId="678725CF" w14:textId="77777777" w:rsidTr="000C3D67">
        <w:trPr>
          <w:trHeight w:val="228"/>
          <w:jc w:val="center"/>
        </w:trPr>
        <w:tc>
          <w:tcPr>
            <w:tcW w:w="923" w:type="pct"/>
          </w:tcPr>
          <w:p w14:paraId="0FBAC709" w14:textId="77777777" w:rsidR="00F244D8" w:rsidRPr="000C3D67" w:rsidRDefault="00F244D8" w:rsidP="0003202B">
            <w:pPr>
              <w:jc w:val="center"/>
              <w:rPr>
                <w:rFonts w:ascii="Verdana" w:hAnsi="Verdana" w:cstheme="minorHAnsi"/>
                <w:lang w:eastAsia="es-ES"/>
              </w:rPr>
            </w:pPr>
          </w:p>
        </w:tc>
        <w:tc>
          <w:tcPr>
            <w:tcW w:w="758" w:type="pct"/>
            <w:shd w:val="clear" w:color="auto" w:fill="auto"/>
            <w:vAlign w:val="center"/>
          </w:tcPr>
          <w:p w14:paraId="197279D1" w14:textId="35876D77" w:rsidR="00F244D8" w:rsidRPr="000C3D67" w:rsidRDefault="000C3D67" w:rsidP="0003202B">
            <w:pPr>
              <w:jc w:val="center"/>
              <w:rPr>
                <w:rFonts w:ascii="Verdana" w:hAnsi="Verdana" w:cstheme="minorHAnsi"/>
                <w:lang w:eastAsia="es-ES"/>
              </w:rPr>
            </w:pPr>
            <w:r w:rsidRPr="000C3D67">
              <w:rPr>
                <w:rFonts w:ascii="Verdana" w:hAnsi="Verdana" w:cstheme="minorHAnsi"/>
                <w:lang w:eastAsia="es-ES"/>
              </w:rPr>
              <w:t>3</w:t>
            </w:r>
          </w:p>
        </w:tc>
        <w:tc>
          <w:tcPr>
            <w:tcW w:w="1010" w:type="pct"/>
            <w:shd w:val="clear" w:color="auto" w:fill="auto"/>
            <w:vAlign w:val="center"/>
          </w:tcPr>
          <w:p w14:paraId="57B7FD3F" w14:textId="77777777" w:rsidR="00F244D8" w:rsidRPr="000C3D67" w:rsidRDefault="00F244D8" w:rsidP="0003202B">
            <w:pPr>
              <w:jc w:val="center"/>
              <w:rPr>
                <w:rFonts w:ascii="Verdana" w:hAnsi="Verdana" w:cstheme="minorHAnsi"/>
                <w:lang w:eastAsia="es-ES"/>
              </w:rPr>
            </w:pPr>
            <w:r w:rsidRPr="000C3D67">
              <w:rPr>
                <w:rFonts w:ascii="Verdana" w:hAnsi="Verdana" w:cstheme="minorHAnsi"/>
                <w:lang w:eastAsia="es-ES"/>
              </w:rPr>
              <w:t>Acumulativa</w:t>
            </w:r>
          </w:p>
        </w:tc>
        <w:tc>
          <w:tcPr>
            <w:tcW w:w="1009" w:type="pct"/>
            <w:shd w:val="clear" w:color="auto" w:fill="auto"/>
            <w:vAlign w:val="center"/>
          </w:tcPr>
          <w:p w14:paraId="487B4E2D" w14:textId="714BC5F3" w:rsidR="00F244D8" w:rsidRPr="000C3D67" w:rsidRDefault="000C3D67" w:rsidP="0003202B">
            <w:pPr>
              <w:jc w:val="center"/>
              <w:rPr>
                <w:rFonts w:ascii="Verdana" w:hAnsi="Verdana" w:cstheme="minorHAnsi"/>
                <w:lang w:eastAsia="es-ES"/>
              </w:rPr>
            </w:pPr>
            <w:r w:rsidRPr="000C3D67">
              <w:rPr>
                <w:rFonts w:ascii="Verdana" w:hAnsi="Verdana"/>
                <w:lang w:eastAsia="es-ES"/>
              </w:rPr>
              <w:t>Cuestionario</w:t>
            </w:r>
            <w:r w:rsidRPr="000C3D67">
              <w:rPr>
                <w:rFonts w:ascii="Verdana" w:hAnsi="Verdana" w:cstheme="minorHAnsi"/>
                <w:lang w:eastAsia="es-ES"/>
              </w:rPr>
              <w:t xml:space="preserve"> </w:t>
            </w:r>
          </w:p>
        </w:tc>
        <w:tc>
          <w:tcPr>
            <w:tcW w:w="677" w:type="pct"/>
            <w:shd w:val="clear" w:color="auto" w:fill="auto"/>
            <w:vAlign w:val="center"/>
          </w:tcPr>
          <w:p w14:paraId="3D72EA97" w14:textId="77777777" w:rsidR="00F244D8" w:rsidRPr="000C3D67" w:rsidRDefault="00F244D8" w:rsidP="0003202B">
            <w:pPr>
              <w:jc w:val="center"/>
              <w:rPr>
                <w:rFonts w:ascii="Verdana" w:hAnsi="Verdana" w:cstheme="minorHAnsi"/>
                <w:lang w:eastAsia="es-ES"/>
              </w:rPr>
            </w:pPr>
            <w:r w:rsidRPr="000C3D67">
              <w:rPr>
                <w:rFonts w:ascii="Verdana" w:hAnsi="Verdana" w:cstheme="minorHAnsi"/>
                <w:lang w:eastAsia="es-ES"/>
              </w:rPr>
              <w:t>6%</w:t>
            </w:r>
          </w:p>
        </w:tc>
        <w:tc>
          <w:tcPr>
            <w:tcW w:w="623" w:type="pct"/>
            <w:vAlign w:val="center"/>
          </w:tcPr>
          <w:p w14:paraId="7C9E7F50" w14:textId="65D03B69" w:rsidR="00F244D8" w:rsidRPr="000C3D67" w:rsidRDefault="00A23B9E" w:rsidP="0003202B">
            <w:pPr>
              <w:jc w:val="center"/>
              <w:rPr>
                <w:rFonts w:ascii="Verdana" w:hAnsi="Verdana" w:cstheme="minorHAnsi"/>
                <w:lang w:eastAsia="es-ES"/>
              </w:rPr>
            </w:pPr>
            <w:r w:rsidRPr="000C3D67">
              <w:rPr>
                <w:rFonts w:ascii="Verdana" w:hAnsi="Verdana" w:cstheme="minorHAnsi"/>
                <w:lang w:eastAsia="es-ES"/>
              </w:rPr>
              <w:t>100</w:t>
            </w:r>
          </w:p>
        </w:tc>
      </w:tr>
      <w:tr w:rsidR="000C3D67" w:rsidRPr="00C30323" w14:paraId="55B2F9FD" w14:textId="77777777" w:rsidTr="000C3D67">
        <w:trPr>
          <w:trHeight w:val="315"/>
          <w:jc w:val="center"/>
        </w:trPr>
        <w:tc>
          <w:tcPr>
            <w:tcW w:w="923" w:type="pct"/>
          </w:tcPr>
          <w:p w14:paraId="14623011" w14:textId="77777777" w:rsidR="000C3D67" w:rsidRPr="000C3D67" w:rsidRDefault="000C3D67" w:rsidP="000C3D67">
            <w:pPr>
              <w:jc w:val="center"/>
              <w:rPr>
                <w:rFonts w:ascii="Verdana" w:hAnsi="Verdana" w:cstheme="minorHAnsi"/>
                <w:lang w:eastAsia="es-ES"/>
              </w:rPr>
            </w:pPr>
          </w:p>
        </w:tc>
        <w:tc>
          <w:tcPr>
            <w:tcW w:w="758" w:type="pct"/>
            <w:shd w:val="clear" w:color="auto" w:fill="auto"/>
            <w:vAlign w:val="center"/>
          </w:tcPr>
          <w:p w14:paraId="295FC710" w14:textId="277F368A"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4</w:t>
            </w:r>
          </w:p>
        </w:tc>
        <w:tc>
          <w:tcPr>
            <w:tcW w:w="1010" w:type="pct"/>
            <w:shd w:val="clear" w:color="auto" w:fill="auto"/>
            <w:vAlign w:val="center"/>
          </w:tcPr>
          <w:p w14:paraId="5A647106" w14:textId="2F5FE13A"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Acumulativa</w:t>
            </w:r>
          </w:p>
        </w:tc>
        <w:tc>
          <w:tcPr>
            <w:tcW w:w="1009" w:type="pct"/>
            <w:shd w:val="clear" w:color="auto" w:fill="auto"/>
            <w:vAlign w:val="center"/>
          </w:tcPr>
          <w:p w14:paraId="5A50E691" w14:textId="08CA0C1F" w:rsidR="000C3D67" w:rsidRPr="000C3D67" w:rsidRDefault="000C3D67" w:rsidP="000C3D67">
            <w:pPr>
              <w:jc w:val="center"/>
              <w:rPr>
                <w:rFonts w:ascii="Verdana" w:hAnsi="Verdana" w:cstheme="minorHAnsi"/>
                <w:lang w:eastAsia="es-ES"/>
              </w:rPr>
            </w:pPr>
            <w:r w:rsidRPr="000C3D67">
              <w:rPr>
                <w:rFonts w:ascii="Verdana" w:hAnsi="Verdana"/>
                <w:lang w:eastAsia="es-ES"/>
              </w:rPr>
              <w:t>Tarea</w:t>
            </w:r>
          </w:p>
        </w:tc>
        <w:tc>
          <w:tcPr>
            <w:tcW w:w="677" w:type="pct"/>
            <w:shd w:val="clear" w:color="auto" w:fill="auto"/>
            <w:vAlign w:val="center"/>
          </w:tcPr>
          <w:p w14:paraId="6CAA3E63" w14:textId="5EEEE26D"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6%</w:t>
            </w:r>
          </w:p>
        </w:tc>
        <w:tc>
          <w:tcPr>
            <w:tcW w:w="623" w:type="pct"/>
            <w:vAlign w:val="center"/>
          </w:tcPr>
          <w:p w14:paraId="5A284384" w14:textId="0B304F60"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100</w:t>
            </w:r>
          </w:p>
        </w:tc>
      </w:tr>
      <w:tr w:rsidR="000C3D67" w:rsidRPr="00C30323" w14:paraId="35E009D4" w14:textId="77777777" w:rsidTr="000C3D67">
        <w:trPr>
          <w:trHeight w:val="315"/>
          <w:jc w:val="center"/>
        </w:trPr>
        <w:tc>
          <w:tcPr>
            <w:tcW w:w="923" w:type="pct"/>
          </w:tcPr>
          <w:p w14:paraId="0354B70A" w14:textId="77777777" w:rsidR="000C3D67" w:rsidRPr="000C3D67" w:rsidRDefault="000C3D67" w:rsidP="000C3D67">
            <w:pPr>
              <w:jc w:val="center"/>
              <w:rPr>
                <w:rFonts w:ascii="Verdana" w:hAnsi="Verdana" w:cstheme="minorHAnsi"/>
                <w:lang w:eastAsia="es-ES"/>
              </w:rPr>
            </w:pPr>
          </w:p>
        </w:tc>
        <w:tc>
          <w:tcPr>
            <w:tcW w:w="758" w:type="pct"/>
            <w:shd w:val="clear" w:color="auto" w:fill="auto"/>
            <w:vAlign w:val="center"/>
          </w:tcPr>
          <w:p w14:paraId="3BE36183" w14:textId="565C0A79"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5</w:t>
            </w:r>
          </w:p>
        </w:tc>
        <w:tc>
          <w:tcPr>
            <w:tcW w:w="1010" w:type="pct"/>
            <w:shd w:val="clear" w:color="auto" w:fill="auto"/>
            <w:vAlign w:val="center"/>
          </w:tcPr>
          <w:p w14:paraId="1D20B2D0" w14:textId="6C1D740C"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Formativa</w:t>
            </w:r>
          </w:p>
        </w:tc>
        <w:tc>
          <w:tcPr>
            <w:tcW w:w="1009" w:type="pct"/>
            <w:shd w:val="clear" w:color="auto" w:fill="auto"/>
            <w:vAlign w:val="center"/>
          </w:tcPr>
          <w:p w14:paraId="0A788F56" w14:textId="78C7669B"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Tarea</w:t>
            </w:r>
          </w:p>
        </w:tc>
        <w:tc>
          <w:tcPr>
            <w:tcW w:w="677" w:type="pct"/>
            <w:shd w:val="clear" w:color="auto" w:fill="auto"/>
            <w:vAlign w:val="center"/>
          </w:tcPr>
          <w:p w14:paraId="4E1F8B71" w14:textId="14B84EA8"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0%</w:t>
            </w:r>
          </w:p>
        </w:tc>
        <w:tc>
          <w:tcPr>
            <w:tcW w:w="623" w:type="pct"/>
            <w:vAlign w:val="center"/>
          </w:tcPr>
          <w:p w14:paraId="2B35468B" w14:textId="7DAE50BA"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100</w:t>
            </w:r>
          </w:p>
        </w:tc>
      </w:tr>
      <w:tr w:rsidR="000C3D67" w:rsidRPr="00C30323" w14:paraId="72AC286E" w14:textId="77777777" w:rsidTr="000C3D67">
        <w:trPr>
          <w:trHeight w:val="315"/>
          <w:jc w:val="center"/>
        </w:trPr>
        <w:tc>
          <w:tcPr>
            <w:tcW w:w="923" w:type="pct"/>
          </w:tcPr>
          <w:p w14:paraId="667AB737" w14:textId="77777777" w:rsidR="000C3D67" w:rsidRPr="000C3D67" w:rsidRDefault="000C3D67" w:rsidP="000C3D67">
            <w:pPr>
              <w:jc w:val="center"/>
              <w:rPr>
                <w:rFonts w:ascii="Verdana" w:hAnsi="Verdana" w:cstheme="minorHAnsi"/>
                <w:lang w:eastAsia="es-ES"/>
              </w:rPr>
            </w:pPr>
          </w:p>
        </w:tc>
        <w:tc>
          <w:tcPr>
            <w:tcW w:w="758" w:type="pct"/>
            <w:shd w:val="clear" w:color="auto" w:fill="auto"/>
            <w:vAlign w:val="center"/>
          </w:tcPr>
          <w:p w14:paraId="08A8718E" w14:textId="240AA298"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6</w:t>
            </w:r>
          </w:p>
        </w:tc>
        <w:tc>
          <w:tcPr>
            <w:tcW w:w="1010" w:type="pct"/>
            <w:shd w:val="clear" w:color="auto" w:fill="auto"/>
            <w:vAlign w:val="center"/>
          </w:tcPr>
          <w:p w14:paraId="411913D3" w14:textId="1B06CC0A"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Acumulativa</w:t>
            </w:r>
          </w:p>
        </w:tc>
        <w:tc>
          <w:tcPr>
            <w:tcW w:w="1009" w:type="pct"/>
            <w:shd w:val="clear" w:color="auto" w:fill="auto"/>
            <w:vAlign w:val="center"/>
          </w:tcPr>
          <w:p w14:paraId="7A1A6B2D" w14:textId="30DA7772" w:rsidR="000C3D67" w:rsidRPr="000C3D67" w:rsidRDefault="000C3D67" w:rsidP="000C3D67">
            <w:pPr>
              <w:jc w:val="center"/>
              <w:rPr>
                <w:rFonts w:ascii="Verdana" w:hAnsi="Verdana" w:cstheme="minorHAnsi"/>
                <w:lang w:eastAsia="es-ES"/>
              </w:rPr>
            </w:pPr>
            <w:r w:rsidRPr="000C3D67">
              <w:rPr>
                <w:rFonts w:ascii="Verdana" w:hAnsi="Verdana"/>
                <w:lang w:eastAsia="es-ES"/>
              </w:rPr>
              <w:t>Tarea</w:t>
            </w:r>
          </w:p>
        </w:tc>
        <w:tc>
          <w:tcPr>
            <w:tcW w:w="677" w:type="pct"/>
            <w:shd w:val="clear" w:color="auto" w:fill="auto"/>
            <w:vAlign w:val="center"/>
          </w:tcPr>
          <w:p w14:paraId="628EA245" w14:textId="48251D11"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6%</w:t>
            </w:r>
          </w:p>
        </w:tc>
        <w:tc>
          <w:tcPr>
            <w:tcW w:w="623" w:type="pct"/>
            <w:vAlign w:val="center"/>
          </w:tcPr>
          <w:p w14:paraId="14F413E6" w14:textId="52D8E80C"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100</w:t>
            </w:r>
          </w:p>
        </w:tc>
      </w:tr>
      <w:tr w:rsidR="000C3D67" w:rsidRPr="00C30323" w14:paraId="77654DB6" w14:textId="77777777" w:rsidTr="000C3D67">
        <w:trPr>
          <w:trHeight w:val="315"/>
          <w:jc w:val="center"/>
        </w:trPr>
        <w:tc>
          <w:tcPr>
            <w:tcW w:w="923" w:type="pct"/>
          </w:tcPr>
          <w:p w14:paraId="30B65A48" w14:textId="77777777" w:rsidR="000C3D67" w:rsidRPr="000C3D67" w:rsidRDefault="000C3D67" w:rsidP="000C3D67">
            <w:pPr>
              <w:jc w:val="center"/>
              <w:rPr>
                <w:rFonts w:ascii="Verdana" w:hAnsi="Verdana" w:cstheme="minorHAnsi"/>
                <w:lang w:eastAsia="es-ES"/>
              </w:rPr>
            </w:pPr>
          </w:p>
        </w:tc>
        <w:tc>
          <w:tcPr>
            <w:tcW w:w="758" w:type="pct"/>
            <w:shd w:val="clear" w:color="auto" w:fill="auto"/>
            <w:vAlign w:val="center"/>
          </w:tcPr>
          <w:p w14:paraId="45CE7A4B" w14:textId="470C6481"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7</w:t>
            </w:r>
          </w:p>
        </w:tc>
        <w:tc>
          <w:tcPr>
            <w:tcW w:w="1010" w:type="pct"/>
            <w:shd w:val="clear" w:color="auto" w:fill="auto"/>
            <w:vAlign w:val="center"/>
          </w:tcPr>
          <w:p w14:paraId="1D367440" w14:textId="40F9CF98"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Formativa</w:t>
            </w:r>
          </w:p>
        </w:tc>
        <w:tc>
          <w:tcPr>
            <w:tcW w:w="1009" w:type="pct"/>
            <w:shd w:val="clear" w:color="auto" w:fill="auto"/>
            <w:vAlign w:val="center"/>
          </w:tcPr>
          <w:p w14:paraId="4D168F65" w14:textId="02F5E169"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Foro</w:t>
            </w:r>
          </w:p>
        </w:tc>
        <w:tc>
          <w:tcPr>
            <w:tcW w:w="677" w:type="pct"/>
            <w:shd w:val="clear" w:color="auto" w:fill="auto"/>
            <w:vAlign w:val="center"/>
          </w:tcPr>
          <w:p w14:paraId="7587EEDA" w14:textId="4B36C9E8"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0%</w:t>
            </w:r>
          </w:p>
        </w:tc>
        <w:tc>
          <w:tcPr>
            <w:tcW w:w="623" w:type="pct"/>
            <w:vAlign w:val="center"/>
          </w:tcPr>
          <w:p w14:paraId="7AE3273D" w14:textId="0FECA06D"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100</w:t>
            </w:r>
          </w:p>
        </w:tc>
      </w:tr>
      <w:tr w:rsidR="000C3D67" w:rsidRPr="00C30323" w14:paraId="1B535AFB" w14:textId="77777777" w:rsidTr="000C3D67">
        <w:trPr>
          <w:trHeight w:val="315"/>
          <w:jc w:val="center"/>
        </w:trPr>
        <w:tc>
          <w:tcPr>
            <w:tcW w:w="923" w:type="pct"/>
          </w:tcPr>
          <w:p w14:paraId="7B0CE422" w14:textId="77777777" w:rsidR="000C3D67" w:rsidRPr="000C3D67" w:rsidRDefault="000C3D67" w:rsidP="000C3D67">
            <w:pPr>
              <w:jc w:val="center"/>
              <w:rPr>
                <w:rFonts w:ascii="Verdana" w:hAnsi="Verdana" w:cstheme="minorHAnsi"/>
                <w:lang w:eastAsia="es-ES"/>
              </w:rPr>
            </w:pPr>
          </w:p>
        </w:tc>
        <w:tc>
          <w:tcPr>
            <w:tcW w:w="758" w:type="pct"/>
            <w:shd w:val="clear" w:color="auto" w:fill="auto"/>
            <w:vAlign w:val="center"/>
          </w:tcPr>
          <w:p w14:paraId="50744A8A" w14:textId="4178870C"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8</w:t>
            </w:r>
          </w:p>
        </w:tc>
        <w:tc>
          <w:tcPr>
            <w:tcW w:w="1010" w:type="pct"/>
            <w:shd w:val="clear" w:color="auto" w:fill="auto"/>
            <w:vAlign w:val="center"/>
          </w:tcPr>
          <w:p w14:paraId="185C6242" w14:textId="6ECE67FB"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Acumulativa</w:t>
            </w:r>
          </w:p>
        </w:tc>
        <w:tc>
          <w:tcPr>
            <w:tcW w:w="1009" w:type="pct"/>
            <w:shd w:val="clear" w:color="auto" w:fill="auto"/>
            <w:vAlign w:val="center"/>
          </w:tcPr>
          <w:p w14:paraId="2B323473" w14:textId="44121490" w:rsidR="000C3D67" w:rsidRPr="000C3D67" w:rsidRDefault="000C3D67" w:rsidP="000C3D67">
            <w:pPr>
              <w:jc w:val="center"/>
              <w:rPr>
                <w:rFonts w:ascii="Verdana" w:hAnsi="Verdana" w:cstheme="minorHAnsi"/>
                <w:lang w:eastAsia="es-ES"/>
              </w:rPr>
            </w:pPr>
            <w:r w:rsidRPr="000C3D67">
              <w:rPr>
                <w:rFonts w:ascii="Verdana" w:hAnsi="Verdana"/>
                <w:lang w:eastAsia="es-ES"/>
              </w:rPr>
              <w:t>Tarea</w:t>
            </w:r>
          </w:p>
        </w:tc>
        <w:tc>
          <w:tcPr>
            <w:tcW w:w="677" w:type="pct"/>
            <w:shd w:val="clear" w:color="auto" w:fill="auto"/>
            <w:vAlign w:val="center"/>
          </w:tcPr>
          <w:p w14:paraId="4012FBA4" w14:textId="04ABC051"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6%</w:t>
            </w:r>
          </w:p>
        </w:tc>
        <w:tc>
          <w:tcPr>
            <w:tcW w:w="623" w:type="pct"/>
            <w:vAlign w:val="center"/>
          </w:tcPr>
          <w:p w14:paraId="334C9094" w14:textId="4BFD9B66"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100</w:t>
            </w:r>
          </w:p>
        </w:tc>
      </w:tr>
      <w:tr w:rsidR="000C3D67" w:rsidRPr="00C30323" w14:paraId="221097D0" w14:textId="77777777" w:rsidTr="000C3D67">
        <w:trPr>
          <w:trHeight w:val="315"/>
          <w:jc w:val="center"/>
        </w:trPr>
        <w:tc>
          <w:tcPr>
            <w:tcW w:w="923" w:type="pct"/>
          </w:tcPr>
          <w:p w14:paraId="5BF1A9C4" w14:textId="213E3B0E" w:rsidR="000C3D67" w:rsidRPr="000C3D67" w:rsidRDefault="000C3D67" w:rsidP="000C3D67">
            <w:pPr>
              <w:jc w:val="center"/>
              <w:rPr>
                <w:rFonts w:ascii="Verdana" w:hAnsi="Verdana" w:cstheme="minorHAnsi"/>
                <w:lang w:eastAsia="es-ES"/>
              </w:rPr>
            </w:pPr>
          </w:p>
        </w:tc>
        <w:tc>
          <w:tcPr>
            <w:tcW w:w="758" w:type="pct"/>
            <w:shd w:val="clear" w:color="auto" w:fill="auto"/>
            <w:vAlign w:val="center"/>
          </w:tcPr>
          <w:p w14:paraId="17F761A8" w14:textId="47E1BD90"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9</w:t>
            </w:r>
          </w:p>
        </w:tc>
        <w:tc>
          <w:tcPr>
            <w:tcW w:w="1010" w:type="pct"/>
            <w:shd w:val="clear" w:color="auto" w:fill="auto"/>
            <w:vAlign w:val="center"/>
          </w:tcPr>
          <w:p w14:paraId="086A22C1" w14:textId="4B9A77AC"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Regular</w:t>
            </w:r>
          </w:p>
        </w:tc>
        <w:tc>
          <w:tcPr>
            <w:tcW w:w="1009" w:type="pct"/>
            <w:shd w:val="clear" w:color="auto" w:fill="auto"/>
            <w:vAlign w:val="center"/>
          </w:tcPr>
          <w:p w14:paraId="6AC40CD8" w14:textId="75127E12" w:rsidR="000C3D67" w:rsidRPr="000C3D67" w:rsidRDefault="000C3D67" w:rsidP="000C3D67">
            <w:pPr>
              <w:jc w:val="center"/>
              <w:rPr>
                <w:rFonts w:ascii="Verdana" w:hAnsi="Verdana" w:cstheme="minorHAnsi"/>
                <w:lang w:eastAsia="es-ES"/>
              </w:rPr>
            </w:pPr>
            <w:r w:rsidRPr="000C3D67">
              <w:rPr>
                <w:rFonts w:ascii="Verdana" w:hAnsi="Verdana"/>
                <w:lang w:eastAsia="es-ES"/>
              </w:rPr>
              <w:t>Tarea</w:t>
            </w:r>
          </w:p>
        </w:tc>
        <w:tc>
          <w:tcPr>
            <w:tcW w:w="677" w:type="pct"/>
            <w:shd w:val="clear" w:color="auto" w:fill="auto"/>
            <w:vAlign w:val="center"/>
          </w:tcPr>
          <w:p w14:paraId="7E2DA649" w14:textId="2E7266C6"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35%</w:t>
            </w:r>
          </w:p>
        </w:tc>
        <w:tc>
          <w:tcPr>
            <w:tcW w:w="623" w:type="pct"/>
            <w:vAlign w:val="center"/>
          </w:tcPr>
          <w:p w14:paraId="38514D55" w14:textId="54EE6F92"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100</w:t>
            </w:r>
          </w:p>
        </w:tc>
      </w:tr>
      <w:tr w:rsidR="000C3D67" w:rsidRPr="00C30323" w14:paraId="46E66A82" w14:textId="77777777" w:rsidTr="000C3D67">
        <w:trPr>
          <w:trHeight w:val="315"/>
          <w:jc w:val="center"/>
        </w:trPr>
        <w:tc>
          <w:tcPr>
            <w:tcW w:w="923" w:type="pct"/>
          </w:tcPr>
          <w:p w14:paraId="702FB439" w14:textId="77777777" w:rsidR="000C3D67" w:rsidRPr="000C3D67" w:rsidRDefault="000C3D67" w:rsidP="000C3D67">
            <w:pPr>
              <w:jc w:val="center"/>
              <w:rPr>
                <w:rFonts w:ascii="Verdana" w:hAnsi="Verdana" w:cstheme="minorHAnsi"/>
                <w:lang w:eastAsia="es-ES"/>
              </w:rPr>
            </w:pPr>
          </w:p>
        </w:tc>
        <w:tc>
          <w:tcPr>
            <w:tcW w:w="758" w:type="pct"/>
            <w:shd w:val="clear" w:color="auto" w:fill="auto"/>
            <w:vAlign w:val="center"/>
          </w:tcPr>
          <w:p w14:paraId="26ECE889" w14:textId="2D4A94E1"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10</w:t>
            </w:r>
          </w:p>
        </w:tc>
        <w:tc>
          <w:tcPr>
            <w:tcW w:w="1010" w:type="pct"/>
            <w:shd w:val="clear" w:color="auto" w:fill="auto"/>
            <w:vAlign w:val="center"/>
          </w:tcPr>
          <w:p w14:paraId="69A1A02A" w14:textId="7F780BE7"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Acumulativa</w:t>
            </w:r>
          </w:p>
        </w:tc>
        <w:tc>
          <w:tcPr>
            <w:tcW w:w="1009" w:type="pct"/>
            <w:shd w:val="clear" w:color="auto" w:fill="auto"/>
            <w:vAlign w:val="center"/>
          </w:tcPr>
          <w:p w14:paraId="788A67A3" w14:textId="23FDEA0A" w:rsidR="000C3D67" w:rsidRPr="000C3D67" w:rsidRDefault="000C3D67" w:rsidP="000C3D67">
            <w:pPr>
              <w:jc w:val="center"/>
              <w:rPr>
                <w:rFonts w:ascii="Verdana" w:hAnsi="Verdana" w:cstheme="minorHAnsi"/>
                <w:lang w:eastAsia="es-ES"/>
              </w:rPr>
            </w:pPr>
            <w:r w:rsidRPr="000C3D67">
              <w:rPr>
                <w:rFonts w:ascii="Verdana" w:hAnsi="Verdana"/>
                <w:lang w:eastAsia="es-ES"/>
              </w:rPr>
              <w:t>Tarea</w:t>
            </w:r>
          </w:p>
        </w:tc>
        <w:tc>
          <w:tcPr>
            <w:tcW w:w="677" w:type="pct"/>
            <w:shd w:val="clear" w:color="auto" w:fill="auto"/>
            <w:vAlign w:val="center"/>
          </w:tcPr>
          <w:p w14:paraId="70B6C622" w14:textId="5F0857A6"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6%</w:t>
            </w:r>
          </w:p>
        </w:tc>
        <w:tc>
          <w:tcPr>
            <w:tcW w:w="623" w:type="pct"/>
            <w:vAlign w:val="center"/>
          </w:tcPr>
          <w:p w14:paraId="2EDBF22D" w14:textId="5E176939"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100</w:t>
            </w:r>
          </w:p>
        </w:tc>
      </w:tr>
      <w:tr w:rsidR="000C3D67" w:rsidRPr="00C30323" w14:paraId="6DB1F762" w14:textId="77777777" w:rsidTr="000C3D67">
        <w:trPr>
          <w:trHeight w:val="315"/>
          <w:jc w:val="center"/>
        </w:trPr>
        <w:tc>
          <w:tcPr>
            <w:tcW w:w="923" w:type="pct"/>
          </w:tcPr>
          <w:p w14:paraId="3EAEC89E" w14:textId="77777777" w:rsidR="000C3D67" w:rsidRPr="000C3D67" w:rsidRDefault="000C3D67" w:rsidP="000C3D67">
            <w:pPr>
              <w:jc w:val="center"/>
              <w:rPr>
                <w:rFonts w:ascii="Verdana" w:hAnsi="Verdana" w:cstheme="minorHAnsi"/>
                <w:lang w:eastAsia="es-ES"/>
              </w:rPr>
            </w:pPr>
          </w:p>
        </w:tc>
        <w:tc>
          <w:tcPr>
            <w:tcW w:w="758" w:type="pct"/>
            <w:shd w:val="clear" w:color="auto" w:fill="auto"/>
            <w:vAlign w:val="center"/>
          </w:tcPr>
          <w:p w14:paraId="21D37F1D" w14:textId="350194C8"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11</w:t>
            </w:r>
          </w:p>
        </w:tc>
        <w:tc>
          <w:tcPr>
            <w:tcW w:w="1010" w:type="pct"/>
            <w:shd w:val="clear" w:color="auto" w:fill="auto"/>
            <w:vAlign w:val="center"/>
          </w:tcPr>
          <w:p w14:paraId="49C04677" w14:textId="4A9DCEF6"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Formativa</w:t>
            </w:r>
          </w:p>
        </w:tc>
        <w:tc>
          <w:tcPr>
            <w:tcW w:w="1009" w:type="pct"/>
            <w:shd w:val="clear" w:color="auto" w:fill="auto"/>
            <w:vAlign w:val="center"/>
          </w:tcPr>
          <w:p w14:paraId="705C0F48" w14:textId="70F58EB0" w:rsidR="000C3D67" w:rsidRPr="000C3D67" w:rsidRDefault="000C3D67" w:rsidP="000C3D67">
            <w:pPr>
              <w:jc w:val="center"/>
              <w:rPr>
                <w:rFonts w:ascii="Verdana" w:hAnsi="Verdana" w:cstheme="minorHAnsi"/>
                <w:lang w:eastAsia="es-ES"/>
              </w:rPr>
            </w:pPr>
            <w:r w:rsidRPr="000C3D67">
              <w:rPr>
                <w:rFonts w:ascii="Verdana" w:hAnsi="Verdana"/>
                <w:lang w:eastAsia="es-ES"/>
              </w:rPr>
              <w:t>Tarea</w:t>
            </w:r>
          </w:p>
        </w:tc>
        <w:tc>
          <w:tcPr>
            <w:tcW w:w="677" w:type="pct"/>
            <w:shd w:val="clear" w:color="auto" w:fill="auto"/>
            <w:vAlign w:val="center"/>
          </w:tcPr>
          <w:p w14:paraId="16C32502" w14:textId="3214AC6A"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0%</w:t>
            </w:r>
          </w:p>
        </w:tc>
        <w:tc>
          <w:tcPr>
            <w:tcW w:w="623" w:type="pct"/>
            <w:vAlign w:val="center"/>
          </w:tcPr>
          <w:p w14:paraId="576F8E46" w14:textId="3949029B"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100</w:t>
            </w:r>
          </w:p>
        </w:tc>
      </w:tr>
      <w:tr w:rsidR="000C3D67" w:rsidRPr="00C30323" w14:paraId="4EF12255" w14:textId="77777777" w:rsidTr="000C3D67">
        <w:trPr>
          <w:trHeight w:val="315"/>
          <w:jc w:val="center"/>
        </w:trPr>
        <w:tc>
          <w:tcPr>
            <w:tcW w:w="923" w:type="pct"/>
          </w:tcPr>
          <w:p w14:paraId="5BE64D3A" w14:textId="77777777" w:rsidR="000C3D67" w:rsidRPr="000C3D67" w:rsidRDefault="000C3D67" w:rsidP="000C3D67">
            <w:pPr>
              <w:jc w:val="center"/>
              <w:rPr>
                <w:rFonts w:ascii="Verdana" w:hAnsi="Verdana" w:cstheme="minorHAnsi"/>
                <w:lang w:eastAsia="es-ES"/>
              </w:rPr>
            </w:pPr>
          </w:p>
        </w:tc>
        <w:tc>
          <w:tcPr>
            <w:tcW w:w="758" w:type="pct"/>
            <w:shd w:val="clear" w:color="auto" w:fill="auto"/>
            <w:vAlign w:val="center"/>
          </w:tcPr>
          <w:p w14:paraId="5950A05D" w14:textId="0ABFC7C7"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12</w:t>
            </w:r>
          </w:p>
        </w:tc>
        <w:tc>
          <w:tcPr>
            <w:tcW w:w="1010" w:type="pct"/>
            <w:shd w:val="clear" w:color="auto" w:fill="auto"/>
            <w:vAlign w:val="center"/>
          </w:tcPr>
          <w:p w14:paraId="0524F132" w14:textId="10AF70C4"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Regular</w:t>
            </w:r>
          </w:p>
        </w:tc>
        <w:tc>
          <w:tcPr>
            <w:tcW w:w="1009" w:type="pct"/>
            <w:shd w:val="clear" w:color="auto" w:fill="auto"/>
            <w:vAlign w:val="center"/>
          </w:tcPr>
          <w:p w14:paraId="7545C3BB" w14:textId="633A9240" w:rsidR="000C3D67" w:rsidRPr="000C3D67" w:rsidRDefault="000C3D67" w:rsidP="000C3D67">
            <w:pPr>
              <w:jc w:val="center"/>
              <w:rPr>
                <w:rFonts w:ascii="Verdana" w:hAnsi="Verdana" w:cstheme="minorHAnsi"/>
                <w:lang w:eastAsia="es-ES"/>
              </w:rPr>
            </w:pPr>
            <w:r w:rsidRPr="000C3D67">
              <w:rPr>
                <w:rFonts w:ascii="Verdana" w:hAnsi="Verdana"/>
                <w:lang w:eastAsia="es-ES"/>
              </w:rPr>
              <w:t>Tarea</w:t>
            </w:r>
          </w:p>
        </w:tc>
        <w:tc>
          <w:tcPr>
            <w:tcW w:w="677" w:type="pct"/>
            <w:shd w:val="clear" w:color="auto" w:fill="auto"/>
            <w:vAlign w:val="center"/>
          </w:tcPr>
          <w:p w14:paraId="1072E276" w14:textId="1427DDFE"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35%</w:t>
            </w:r>
          </w:p>
        </w:tc>
        <w:tc>
          <w:tcPr>
            <w:tcW w:w="623" w:type="pct"/>
            <w:vAlign w:val="center"/>
          </w:tcPr>
          <w:p w14:paraId="2266705B" w14:textId="60AC1A83" w:rsidR="000C3D67" w:rsidRPr="000C3D67" w:rsidRDefault="000C3D67" w:rsidP="000C3D67">
            <w:pPr>
              <w:jc w:val="center"/>
              <w:rPr>
                <w:rFonts w:ascii="Verdana" w:hAnsi="Verdana" w:cstheme="minorHAnsi"/>
                <w:lang w:eastAsia="es-ES"/>
              </w:rPr>
            </w:pPr>
            <w:r w:rsidRPr="000C3D67">
              <w:rPr>
                <w:rFonts w:ascii="Verdana" w:hAnsi="Verdana" w:cstheme="minorHAnsi"/>
                <w:lang w:eastAsia="es-ES"/>
              </w:rPr>
              <w:t>100</w:t>
            </w:r>
          </w:p>
        </w:tc>
      </w:tr>
      <w:tr w:rsidR="00F244D8" w:rsidRPr="00C30323" w14:paraId="31F1981E" w14:textId="77777777" w:rsidTr="000C3D67">
        <w:trPr>
          <w:trHeight w:val="321"/>
          <w:jc w:val="center"/>
        </w:trPr>
        <w:tc>
          <w:tcPr>
            <w:tcW w:w="923" w:type="pct"/>
          </w:tcPr>
          <w:p w14:paraId="49D928E6" w14:textId="77777777" w:rsidR="00F244D8" w:rsidRPr="00C30323" w:rsidRDefault="00F244D8" w:rsidP="0003202B">
            <w:pPr>
              <w:jc w:val="center"/>
              <w:rPr>
                <w:rFonts w:ascii="Verdana" w:hAnsi="Verdana" w:cstheme="minorHAnsi"/>
                <w:lang w:eastAsia="es-ES"/>
              </w:rPr>
            </w:pPr>
          </w:p>
        </w:tc>
        <w:tc>
          <w:tcPr>
            <w:tcW w:w="758" w:type="pct"/>
            <w:shd w:val="clear" w:color="auto" w:fill="auto"/>
            <w:vAlign w:val="center"/>
          </w:tcPr>
          <w:p w14:paraId="202848E1" w14:textId="2D2D9C7D" w:rsidR="00F244D8" w:rsidRPr="00C30323" w:rsidRDefault="00F244D8" w:rsidP="0003202B">
            <w:pPr>
              <w:jc w:val="center"/>
              <w:rPr>
                <w:rFonts w:ascii="Verdana" w:hAnsi="Verdana" w:cstheme="minorHAnsi"/>
                <w:lang w:eastAsia="es-ES"/>
              </w:rPr>
            </w:pPr>
          </w:p>
        </w:tc>
        <w:tc>
          <w:tcPr>
            <w:tcW w:w="1010" w:type="pct"/>
            <w:shd w:val="clear" w:color="auto" w:fill="FFFFFF" w:themeFill="background1"/>
            <w:vAlign w:val="center"/>
          </w:tcPr>
          <w:p w14:paraId="44809F81" w14:textId="77777777" w:rsidR="00F244D8" w:rsidRPr="00C30323" w:rsidRDefault="00F244D8" w:rsidP="0003202B">
            <w:pPr>
              <w:jc w:val="center"/>
              <w:rPr>
                <w:rFonts w:ascii="Verdana" w:hAnsi="Verdana" w:cstheme="minorHAnsi"/>
                <w:lang w:eastAsia="es-ES"/>
              </w:rPr>
            </w:pPr>
          </w:p>
        </w:tc>
        <w:tc>
          <w:tcPr>
            <w:tcW w:w="1009" w:type="pct"/>
            <w:shd w:val="clear" w:color="auto" w:fill="FFFFFF" w:themeFill="background1"/>
            <w:vAlign w:val="center"/>
          </w:tcPr>
          <w:p w14:paraId="1573E172" w14:textId="77777777" w:rsidR="00F244D8" w:rsidRPr="00C30323" w:rsidRDefault="00F244D8" w:rsidP="0003202B">
            <w:pPr>
              <w:jc w:val="center"/>
              <w:rPr>
                <w:rFonts w:ascii="Verdana" w:hAnsi="Verdana" w:cstheme="minorHAnsi"/>
                <w:lang w:eastAsia="es-ES"/>
              </w:rPr>
            </w:pPr>
          </w:p>
        </w:tc>
        <w:tc>
          <w:tcPr>
            <w:tcW w:w="677" w:type="pct"/>
            <w:shd w:val="clear" w:color="auto" w:fill="FFFFFF" w:themeFill="background1"/>
            <w:vAlign w:val="center"/>
          </w:tcPr>
          <w:p w14:paraId="199C9421" w14:textId="77777777" w:rsidR="00F244D8" w:rsidRPr="00C30323" w:rsidRDefault="00F244D8" w:rsidP="0003202B">
            <w:pPr>
              <w:jc w:val="center"/>
              <w:rPr>
                <w:rFonts w:ascii="Verdana" w:hAnsi="Verdana" w:cstheme="minorHAnsi"/>
                <w:lang w:eastAsia="es-ES"/>
              </w:rPr>
            </w:pPr>
            <w:r w:rsidRPr="00C30323">
              <w:rPr>
                <w:rFonts w:ascii="Verdana" w:hAnsi="Verdana" w:cstheme="minorHAnsi"/>
                <w:lang w:eastAsia="es-ES"/>
              </w:rPr>
              <w:t>100%</w:t>
            </w:r>
          </w:p>
        </w:tc>
        <w:tc>
          <w:tcPr>
            <w:tcW w:w="623" w:type="pct"/>
            <w:shd w:val="clear" w:color="auto" w:fill="FFFFFF" w:themeFill="background1"/>
            <w:vAlign w:val="center"/>
          </w:tcPr>
          <w:p w14:paraId="26EB74EE" w14:textId="77777777" w:rsidR="00F244D8" w:rsidRPr="00C30323" w:rsidRDefault="00F244D8" w:rsidP="0003202B">
            <w:pPr>
              <w:jc w:val="center"/>
              <w:rPr>
                <w:rFonts w:ascii="Verdana" w:hAnsi="Verdana" w:cstheme="minorHAnsi"/>
                <w:lang w:eastAsia="es-ES"/>
              </w:rPr>
            </w:pPr>
            <w:r w:rsidRPr="00C30323">
              <w:rPr>
                <w:rFonts w:ascii="Verdana" w:hAnsi="Verdana" w:cstheme="minorHAnsi"/>
                <w:lang w:eastAsia="es-ES"/>
              </w:rPr>
              <w:t>100</w:t>
            </w:r>
          </w:p>
        </w:tc>
      </w:tr>
    </w:tbl>
    <w:p w14:paraId="1C657F95" w14:textId="77777777" w:rsidR="00DD1C0B" w:rsidRPr="00C30323" w:rsidRDefault="00DD1C0B" w:rsidP="00DD1C0B">
      <w:pPr>
        <w:jc w:val="both"/>
        <w:rPr>
          <w:rFonts w:ascii="Verdana" w:hAnsi="Verdana" w:cstheme="majorHAnsi"/>
          <w:lang w:val="es-ES" w:eastAsia="es-ES"/>
        </w:rPr>
      </w:pPr>
    </w:p>
    <w:p w14:paraId="2675014F" w14:textId="77777777" w:rsidR="00DD1C0B" w:rsidRPr="00C30323" w:rsidRDefault="00DD1C0B" w:rsidP="00DD1C0B">
      <w:pPr>
        <w:spacing w:line="360" w:lineRule="auto"/>
        <w:jc w:val="both"/>
        <w:rPr>
          <w:rFonts w:ascii="Verdana" w:hAnsi="Verdana" w:cstheme="majorHAnsi"/>
          <w:lang w:val="es-ES" w:eastAsia="es-ES"/>
        </w:rPr>
      </w:pPr>
      <w:r w:rsidRPr="00C30323">
        <w:rPr>
          <w:rFonts w:ascii="Verdana" w:hAnsi="Verdana" w:cstheme="majorHAnsi"/>
          <w:lang w:val="es-ES" w:eastAsia="es-ES"/>
        </w:rPr>
        <w:t>El puntaje total de la asignatura es de 100 puntos. El docente asignará puntajes a las distintas actividades e incluirá una retroalimentación en un plazo de siete días a partir de la fecha en que estos se presenten. Dicho puntaje tiene su equivalente en notas de 1.0 a 7.0. La nota mínima de aprobación es de 4.0, equivalente a un 60%. El puntaje con decimales se redondeará al puntaje entero más cercano.</w:t>
      </w:r>
    </w:p>
    <w:p w14:paraId="71BFF8DB" w14:textId="77777777" w:rsidR="00DD1C0B" w:rsidRPr="00C30323" w:rsidRDefault="00DD1C0B" w:rsidP="00DD1C0B">
      <w:pPr>
        <w:rPr>
          <w:rFonts w:ascii="Verdana" w:hAnsi="Verdana" w:cstheme="majorHAnsi"/>
          <w:b/>
          <w:bCs/>
        </w:rPr>
      </w:pPr>
    </w:p>
    <w:p w14:paraId="6CBADC7F" w14:textId="77777777" w:rsidR="00DD1C0B" w:rsidRPr="007727E3" w:rsidRDefault="00DD1C0B" w:rsidP="007727E3">
      <w:pPr>
        <w:pStyle w:val="PRRAFO"/>
        <w:rPr>
          <w:rStyle w:val="SECCIN"/>
        </w:rPr>
      </w:pPr>
      <w:r w:rsidRPr="007727E3">
        <w:rPr>
          <w:rStyle w:val="SECCIN"/>
        </w:rPr>
        <w:t>Trabajos Atrasados</w:t>
      </w:r>
    </w:p>
    <w:p w14:paraId="57A9E68D" w14:textId="77777777" w:rsidR="00DD1C0B" w:rsidRDefault="00DD1C0B" w:rsidP="00DD1C0B">
      <w:pPr>
        <w:spacing w:line="360" w:lineRule="auto"/>
        <w:jc w:val="both"/>
        <w:rPr>
          <w:rFonts w:ascii="Verdana" w:hAnsi="Verdana" w:cstheme="majorHAnsi"/>
          <w:lang w:val="es-ES" w:eastAsia="es-ES"/>
        </w:rPr>
      </w:pPr>
      <w:r w:rsidRPr="00C30323">
        <w:rPr>
          <w:rFonts w:ascii="Verdana" w:hAnsi="Verdana" w:cstheme="majorHAnsi"/>
          <w:lang w:val="es-ES" w:eastAsia="es-ES"/>
        </w:rPr>
        <w:t>La hora límite para la entrega de los trabajos es a las 23:55 horas, de la zona horaria de Santiago de Chile. Si por algún motivo presentas una dificultad puntual que impida la entrega de tus trabajos en la fecha definida, es fundamental que llegues a un acuerdo previo con el docente y, de esta manera, evitar quedar sin calificación o con una calificación deficiente. Ningún trabajo se aceptará después del último día de clases, es decir, luego del último día lectivo de la semana 12.</w:t>
      </w:r>
    </w:p>
    <w:p w14:paraId="318E57F6" w14:textId="77777777" w:rsidR="000C7FEB" w:rsidRDefault="000C7FEB" w:rsidP="00DD1C0B">
      <w:pPr>
        <w:spacing w:line="360" w:lineRule="auto"/>
        <w:jc w:val="both"/>
        <w:rPr>
          <w:rFonts w:ascii="Verdana" w:hAnsi="Verdana" w:cstheme="majorHAnsi"/>
          <w:lang w:val="es-ES" w:eastAsia="es-ES"/>
        </w:rPr>
      </w:pPr>
    </w:p>
    <w:p w14:paraId="6D97F22B" w14:textId="77777777" w:rsidR="000C7FEB" w:rsidRPr="000C7FEB" w:rsidRDefault="000C7FEB" w:rsidP="000C7FEB">
      <w:pPr>
        <w:pStyle w:val="PRRAFO"/>
        <w:rPr>
          <w:rStyle w:val="SECCIN"/>
          <w:lang w:eastAsia="es-ES"/>
        </w:rPr>
      </w:pPr>
      <w:r w:rsidRPr="000C7FEB">
        <w:rPr>
          <w:rStyle w:val="SECCIN"/>
          <w:lang w:eastAsia="es-ES"/>
        </w:rPr>
        <w:t>REGLAMENTO ACADÉMICO E INDICACIONES SOBRE HONESTIDAD ACADÉMICA</w:t>
      </w:r>
    </w:p>
    <w:p w14:paraId="79324F28" w14:textId="77777777" w:rsidR="000C7FEB" w:rsidRPr="000C7FEB" w:rsidRDefault="000C7FEB" w:rsidP="000C7FEB">
      <w:pPr>
        <w:spacing w:line="360" w:lineRule="auto"/>
        <w:jc w:val="both"/>
        <w:rPr>
          <w:rFonts w:ascii="Verdana" w:hAnsi="Verdana" w:cstheme="majorHAnsi"/>
          <w:b/>
          <w:bCs/>
          <w:lang w:eastAsia="es-ES"/>
        </w:rPr>
      </w:pPr>
    </w:p>
    <w:p w14:paraId="011A8519" w14:textId="77777777" w:rsidR="000C7FEB" w:rsidRPr="000C7FEB" w:rsidRDefault="000C7FEB" w:rsidP="000C7FEB">
      <w:pPr>
        <w:spacing w:line="360" w:lineRule="auto"/>
        <w:jc w:val="both"/>
        <w:rPr>
          <w:rFonts w:ascii="Verdana" w:hAnsi="Verdana" w:cstheme="majorHAnsi"/>
          <w:lang w:eastAsia="es-ES"/>
        </w:rPr>
      </w:pPr>
      <w:r w:rsidRPr="000C7FEB">
        <w:rPr>
          <w:rFonts w:ascii="Verdana" w:hAnsi="Verdana" w:cstheme="majorHAnsi"/>
          <w:lang w:eastAsia="es-ES"/>
        </w:rPr>
        <w:lastRenderedPageBreak/>
        <w:t>Te invitamos a revisar  los siguientes documentos disponibles en el botón “Inicia aquí”,  en le página principal de tu asignatura:</w:t>
      </w:r>
    </w:p>
    <w:p w14:paraId="7170CC52" w14:textId="77777777" w:rsidR="000C7FEB" w:rsidRPr="000C7FEB" w:rsidRDefault="000C7FEB" w:rsidP="000C7FEB">
      <w:pPr>
        <w:spacing w:line="360" w:lineRule="auto"/>
        <w:jc w:val="both"/>
        <w:rPr>
          <w:rFonts w:ascii="Verdana" w:hAnsi="Verdana" w:cstheme="majorHAnsi"/>
          <w:b/>
          <w:bCs/>
          <w:lang w:eastAsia="es-ES"/>
        </w:rPr>
      </w:pPr>
    </w:p>
    <w:p w14:paraId="0F5B677F" w14:textId="77777777" w:rsidR="000C7FEB" w:rsidRPr="000C7FEB" w:rsidRDefault="000C7FEB" w:rsidP="00C761F1">
      <w:pPr>
        <w:numPr>
          <w:ilvl w:val="0"/>
          <w:numId w:val="7"/>
        </w:numPr>
        <w:spacing w:line="360" w:lineRule="auto"/>
        <w:jc w:val="both"/>
        <w:rPr>
          <w:rFonts w:ascii="Verdana" w:hAnsi="Verdana" w:cstheme="majorHAnsi"/>
          <w:lang w:val="es-ES" w:eastAsia="es-ES"/>
        </w:rPr>
      </w:pPr>
      <w:r w:rsidRPr="000C7FEB">
        <w:rPr>
          <w:rFonts w:ascii="Verdana" w:hAnsi="Verdana" w:cstheme="majorHAnsi"/>
          <w:lang w:eastAsia="es-ES"/>
        </w:rPr>
        <w:t xml:space="preserve">El Reglamento </w:t>
      </w:r>
      <w:r w:rsidRPr="000C7FEB">
        <w:rPr>
          <w:rFonts w:ascii="Verdana" w:hAnsi="Verdana" w:cstheme="majorHAnsi"/>
          <w:lang w:val="es-ES" w:eastAsia="es-ES"/>
        </w:rPr>
        <w:t xml:space="preserve">General del Estudiante de Pregrado de Universidad Autónoma de Chile, Título IV, en donde podrás encontrar los </w:t>
      </w:r>
      <w:r w:rsidRPr="000C7FEB">
        <w:rPr>
          <w:rFonts w:ascii="Verdana" w:hAnsi="Verdana" w:cstheme="majorHAnsi"/>
          <w:b/>
          <w:bCs/>
          <w:lang w:val="es-ES" w:eastAsia="es-ES"/>
        </w:rPr>
        <w:t>requisitos de asistencia y aprobación, además de las condiciones para rendir la prueba sustitutiva</w:t>
      </w:r>
      <w:r w:rsidRPr="000C7FEB">
        <w:rPr>
          <w:rFonts w:ascii="Verdana" w:hAnsi="Verdana" w:cstheme="majorHAnsi"/>
          <w:lang w:val="es-ES" w:eastAsia="es-ES"/>
        </w:rPr>
        <w:t>.</w:t>
      </w:r>
    </w:p>
    <w:p w14:paraId="409E1BD3" w14:textId="77777777" w:rsidR="000C7FEB" w:rsidRPr="000C7FEB" w:rsidRDefault="000C7FEB" w:rsidP="000C7FEB">
      <w:pPr>
        <w:spacing w:line="360" w:lineRule="auto"/>
        <w:jc w:val="both"/>
        <w:rPr>
          <w:rFonts w:ascii="Verdana" w:hAnsi="Verdana" w:cstheme="majorHAnsi"/>
          <w:b/>
          <w:bCs/>
          <w:lang w:eastAsia="es-ES"/>
        </w:rPr>
      </w:pPr>
    </w:p>
    <w:p w14:paraId="0C9E3955" w14:textId="77777777" w:rsidR="000C7FEB" w:rsidRPr="000C7FEB" w:rsidRDefault="000C7FEB" w:rsidP="00C761F1">
      <w:pPr>
        <w:numPr>
          <w:ilvl w:val="0"/>
          <w:numId w:val="7"/>
        </w:numPr>
        <w:spacing w:line="360" w:lineRule="auto"/>
        <w:jc w:val="both"/>
        <w:rPr>
          <w:rFonts w:ascii="Verdana" w:hAnsi="Verdana" w:cstheme="majorHAnsi"/>
          <w:lang w:eastAsia="es-ES"/>
        </w:rPr>
      </w:pPr>
      <w:r w:rsidRPr="000C7FEB">
        <w:rPr>
          <w:rFonts w:ascii="Verdana" w:hAnsi="Verdana" w:cstheme="majorHAnsi"/>
          <w:lang w:eastAsia="es-ES"/>
        </w:rPr>
        <w:t>El documento Integridad académica y  el Reglamento de Honestidad académica, en donde conocerás más sobre este importante principio de nuestra formación profesional y las consecuencias de su violación.</w:t>
      </w:r>
    </w:p>
    <w:p w14:paraId="2D0A36E4" w14:textId="77777777" w:rsidR="000C7FEB" w:rsidRPr="000C7FEB" w:rsidRDefault="000C7FEB" w:rsidP="000C7FEB">
      <w:pPr>
        <w:spacing w:line="360" w:lineRule="auto"/>
        <w:jc w:val="both"/>
        <w:rPr>
          <w:rStyle w:val="SECCIN"/>
          <w:lang w:eastAsia="es-ES"/>
        </w:rPr>
      </w:pPr>
    </w:p>
    <w:p w14:paraId="7BE88777" w14:textId="77777777" w:rsidR="000C7FEB" w:rsidRDefault="000C7FEB" w:rsidP="000C7FEB">
      <w:pPr>
        <w:spacing w:line="360" w:lineRule="auto"/>
        <w:jc w:val="both"/>
        <w:rPr>
          <w:rStyle w:val="SECCIN"/>
          <w:lang w:eastAsia="es-ES"/>
        </w:rPr>
      </w:pPr>
      <w:r w:rsidRPr="000C7FEB">
        <w:rPr>
          <w:rStyle w:val="SECCIN"/>
          <w:lang w:eastAsia="es-ES"/>
        </w:rPr>
        <w:t>CONTACTO</w:t>
      </w:r>
    </w:p>
    <w:p w14:paraId="304ECE3C" w14:textId="77777777" w:rsidR="000C7FEB" w:rsidRDefault="000C7FEB" w:rsidP="000C7FEB">
      <w:pPr>
        <w:spacing w:line="360" w:lineRule="auto"/>
        <w:jc w:val="both"/>
        <w:rPr>
          <w:rStyle w:val="SECCIN"/>
          <w:lang w:eastAsia="es-ES"/>
        </w:rPr>
      </w:pPr>
    </w:p>
    <w:p w14:paraId="22A1DABE" w14:textId="77777777" w:rsidR="000C7FEB" w:rsidRPr="000C7FEB" w:rsidRDefault="000C7FEB" w:rsidP="00C761F1">
      <w:pPr>
        <w:numPr>
          <w:ilvl w:val="0"/>
          <w:numId w:val="5"/>
        </w:numPr>
        <w:spacing w:line="360" w:lineRule="auto"/>
        <w:jc w:val="both"/>
        <w:rPr>
          <w:rFonts w:ascii="Verdana" w:hAnsi="Verdana" w:cstheme="majorHAnsi"/>
          <w:lang w:eastAsia="es-ES"/>
        </w:rPr>
      </w:pPr>
      <w:r w:rsidRPr="000C7FEB">
        <w:rPr>
          <w:rFonts w:ascii="Verdana" w:hAnsi="Verdana" w:cstheme="majorHAnsi"/>
          <w:lang w:eastAsia="es-ES"/>
        </w:rPr>
        <w:t>Si necesitas contactarte con tu docente, escribe un mensaje a través del aula virtual y recibirás respuesta dentro de las siguientes 24 horas hábiles (de lunes a sábado).</w:t>
      </w:r>
    </w:p>
    <w:p w14:paraId="6A8C2734" w14:textId="77777777" w:rsidR="000C7FEB" w:rsidRDefault="000C7FEB" w:rsidP="00C761F1">
      <w:pPr>
        <w:numPr>
          <w:ilvl w:val="0"/>
          <w:numId w:val="5"/>
        </w:numPr>
        <w:spacing w:line="360" w:lineRule="auto"/>
        <w:jc w:val="both"/>
        <w:rPr>
          <w:rFonts w:ascii="Verdana" w:hAnsi="Verdana" w:cstheme="majorHAnsi"/>
          <w:lang w:eastAsia="es-ES"/>
        </w:rPr>
      </w:pPr>
      <w:r w:rsidRPr="000C7FEB">
        <w:rPr>
          <w:rFonts w:ascii="Verdana" w:hAnsi="Verdana" w:cstheme="majorHAnsi"/>
          <w:lang w:eastAsia="es-ES"/>
        </w:rPr>
        <w:t xml:space="preserve">Para consultas  u orientaciones generales, puedes contactarte con un consejero a través del correo </w:t>
      </w:r>
      <w:hyperlink r:id="rId17" w:history="1">
        <w:r w:rsidRPr="000C7FEB">
          <w:rPr>
            <w:rStyle w:val="Hipervnculo"/>
            <w:rFonts w:ascii="Verdana" w:hAnsi="Verdana" w:cstheme="majorHAnsi"/>
            <w:lang w:eastAsia="es-ES"/>
          </w:rPr>
          <w:t>consejero_online@uautonoma.cl</w:t>
        </w:r>
      </w:hyperlink>
      <w:r w:rsidRPr="000C7FEB">
        <w:rPr>
          <w:rFonts w:ascii="Verdana" w:hAnsi="Verdana" w:cstheme="majorHAnsi"/>
          <w:lang w:eastAsia="es-ES"/>
        </w:rPr>
        <w:t xml:space="preserve"> en los siguientes horarios:</w:t>
      </w:r>
    </w:p>
    <w:p w14:paraId="79370E76" w14:textId="77777777" w:rsidR="000C7FEB" w:rsidRPr="000C7FEB" w:rsidRDefault="000C7FEB" w:rsidP="000C7FEB">
      <w:pPr>
        <w:spacing w:line="360" w:lineRule="auto"/>
        <w:ind w:left="720"/>
        <w:jc w:val="both"/>
        <w:rPr>
          <w:rFonts w:ascii="Verdana" w:hAnsi="Verdana" w:cstheme="majorHAnsi"/>
          <w:lang w:eastAsia="es-ES"/>
        </w:rPr>
      </w:pPr>
    </w:p>
    <w:p w14:paraId="1DC8F040" w14:textId="77777777" w:rsidR="000C7FEB" w:rsidRPr="000C7FEB" w:rsidRDefault="000C7FEB" w:rsidP="00C761F1">
      <w:pPr>
        <w:numPr>
          <w:ilvl w:val="0"/>
          <w:numId w:val="6"/>
        </w:numPr>
        <w:spacing w:line="360" w:lineRule="auto"/>
        <w:jc w:val="both"/>
        <w:rPr>
          <w:rFonts w:ascii="Verdana" w:hAnsi="Verdana" w:cstheme="majorHAnsi"/>
          <w:lang w:eastAsia="es-ES"/>
        </w:rPr>
      </w:pPr>
      <w:r w:rsidRPr="000C7FEB">
        <w:rPr>
          <w:rFonts w:ascii="Verdana" w:hAnsi="Verdana" w:cstheme="majorHAnsi"/>
          <w:lang w:eastAsia="es-ES"/>
        </w:rPr>
        <w:t xml:space="preserve">Lunes, miércoles y viernes: desde 14:00 hasta 21:00 horas. </w:t>
      </w:r>
    </w:p>
    <w:p w14:paraId="40B5927A" w14:textId="77777777" w:rsidR="000C7FEB" w:rsidRPr="000C7FEB" w:rsidRDefault="000C7FEB" w:rsidP="00C761F1">
      <w:pPr>
        <w:numPr>
          <w:ilvl w:val="0"/>
          <w:numId w:val="6"/>
        </w:numPr>
        <w:spacing w:line="360" w:lineRule="auto"/>
        <w:jc w:val="both"/>
        <w:rPr>
          <w:rFonts w:ascii="Verdana" w:hAnsi="Verdana" w:cstheme="majorHAnsi"/>
          <w:lang w:eastAsia="es-ES"/>
        </w:rPr>
      </w:pPr>
      <w:r w:rsidRPr="000C7FEB">
        <w:rPr>
          <w:rFonts w:ascii="Verdana" w:hAnsi="Verdana" w:cstheme="majorHAnsi"/>
          <w:lang w:eastAsia="es-ES"/>
        </w:rPr>
        <w:t xml:space="preserve">Martes y jueves: desde 16:00 hasta 21:00 horas. </w:t>
      </w:r>
    </w:p>
    <w:p w14:paraId="10C13A40" w14:textId="77777777" w:rsidR="000C7FEB" w:rsidRDefault="000C7FEB" w:rsidP="00C761F1">
      <w:pPr>
        <w:numPr>
          <w:ilvl w:val="0"/>
          <w:numId w:val="6"/>
        </w:numPr>
        <w:spacing w:line="360" w:lineRule="auto"/>
        <w:jc w:val="both"/>
        <w:rPr>
          <w:rFonts w:ascii="Verdana" w:hAnsi="Verdana" w:cstheme="majorHAnsi"/>
          <w:lang w:eastAsia="es-ES"/>
        </w:rPr>
      </w:pPr>
      <w:r w:rsidRPr="000C7FEB">
        <w:rPr>
          <w:rFonts w:ascii="Verdana" w:hAnsi="Verdana" w:cstheme="majorHAnsi"/>
          <w:lang w:eastAsia="es-ES"/>
        </w:rPr>
        <w:t xml:space="preserve">Sábado: desde 11:00 hasta 15:00 horas. </w:t>
      </w:r>
    </w:p>
    <w:p w14:paraId="07C660A1" w14:textId="77777777" w:rsidR="001D6B0C" w:rsidRDefault="001D6B0C" w:rsidP="001D6B0C">
      <w:pPr>
        <w:spacing w:line="360" w:lineRule="auto"/>
        <w:jc w:val="both"/>
        <w:rPr>
          <w:rFonts w:ascii="Verdana" w:hAnsi="Verdana" w:cstheme="majorHAnsi"/>
          <w:lang w:eastAsia="es-ES"/>
        </w:rPr>
      </w:pPr>
    </w:p>
    <w:p w14:paraId="20FE3FF4" w14:textId="77777777" w:rsidR="001D6B0C" w:rsidRDefault="001D6B0C" w:rsidP="001D6B0C">
      <w:pPr>
        <w:spacing w:line="360" w:lineRule="auto"/>
        <w:jc w:val="both"/>
        <w:rPr>
          <w:rFonts w:ascii="Verdana" w:hAnsi="Verdana" w:cstheme="majorHAnsi"/>
          <w:lang w:eastAsia="es-ES"/>
        </w:rPr>
      </w:pPr>
    </w:p>
    <w:p w14:paraId="6B3CA408" w14:textId="77777777" w:rsidR="001D6B0C" w:rsidRPr="000C7FEB" w:rsidRDefault="001D6B0C" w:rsidP="001D6B0C">
      <w:pPr>
        <w:spacing w:line="360" w:lineRule="auto"/>
        <w:jc w:val="both"/>
        <w:rPr>
          <w:rFonts w:ascii="Verdana" w:hAnsi="Verdana" w:cstheme="majorHAnsi"/>
          <w:lang w:eastAsia="es-ES"/>
        </w:rPr>
      </w:pPr>
    </w:p>
    <w:p w14:paraId="5FE45A40" w14:textId="77777777" w:rsidR="000C7FEB" w:rsidRPr="000C7FEB" w:rsidRDefault="000C7FEB" w:rsidP="000C7FEB">
      <w:pPr>
        <w:spacing w:line="360" w:lineRule="auto"/>
        <w:jc w:val="both"/>
        <w:rPr>
          <w:rFonts w:ascii="Verdana" w:hAnsi="Verdana" w:cstheme="majorHAnsi"/>
          <w:b/>
          <w:bCs/>
          <w:lang w:eastAsia="es-ES"/>
        </w:rPr>
      </w:pPr>
    </w:p>
    <w:p w14:paraId="5497155F" w14:textId="77777777" w:rsidR="000C7FEB" w:rsidRPr="000C7FEB" w:rsidRDefault="000C7FEB" w:rsidP="000C7FEB">
      <w:pPr>
        <w:spacing w:line="360" w:lineRule="auto"/>
        <w:jc w:val="both"/>
        <w:rPr>
          <w:rStyle w:val="SECCIN"/>
          <w:lang w:eastAsia="es-ES"/>
        </w:rPr>
      </w:pPr>
      <w:r w:rsidRPr="000C7FEB">
        <w:rPr>
          <w:rStyle w:val="SECCIN"/>
          <w:lang w:eastAsia="es-ES"/>
        </w:rPr>
        <w:lastRenderedPageBreak/>
        <w:t>APOYO ACADÉMICO</w:t>
      </w:r>
    </w:p>
    <w:p w14:paraId="616FA45E" w14:textId="77777777" w:rsidR="000C7FEB" w:rsidRDefault="000C7FEB" w:rsidP="000C7FEB">
      <w:pPr>
        <w:spacing w:line="360" w:lineRule="auto"/>
        <w:jc w:val="both"/>
        <w:rPr>
          <w:rFonts w:ascii="Verdana" w:hAnsi="Verdana" w:cstheme="majorHAnsi"/>
          <w:lang w:eastAsia="es-ES"/>
        </w:rPr>
      </w:pPr>
    </w:p>
    <w:p w14:paraId="431BC54A" w14:textId="5D50D95F" w:rsidR="000C7FEB" w:rsidRPr="000C7FEB" w:rsidRDefault="000C7FEB" w:rsidP="000C7FEB">
      <w:pPr>
        <w:spacing w:line="360" w:lineRule="auto"/>
        <w:jc w:val="both"/>
        <w:rPr>
          <w:rFonts w:ascii="Verdana" w:hAnsi="Verdana" w:cstheme="majorHAnsi"/>
          <w:lang w:eastAsia="es-ES"/>
        </w:rPr>
      </w:pPr>
      <w:r w:rsidRPr="000C7FEB">
        <w:rPr>
          <w:rFonts w:ascii="Verdana" w:hAnsi="Verdana" w:cstheme="majorHAnsi"/>
          <w:lang w:eastAsia="es-ES"/>
        </w:rPr>
        <w:t>Revisa las opciones de apoyo académico en el botón “Servicios de apoyo”, ubicado en la parte inferior de la página de inicio del curso.</w:t>
      </w:r>
      <w:r>
        <w:rPr>
          <w:rFonts w:ascii="Verdana" w:hAnsi="Verdana" w:cstheme="majorHAnsi"/>
          <w:lang w:eastAsia="es-ES"/>
        </w:rPr>
        <w:t xml:space="preserve"> También puedes consultar tus opciones con tu consejero, quien podrá orientarte considerando tus necesidades.</w:t>
      </w:r>
    </w:p>
    <w:p w14:paraId="1B6C7151" w14:textId="77777777" w:rsidR="000C7FEB" w:rsidRPr="000C7FEB" w:rsidRDefault="000C7FEB" w:rsidP="000C7FEB">
      <w:pPr>
        <w:spacing w:line="360" w:lineRule="auto"/>
        <w:jc w:val="both"/>
        <w:rPr>
          <w:rFonts w:ascii="Verdana" w:hAnsi="Verdana" w:cstheme="majorHAnsi"/>
          <w:b/>
          <w:bCs/>
          <w:lang w:eastAsia="es-ES"/>
        </w:rPr>
      </w:pPr>
    </w:p>
    <w:p w14:paraId="2A43E434" w14:textId="77777777" w:rsidR="000C7FEB" w:rsidRPr="000C7FEB" w:rsidRDefault="000C7FEB" w:rsidP="000C7FEB">
      <w:pPr>
        <w:spacing w:line="360" w:lineRule="auto"/>
        <w:jc w:val="both"/>
        <w:rPr>
          <w:rFonts w:ascii="Verdana" w:hAnsi="Verdana" w:cstheme="majorHAnsi"/>
          <w:b/>
          <w:bCs/>
          <w:lang w:eastAsia="es-ES"/>
        </w:rPr>
      </w:pPr>
    </w:p>
    <w:p w14:paraId="09966613" w14:textId="77777777" w:rsidR="000C7FEB" w:rsidRPr="000C7FEB" w:rsidRDefault="000C7FEB" w:rsidP="000C7FEB">
      <w:pPr>
        <w:spacing w:line="360" w:lineRule="auto"/>
        <w:jc w:val="both"/>
        <w:rPr>
          <w:rFonts w:ascii="Verdana" w:hAnsi="Verdana" w:cstheme="majorHAnsi"/>
          <w:b/>
          <w:bCs/>
          <w:lang w:eastAsia="es-ES"/>
        </w:rPr>
      </w:pPr>
    </w:p>
    <w:p w14:paraId="43FB3C0F" w14:textId="77777777" w:rsidR="000C7FEB" w:rsidRPr="000C7FEB" w:rsidRDefault="000C7FEB" w:rsidP="00DD1C0B">
      <w:pPr>
        <w:spacing w:line="360" w:lineRule="auto"/>
        <w:jc w:val="both"/>
        <w:rPr>
          <w:rFonts w:ascii="Verdana" w:hAnsi="Verdana" w:cstheme="majorHAnsi"/>
          <w:lang w:eastAsia="es-ES"/>
        </w:rPr>
      </w:pPr>
    </w:p>
    <w:sectPr w:rsidR="000C7FEB" w:rsidRPr="000C7FEB" w:rsidSect="00AD75E7">
      <w:headerReference w:type="default" r:id="rId18"/>
      <w:footerReference w:type="even" r:id="rId19"/>
      <w:footerReference w:type="default" r:id="rId20"/>
      <w:headerReference w:type="first" r:id="rId21"/>
      <w:footerReference w:type="first" r:id="rId22"/>
      <w:pgSz w:w="12240" w:h="15840"/>
      <w:pgMar w:top="1134" w:right="964" w:bottom="567" w:left="964"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7D91F4" w14:textId="77777777" w:rsidR="001E3E0D" w:rsidRDefault="001E3E0D" w:rsidP="00111199">
      <w:r>
        <w:separator/>
      </w:r>
    </w:p>
    <w:p w14:paraId="5C550CC3" w14:textId="77777777" w:rsidR="001E3E0D" w:rsidRDefault="001E3E0D"/>
    <w:p w14:paraId="45D78DD9" w14:textId="77777777" w:rsidR="001E3E0D" w:rsidRDefault="001E3E0D"/>
    <w:p w14:paraId="7969A514" w14:textId="77777777" w:rsidR="001E3E0D" w:rsidRDefault="001E3E0D"/>
  </w:endnote>
  <w:endnote w:type="continuationSeparator" w:id="0">
    <w:p w14:paraId="3F46A96D" w14:textId="77777777" w:rsidR="001E3E0D" w:rsidRDefault="001E3E0D" w:rsidP="00111199">
      <w:r>
        <w:continuationSeparator/>
      </w:r>
    </w:p>
    <w:p w14:paraId="14DE8621" w14:textId="77777777" w:rsidR="001E3E0D" w:rsidRDefault="001E3E0D"/>
    <w:p w14:paraId="37CC5710" w14:textId="77777777" w:rsidR="001E3E0D" w:rsidRDefault="001E3E0D"/>
    <w:p w14:paraId="3534C7B2" w14:textId="77777777" w:rsidR="001E3E0D" w:rsidRDefault="001E3E0D"/>
  </w:endnote>
  <w:endnote w:type="continuationNotice" w:id="1">
    <w:p w14:paraId="0BC3DEA9" w14:textId="77777777" w:rsidR="001E3E0D" w:rsidRDefault="001E3E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Barlow">
    <w:panose1 w:val="00000500000000000000"/>
    <w:charset w:val="00"/>
    <w:family w:val="auto"/>
    <w:pitch w:val="variable"/>
    <w:sig w:usb0="20000007" w:usb1="00000000" w:usb2="00000000" w:usb3="00000000" w:csb0="0000019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Barlow Medium">
    <w:panose1 w:val="00000600000000000000"/>
    <w:charset w:val="4D"/>
    <w:family w:val="auto"/>
    <w:pitch w:val="variable"/>
    <w:sig w:usb0="20000007" w:usb1="00000000" w:usb2="00000000" w:usb3="00000000" w:csb0="00000193" w:csb1="00000000"/>
  </w:font>
  <w:font w:name="Calibri (Cuerpo)">
    <w:altName w:val="Calibri"/>
    <w:panose1 w:val="020B0604020202020204"/>
    <w:charset w:val="00"/>
    <w:family w:val="roman"/>
    <w:notTrueType/>
    <w:pitch w:val="default"/>
  </w:font>
  <w:font w:name="Times New Roman (Cuerpo en alfa">
    <w:altName w:val="Times New Roman"/>
    <w:panose1 w:val="020B06040202020202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81C516" w14:textId="600AC05F" w:rsidR="00AD75E7" w:rsidRDefault="00AD75E7" w:rsidP="00AD75E7">
    <w:pPr>
      <w:tabs>
        <w:tab w:val="left" w:pos="6471"/>
      </w:tabs>
    </w:pPr>
    <w:r>
      <w:rPr>
        <w:noProof/>
      </w:rPr>
      <mc:AlternateContent>
        <mc:Choice Requires="wps">
          <w:drawing>
            <wp:anchor distT="0" distB="0" distL="114300" distR="114300" simplePos="0" relativeHeight="251678724" behindDoc="0" locked="0" layoutInCell="1" allowOverlap="1" wp14:anchorId="341A11E3" wp14:editId="7EA9B480">
              <wp:simplePos x="0" y="0"/>
              <wp:positionH relativeFrom="column">
                <wp:posOffset>5966460</wp:posOffset>
              </wp:positionH>
              <wp:positionV relativeFrom="paragraph">
                <wp:posOffset>143841</wp:posOffset>
              </wp:positionV>
              <wp:extent cx="204919" cy="45719"/>
              <wp:effectExtent l="0" t="0" r="5080" b="0"/>
              <wp:wrapNone/>
              <wp:docPr id="870807713" name="Rectangle 2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4919" cy="45719"/>
                      </a:xfrm>
                      <a:prstGeom prst="rect">
                        <a:avLst/>
                      </a:prstGeom>
                      <a:solidFill>
                        <a:srgbClr val="82B54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http://schemas.openxmlformats.org/drawingml/2006/main">
          <w:pict w14:anchorId="35158B8A">
            <v:rect id="Rectangle 21" style="position:absolute;margin-left:469.8pt;margin-top:11.35pt;width:16.15pt;height:3.6pt;z-index:2516787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82b543" stroked="f" strokeweight="1pt" w14:anchorId="2C8DD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"/>
          </w:pict>
        </mc:Fallback>
      </mc:AlternateContent>
    </w:r>
    <w:r>
      <w:tab/>
      <w:t xml:space="preserve">      </w:t>
    </w:r>
  </w:p>
  <w:sdt>
    <w:sdtPr>
      <w:rPr>
        <w:rStyle w:val="Nmerodepgina"/>
        <w:b/>
        <w:bCs/>
        <w:sz w:val="22"/>
        <w:szCs w:val="22"/>
      </w:rPr>
      <w:id w:val="200903771"/>
      <w:docPartObj>
        <w:docPartGallery w:val="Page Numbers (Bottom of Page)"/>
        <w:docPartUnique/>
      </w:docPartObj>
    </w:sdtPr>
    <w:sdtContent>
      <w:p w14:paraId="09469124" w14:textId="77777777" w:rsidR="00AD75E7" w:rsidRPr="00E37FB2" w:rsidRDefault="00AD75E7" w:rsidP="00AD75E7">
        <w:pPr>
          <w:pStyle w:val="Piedepgina"/>
          <w:framePr w:w="285" w:wrap="none" w:vAnchor="text" w:hAnchor="page" w:x="11095" w:y="27"/>
          <w:jc w:val="center"/>
          <w:rPr>
            <w:rStyle w:val="Nmerodepgina"/>
            <w:rFonts w:cstheme="minorHAnsi"/>
            <w:b/>
            <w:bCs/>
            <w:sz w:val="22"/>
            <w:szCs w:val="22"/>
          </w:rPr>
        </w:pPr>
        <w:r w:rsidRPr="00EA35B9">
          <w:rPr>
            <w:rStyle w:val="Nmerodepgina"/>
            <w:rFonts w:ascii="Barlow Medium" w:hAnsi="Barlow Medium" w:cstheme="minorHAnsi"/>
            <w:sz w:val="22"/>
            <w:szCs w:val="22"/>
          </w:rPr>
          <w:fldChar w:fldCharType="begin"/>
        </w:r>
        <w:r w:rsidRPr="00EA35B9">
          <w:rPr>
            <w:rStyle w:val="Nmerodepgina"/>
            <w:rFonts w:ascii="Barlow Medium" w:hAnsi="Barlow Medium" w:cstheme="minorHAnsi"/>
            <w:sz w:val="22"/>
            <w:szCs w:val="22"/>
          </w:rPr>
          <w:instrText xml:space="preserve"> PAGE </w:instrText>
        </w:r>
        <w:r w:rsidRPr="00EA35B9">
          <w:rPr>
            <w:rStyle w:val="Nmerodepgina"/>
            <w:rFonts w:ascii="Barlow Medium" w:hAnsi="Barlow Medium" w:cstheme="minorHAnsi"/>
            <w:sz w:val="22"/>
            <w:szCs w:val="22"/>
          </w:rPr>
          <w:fldChar w:fldCharType="separate"/>
        </w:r>
        <w:r>
          <w:rPr>
            <w:rStyle w:val="Nmerodepgina"/>
            <w:rFonts w:ascii="Barlow Medium" w:hAnsi="Barlow Medium" w:cstheme="minorHAnsi"/>
            <w:sz w:val="22"/>
            <w:szCs w:val="22"/>
          </w:rPr>
          <w:t>5</w:t>
        </w:r>
        <w:r w:rsidRPr="00EA35B9">
          <w:rPr>
            <w:rStyle w:val="Nmerodepgina"/>
            <w:rFonts w:ascii="Barlow Medium" w:hAnsi="Barlow Medium" w:cstheme="minorHAnsi"/>
            <w:sz w:val="22"/>
            <w:szCs w:val="22"/>
          </w:rPr>
          <w:fldChar w:fldCharType="end"/>
        </w:r>
      </w:p>
    </w:sdtContent>
  </w:sdt>
  <w:p w14:paraId="51729710" w14:textId="77777777" w:rsidR="00AD75E7" w:rsidRDefault="00AD75E7" w:rsidP="00AD75E7"/>
  <w:p w14:paraId="16DAB46A" w14:textId="77213B5E" w:rsidR="00AD75E7" w:rsidRDefault="00AD75E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0BF5AF" w14:textId="467539A5" w:rsidR="00C30323" w:rsidRDefault="00C30323" w:rsidP="00AD75E7">
    <w:pPr>
      <w:tabs>
        <w:tab w:val="left" w:pos="6471"/>
      </w:tabs>
    </w:pPr>
    <w:r>
      <w:tab/>
      <w:t xml:space="preserve">      </w:t>
    </w:r>
  </w:p>
  <w:sdt>
    <w:sdtPr>
      <w:rPr>
        <w:rStyle w:val="Nmerodepgina"/>
        <w:b/>
        <w:bCs/>
        <w:sz w:val="22"/>
        <w:szCs w:val="22"/>
      </w:rPr>
      <w:id w:val="-39063112"/>
      <w:docPartObj>
        <w:docPartGallery w:val="Page Numbers (Bottom of Page)"/>
        <w:docPartUnique/>
      </w:docPartObj>
    </w:sdtPr>
    <w:sdtContent>
      <w:p w14:paraId="0DDD1983" w14:textId="77777777" w:rsidR="00C30323" w:rsidRPr="00E37FB2" w:rsidRDefault="00C30323" w:rsidP="00C30323">
        <w:pPr>
          <w:pStyle w:val="Piedepgina"/>
          <w:framePr w:w="285" w:wrap="none" w:vAnchor="text" w:hAnchor="page" w:x="14464" w:y="189"/>
          <w:jc w:val="center"/>
          <w:rPr>
            <w:rStyle w:val="Nmerodepgina"/>
            <w:rFonts w:cstheme="minorHAnsi"/>
            <w:b/>
            <w:bCs/>
            <w:sz w:val="22"/>
            <w:szCs w:val="22"/>
          </w:rPr>
        </w:pPr>
        <w:r w:rsidRPr="00EA35B9">
          <w:rPr>
            <w:rStyle w:val="Nmerodepgina"/>
            <w:rFonts w:ascii="Barlow Medium" w:hAnsi="Barlow Medium" w:cstheme="minorHAnsi"/>
            <w:sz w:val="22"/>
            <w:szCs w:val="22"/>
          </w:rPr>
          <w:fldChar w:fldCharType="begin"/>
        </w:r>
        <w:r w:rsidRPr="00EA35B9">
          <w:rPr>
            <w:rStyle w:val="Nmerodepgina"/>
            <w:rFonts w:ascii="Barlow Medium" w:hAnsi="Barlow Medium" w:cstheme="minorHAnsi"/>
            <w:sz w:val="22"/>
            <w:szCs w:val="22"/>
          </w:rPr>
          <w:instrText xml:space="preserve"> PAGE </w:instrText>
        </w:r>
        <w:r w:rsidRPr="00EA35B9">
          <w:rPr>
            <w:rStyle w:val="Nmerodepgina"/>
            <w:rFonts w:ascii="Barlow Medium" w:hAnsi="Barlow Medium" w:cstheme="minorHAnsi"/>
            <w:sz w:val="22"/>
            <w:szCs w:val="22"/>
          </w:rPr>
          <w:fldChar w:fldCharType="separate"/>
        </w:r>
        <w:r>
          <w:rPr>
            <w:rStyle w:val="Nmerodepgina"/>
            <w:rFonts w:ascii="Barlow Medium" w:hAnsi="Barlow Medium" w:cstheme="minorHAnsi"/>
            <w:sz w:val="22"/>
            <w:szCs w:val="22"/>
          </w:rPr>
          <w:t>5</w:t>
        </w:r>
        <w:r w:rsidRPr="00EA35B9">
          <w:rPr>
            <w:rStyle w:val="Nmerodepgina"/>
            <w:rFonts w:ascii="Barlow Medium" w:hAnsi="Barlow Medium" w:cstheme="minorHAnsi"/>
            <w:sz w:val="22"/>
            <w:szCs w:val="22"/>
          </w:rPr>
          <w:fldChar w:fldCharType="end"/>
        </w:r>
      </w:p>
    </w:sdtContent>
  </w:sdt>
  <w:p w14:paraId="76286F62" w14:textId="1A313EE4" w:rsidR="00C30323" w:rsidRDefault="00C30323" w:rsidP="00AD75E7">
    <w:r>
      <w:rPr>
        <w:noProof/>
      </w:rPr>
      <mc:AlternateContent>
        <mc:Choice Requires="wps">
          <w:drawing>
            <wp:anchor distT="0" distB="0" distL="114300" distR="114300" simplePos="0" relativeHeight="251685892" behindDoc="0" locked="0" layoutInCell="1" allowOverlap="1" wp14:anchorId="7F14BF88" wp14:editId="67CCBDC3">
              <wp:simplePos x="0" y="0"/>
              <wp:positionH relativeFrom="column">
                <wp:posOffset>8280290</wp:posOffset>
              </wp:positionH>
              <wp:positionV relativeFrom="paragraph">
                <wp:posOffset>63997</wp:posOffset>
              </wp:positionV>
              <wp:extent cx="204919" cy="45719"/>
              <wp:effectExtent l="0" t="0" r="5080" b="0"/>
              <wp:wrapNone/>
              <wp:docPr id="959496516" name="Rectangle 2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4919" cy="45719"/>
                      </a:xfrm>
                      <a:prstGeom prst="rect">
                        <a:avLst/>
                      </a:prstGeom>
                      <a:solidFill>
                        <a:srgbClr val="82B54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http://schemas.openxmlformats.org/drawingml/2006/main">
          <w:pict w14:anchorId="05EF81F4">
            <v:rect id="Rectangle 21" style="position:absolute;margin-left:652pt;margin-top:5.05pt;width:16.15pt;height:3.6pt;z-index:2516858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82b543" stroked="f" strokeweight="1pt" w14:anchorId="60882F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"/>
          </w:pict>
        </mc:Fallback>
      </mc:AlternateContent>
    </w:r>
  </w:p>
  <w:p w14:paraId="0845F6AB" w14:textId="77777777" w:rsidR="00C30323" w:rsidRDefault="00C3032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5018D0" w14:textId="77777777" w:rsidR="004374E4" w:rsidRDefault="004374E4" w:rsidP="008B39FE">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p w14:paraId="7BD4CB43" w14:textId="77777777" w:rsidR="004374E4" w:rsidRDefault="004374E4" w:rsidP="004374E4">
    <w:pPr>
      <w:pStyle w:val="Piedepgina"/>
      <w:ind w:right="360"/>
    </w:pPr>
  </w:p>
  <w:p w14:paraId="2D86B22A" w14:textId="77777777" w:rsidR="005471F4" w:rsidRDefault="005471F4"/>
  <w:p w14:paraId="236DD398" w14:textId="77777777" w:rsidR="00B10222" w:rsidRDefault="00B1022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b/>
        <w:bCs/>
        <w:sz w:val="22"/>
        <w:szCs w:val="22"/>
      </w:rPr>
      <w:id w:val="-103806453"/>
      <w:docPartObj>
        <w:docPartGallery w:val="Page Numbers (Bottom of Page)"/>
        <w:docPartUnique/>
      </w:docPartObj>
    </w:sdtPr>
    <w:sdtContent>
      <w:p w14:paraId="12196DF2" w14:textId="59C69AB2" w:rsidR="004374E4" w:rsidRPr="00E37FB2" w:rsidRDefault="004374E4" w:rsidP="00ED50E1">
        <w:pPr>
          <w:pStyle w:val="Piedepgina"/>
          <w:framePr w:w="285" w:wrap="none" w:vAnchor="text" w:hAnchor="page" w:x="10670" w:y="265"/>
          <w:jc w:val="center"/>
          <w:rPr>
            <w:rStyle w:val="Nmerodepgina"/>
            <w:rFonts w:cstheme="minorHAnsi"/>
            <w:b/>
            <w:bCs/>
            <w:sz w:val="22"/>
            <w:szCs w:val="22"/>
          </w:rPr>
        </w:pPr>
        <w:r w:rsidRPr="00EA35B9">
          <w:rPr>
            <w:rStyle w:val="Nmerodepgina"/>
            <w:rFonts w:ascii="Barlow Medium" w:hAnsi="Barlow Medium" w:cstheme="minorHAnsi"/>
            <w:sz w:val="22"/>
            <w:szCs w:val="22"/>
          </w:rPr>
          <w:fldChar w:fldCharType="begin"/>
        </w:r>
        <w:r w:rsidRPr="00EA35B9">
          <w:rPr>
            <w:rStyle w:val="Nmerodepgina"/>
            <w:rFonts w:ascii="Barlow Medium" w:hAnsi="Barlow Medium" w:cstheme="minorHAnsi"/>
            <w:sz w:val="22"/>
            <w:szCs w:val="22"/>
          </w:rPr>
          <w:instrText xml:space="preserve"> PAGE </w:instrText>
        </w:r>
        <w:r w:rsidRPr="00EA35B9">
          <w:rPr>
            <w:rStyle w:val="Nmerodepgina"/>
            <w:rFonts w:ascii="Barlow Medium" w:hAnsi="Barlow Medium" w:cstheme="minorHAnsi"/>
            <w:sz w:val="22"/>
            <w:szCs w:val="22"/>
          </w:rPr>
          <w:fldChar w:fldCharType="separate"/>
        </w:r>
        <w:r w:rsidRPr="00EA35B9">
          <w:rPr>
            <w:rStyle w:val="Nmerodepgina"/>
            <w:rFonts w:ascii="Barlow Medium" w:hAnsi="Barlow Medium" w:cstheme="minorHAnsi"/>
            <w:noProof/>
            <w:sz w:val="22"/>
            <w:szCs w:val="22"/>
          </w:rPr>
          <w:t>1</w:t>
        </w:r>
        <w:r w:rsidRPr="00EA35B9">
          <w:rPr>
            <w:rStyle w:val="Nmerodepgina"/>
            <w:rFonts w:ascii="Barlow Medium" w:hAnsi="Barlow Medium" w:cstheme="minorHAnsi"/>
            <w:sz w:val="22"/>
            <w:szCs w:val="22"/>
          </w:rPr>
          <w:fldChar w:fldCharType="end"/>
        </w:r>
      </w:p>
    </w:sdtContent>
  </w:sdt>
  <w:p w14:paraId="749B9B40" w14:textId="73637E11" w:rsidR="005471F4" w:rsidRDefault="00890797" w:rsidP="00340E09">
    <w:pPr>
      <w:tabs>
        <w:tab w:val="left" w:pos="6471"/>
      </w:tabs>
    </w:pPr>
    <w:r>
      <w:rPr>
        <w:noProof/>
      </w:rPr>
      <mc:AlternateContent>
        <mc:Choice Requires="wps">
          <w:drawing>
            <wp:anchor distT="0" distB="0" distL="114300" distR="114300" simplePos="0" relativeHeight="251658243" behindDoc="0" locked="0" layoutInCell="1" allowOverlap="1" wp14:anchorId="1CD67BA2" wp14:editId="58327EB7">
              <wp:simplePos x="0" y="0"/>
              <wp:positionH relativeFrom="column">
                <wp:posOffset>6158064</wp:posOffset>
              </wp:positionH>
              <wp:positionV relativeFrom="paragraph">
                <wp:posOffset>128573</wp:posOffset>
              </wp:positionV>
              <wp:extent cx="204919" cy="45719"/>
              <wp:effectExtent l="0" t="0" r="5080" b="0"/>
              <wp:wrapNone/>
              <wp:docPr id="21" name="Rectangle 2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4919" cy="45719"/>
                      </a:xfrm>
                      <a:prstGeom prst="rect">
                        <a:avLst/>
                      </a:prstGeom>
                      <a:solidFill>
                        <a:srgbClr val="82B54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http://schemas.openxmlformats.org/drawingml/2006/main">
          <w:pict w14:anchorId="2153700D">
            <v:rect id="Rectangle 21" style="position:absolute;margin-left:484.9pt;margin-top:10.1pt;width:16.15pt;height:3.6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82b543" stroked="f" strokeweight="1pt" w14:anchorId="03BDC6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"/>
          </w:pict>
        </mc:Fallback>
      </mc:AlternateContent>
    </w:r>
    <w:r w:rsidR="00340E09">
      <w:tab/>
    </w:r>
  </w:p>
  <w:p w14:paraId="109FEB40" w14:textId="5FE731A3" w:rsidR="00B10222" w:rsidRDefault="00B10222"/>
  <w:p w14:paraId="60DC44A1" w14:textId="77777777" w:rsidR="00AD75E7" w:rsidRDefault="00AD75E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35"/>
      <w:gridCol w:w="3435"/>
      <w:gridCol w:w="3435"/>
    </w:tblGrid>
    <w:tr w:rsidR="6232A5D1" w14:paraId="0694D561" w14:textId="77777777" w:rsidTr="00D127AD">
      <w:trPr>
        <w:trHeight w:val="300"/>
      </w:trPr>
      <w:tc>
        <w:tcPr>
          <w:tcW w:w="3435" w:type="dxa"/>
        </w:tcPr>
        <w:p w14:paraId="4C85BEF5" w14:textId="0BC17884" w:rsidR="6232A5D1" w:rsidRDefault="6232A5D1" w:rsidP="005A265A">
          <w:pPr>
            <w:pStyle w:val="Encabezado"/>
            <w:ind w:left="-115"/>
          </w:pPr>
        </w:p>
      </w:tc>
      <w:tc>
        <w:tcPr>
          <w:tcW w:w="3435" w:type="dxa"/>
        </w:tcPr>
        <w:p w14:paraId="12366843" w14:textId="58EAB1E4" w:rsidR="6232A5D1" w:rsidRDefault="6232A5D1" w:rsidP="005A265A">
          <w:pPr>
            <w:pStyle w:val="Encabezado"/>
            <w:jc w:val="center"/>
          </w:pPr>
        </w:p>
      </w:tc>
      <w:tc>
        <w:tcPr>
          <w:tcW w:w="3435" w:type="dxa"/>
        </w:tcPr>
        <w:p w14:paraId="7428183C" w14:textId="129B81A9" w:rsidR="6232A5D1" w:rsidRDefault="6232A5D1" w:rsidP="005A265A">
          <w:pPr>
            <w:pStyle w:val="Encabezado"/>
            <w:ind w:right="-115"/>
            <w:jc w:val="right"/>
          </w:pPr>
        </w:p>
      </w:tc>
    </w:tr>
  </w:tbl>
  <w:sdt>
    <w:sdtPr>
      <w:rPr>
        <w:rStyle w:val="Nmerodepgina"/>
        <w:b/>
        <w:bCs/>
        <w:sz w:val="22"/>
        <w:szCs w:val="22"/>
      </w:rPr>
      <w:id w:val="-2111964792"/>
      <w:docPartObj>
        <w:docPartGallery w:val="Page Numbers (Bottom of Page)"/>
        <w:docPartUnique/>
      </w:docPartObj>
    </w:sdtPr>
    <w:sdtContent>
      <w:p w14:paraId="2A8996BC" w14:textId="77777777" w:rsidR="00AD75E7" w:rsidRPr="00E37FB2" w:rsidRDefault="00AD75E7" w:rsidP="00AD75E7">
        <w:pPr>
          <w:pStyle w:val="Piedepgina"/>
          <w:framePr w:w="285" w:wrap="none" w:vAnchor="text" w:hAnchor="page" w:x="10670" w:y="265"/>
          <w:jc w:val="center"/>
          <w:rPr>
            <w:rStyle w:val="Nmerodepgina"/>
            <w:rFonts w:cstheme="minorHAnsi"/>
            <w:b/>
            <w:bCs/>
            <w:sz w:val="22"/>
            <w:szCs w:val="22"/>
          </w:rPr>
        </w:pPr>
        <w:r w:rsidRPr="00EA35B9">
          <w:rPr>
            <w:rStyle w:val="Nmerodepgina"/>
            <w:rFonts w:ascii="Barlow Medium" w:hAnsi="Barlow Medium" w:cstheme="minorHAnsi"/>
            <w:sz w:val="22"/>
            <w:szCs w:val="22"/>
          </w:rPr>
          <w:fldChar w:fldCharType="begin"/>
        </w:r>
        <w:r w:rsidRPr="00EA35B9">
          <w:rPr>
            <w:rStyle w:val="Nmerodepgina"/>
            <w:rFonts w:ascii="Barlow Medium" w:hAnsi="Barlow Medium" w:cstheme="minorHAnsi"/>
            <w:sz w:val="22"/>
            <w:szCs w:val="22"/>
          </w:rPr>
          <w:instrText xml:space="preserve"> PAGE </w:instrText>
        </w:r>
        <w:r w:rsidRPr="00EA35B9">
          <w:rPr>
            <w:rStyle w:val="Nmerodepgina"/>
            <w:rFonts w:ascii="Barlow Medium" w:hAnsi="Barlow Medium" w:cstheme="minorHAnsi"/>
            <w:sz w:val="22"/>
            <w:szCs w:val="22"/>
          </w:rPr>
          <w:fldChar w:fldCharType="separate"/>
        </w:r>
        <w:r>
          <w:rPr>
            <w:rStyle w:val="Nmerodepgina"/>
            <w:rFonts w:ascii="Barlow Medium" w:hAnsi="Barlow Medium" w:cstheme="minorHAnsi"/>
            <w:sz w:val="22"/>
            <w:szCs w:val="22"/>
          </w:rPr>
          <w:t>5</w:t>
        </w:r>
        <w:r w:rsidRPr="00EA35B9">
          <w:rPr>
            <w:rStyle w:val="Nmerodepgina"/>
            <w:rFonts w:ascii="Barlow Medium" w:hAnsi="Barlow Medium" w:cstheme="minorHAnsi"/>
            <w:sz w:val="22"/>
            <w:szCs w:val="22"/>
          </w:rPr>
          <w:fldChar w:fldCharType="end"/>
        </w:r>
      </w:p>
    </w:sdtContent>
  </w:sdt>
  <w:p w14:paraId="7B686D5B" w14:textId="77777777" w:rsidR="00AD75E7" w:rsidRDefault="00AD75E7" w:rsidP="00AD75E7">
    <w:pPr>
      <w:tabs>
        <w:tab w:val="left" w:pos="6471"/>
      </w:tabs>
    </w:pPr>
    <w:r>
      <w:rPr>
        <w:noProof/>
      </w:rPr>
      <mc:AlternateContent>
        <mc:Choice Requires="wps">
          <w:drawing>
            <wp:anchor distT="0" distB="0" distL="114300" distR="114300" simplePos="0" relativeHeight="251676676" behindDoc="0" locked="0" layoutInCell="1" allowOverlap="1" wp14:anchorId="35F16498" wp14:editId="08ACEAB9">
              <wp:simplePos x="0" y="0"/>
              <wp:positionH relativeFrom="column">
                <wp:posOffset>6158064</wp:posOffset>
              </wp:positionH>
              <wp:positionV relativeFrom="paragraph">
                <wp:posOffset>128573</wp:posOffset>
              </wp:positionV>
              <wp:extent cx="204919" cy="45719"/>
              <wp:effectExtent l="0" t="0" r="5080" b="0"/>
              <wp:wrapNone/>
              <wp:docPr id="909495495" name="Rectangle 2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4919" cy="45719"/>
                      </a:xfrm>
                      <a:prstGeom prst="rect">
                        <a:avLst/>
                      </a:prstGeom>
                      <a:solidFill>
                        <a:srgbClr val="82B54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http://schemas.openxmlformats.org/drawingml/2006/main">
          <w:pict w14:anchorId="79278EB8">
            <v:rect id="Rectangle 21" style="position:absolute;margin-left:484.9pt;margin-top:10.1pt;width:16.15pt;height:3.6pt;z-index:2516766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82b543" stroked="f" strokeweight="1pt" w14:anchorId="317CC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"/>
          </w:pict>
        </mc:Fallback>
      </mc:AlternateContent>
    </w:r>
    <w:r>
      <w:tab/>
    </w:r>
  </w:p>
  <w:p w14:paraId="70382BB3" w14:textId="77777777" w:rsidR="00AD75E7" w:rsidRDefault="00AD75E7" w:rsidP="00AD75E7"/>
  <w:p w14:paraId="425037C9" w14:textId="6C0C2935" w:rsidR="6232A5D1" w:rsidRDefault="6232A5D1" w:rsidP="00AD75E7">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49DF3A" w14:textId="77777777" w:rsidR="001E3E0D" w:rsidRDefault="001E3E0D" w:rsidP="00111199">
      <w:r>
        <w:separator/>
      </w:r>
    </w:p>
    <w:p w14:paraId="1C058A51" w14:textId="77777777" w:rsidR="001E3E0D" w:rsidRDefault="001E3E0D"/>
    <w:p w14:paraId="1B97FB87" w14:textId="77777777" w:rsidR="001E3E0D" w:rsidRDefault="001E3E0D"/>
    <w:p w14:paraId="30992311" w14:textId="77777777" w:rsidR="001E3E0D" w:rsidRDefault="001E3E0D"/>
  </w:footnote>
  <w:footnote w:type="continuationSeparator" w:id="0">
    <w:p w14:paraId="086D8736" w14:textId="77777777" w:rsidR="001E3E0D" w:rsidRDefault="001E3E0D" w:rsidP="00111199">
      <w:r>
        <w:continuationSeparator/>
      </w:r>
    </w:p>
    <w:p w14:paraId="6CE8E646" w14:textId="77777777" w:rsidR="001E3E0D" w:rsidRDefault="001E3E0D"/>
    <w:p w14:paraId="3DD70C75" w14:textId="77777777" w:rsidR="001E3E0D" w:rsidRDefault="001E3E0D"/>
    <w:p w14:paraId="7E05B619" w14:textId="77777777" w:rsidR="001E3E0D" w:rsidRDefault="001E3E0D"/>
  </w:footnote>
  <w:footnote w:type="continuationNotice" w:id="1">
    <w:p w14:paraId="5F4477FE" w14:textId="77777777" w:rsidR="001E3E0D" w:rsidRDefault="001E3E0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E1931E" w14:textId="67BF04FD" w:rsidR="00AD75E7" w:rsidRDefault="001B5212" w:rsidP="00AD75E7">
    <w:pPr>
      <w:pStyle w:val="Encabezado"/>
      <w:tabs>
        <w:tab w:val="clear" w:pos="4419"/>
      </w:tabs>
    </w:pPr>
    <w:r>
      <w:rPr>
        <w:noProof/>
      </w:rPr>
      <mc:AlternateContent>
        <mc:Choice Requires="wps">
          <w:drawing>
            <wp:anchor distT="45720" distB="45720" distL="114300" distR="114300" simplePos="0" relativeHeight="251674628" behindDoc="0" locked="0" layoutInCell="1" allowOverlap="1" wp14:anchorId="69E7597E" wp14:editId="00BADBDA">
              <wp:simplePos x="0" y="0"/>
              <wp:positionH relativeFrom="column">
                <wp:posOffset>965200</wp:posOffset>
              </wp:positionH>
              <wp:positionV relativeFrom="paragraph">
                <wp:posOffset>-101904</wp:posOffset>
              </wp:positionV>
              <wp:extent cx="4400550" cy="1404620"/>
              <wp:effectExtent l="0" t="0" r="0" b="2540"/>
              <wp:wrapSquare wrapText="bothSides"/>
              <wp:docPr id="10474771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0550" cy="1404620"/>
                      </a:xfrm>
                      <a:prstGeom prst="rect">
                        <a:avLst/>
                      </a:prstGeom>
                      <a:noFill/>
                      <a:ln w="9525">
                        <a:noFill/>
                        <a:miter lim="800000"/>
                        <a:headEnd/>
                        <a:tailEnd/>
                      </a:ln>
                    </wps:spPr>
                    <wps:txbx>
                      <w:txbxContent>
                        <w:p w14:paraId="3DACEDFE" w14:textId="345C175D" w:rsidR="00AD75E7" w:rsidRPr="003F0521" w:rsidRDefault="00AD75E7" w:rsidP="00AD75E7">
                          <w:pPr>
                            <w:pStyle w:val="TEXTOENCABEZADO"/>
                          </w:pPr>
                          <w:r w:rsidRPr="00751218">
                            <w:t>PLAN DE ASIGNATURA</w:t>
                          </w:r>
                          <w: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9E7597E" id="_x0000_t202" coordsize="21600,21600" o:spt="202" path="m,l,21600r21600,l21600,xe">
              <v:stroke joinstyle="miter"/>
              <v:path gradientshapeok="t" o:connecttype="rect"/>
            </v:shapetype>
            <v:shape id="_x0000_s1028" type="#_x0000_t202" style="position:absolute;margin-left:76pt;margin-top:-8pt;width:346.5pt;height:110.6pt;z-index:2516746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" filled="f" stroked="f">
              <v:textbox style="mso-fit-shape-to-text:t">
                <w:txbxContent>
                  <w:p w14:paraId="3DACEDFE" w14:textId="345C175D" w:rsidR="00AD75E7" w:rsidRPr="003F0521" w:rsidRDefault="00AD75E7" w:rsidP="00AD75E7">
                    <w:pPr>
                      <w:pStyle w:val="TEXTOENCABEZADO"/>
                    </w:pPr>
                    <w:r w:rsidRPr="00751218">
                      <w:t>PLAN DE ASIGNATURA</w:t>
                    </w:r>
                    <w:r>
                      <w:t xml:space="preserve"> </w:t>
                    </w:r>
                  </w:p>
                </w:txbxContent>
              </v:textbox>
              <w10:wrap type="square"/>
            </v:shape>
          </w:pict>
        </mc:Fallback>
      </mc:AlternateContent>
    </w:r>
    <w:r>
      <w:rPr>
        <w:noProof/>
      </w:rPr>
      <mc:AlternateContent>
        <mc:Choice Requires="wps">
          <w:drawing>
            <wp:anchor distT="0" distB="0" distL="114300" distR="114300" simplePos="0" relativeHeight="251673604" behindDoc="0" locked="0" layoutInCell="1" allowOverlap="1" wp14:anchorId="34512161" wp14:editId="0C017B2F">
              <wp:simplePos x="0" y="0"/>
              <wp:positionH relativeFrom="page">
                <wp:posOffset>19050</wp:posOffset>
              </wp:positionH>
              <wp:positionV relativeFrom="paragraph">
                <wp:posOffset>199086</wp:posOffset>
              </wp:positionV>
              <wp:extent cx="6448425" cy="0"/>
              <wp:effectExtent l="19050" t="19050" r="9525" b="38100"/>
              <wp:wrapNone/>
              <wp:docPr id="754005971" name="Conector recto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a:off x="0" y="0"/>
                        <a:ext cx="6448425" cy="0"/>
                      </a:xfrm>
                      <a:prstGeom prst="line">
                        <a:avLst/>
                      </a:prstGeom>
                      <a:ln w="57150">
                        <a:solidFill>
                          <a:srgbClr val="EE712D"/>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14="http://schemas.microsoft.com/office/drawing/2010/main" xmlns:pic="http://schemas.openxmlformats.org/drawingml/2006/picture" xmlns:adec="http://schemas.microsoft.com/office/drawing/2017/decorative" xmlns:a="http://schemas.openxmlformats.org/drawingml/2006/main">
          <w:pict w14:anchorId="4C210455">
            <v:line id="Conector recto 11" style="position:absolute;flip:x;z-index:25167360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alt="&quot;&quot;" o:spid="_x0000_s1026" strokecolor="#ee712d" strokeweight="4.5pt" from="1.5pt,15.7pt" to="509.25pt,15.7pt" w14:anchorId="47A787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">
              <v:stroke joinstyle="miter"/>
              <w10:wrap anchorx="page"/>
            </v:line>
          </w:pict>
        </mc:Fallback>
      </mc:AlternateContent>
    </w:r>
    <w:r>
      <w:rPr>
        <w:noProof/>
      </w:rPr>
      <w:drawing>
        <wp:anchor distT="0" distB="0" distL="114300" distR="114300" simplePos="0" relativeHeight="251672580" behindDoc="0" locked="0" layoutInCell="1" allowOverlap="1" wp14:anchorId="6B8046F6" wp14:editId="66D1D14A">
          <wp:simplePos x="0" y="0"/>
          <wp:positionH relativeFrom="column">
            <wp:posOffset>5475688</wp:posOffset>
          </wp:positionH>
          <wp:positionV relativeFrom="paragraph">
            <wp:posOffset>-309797</wp:posOffset>
          </wp:positionV>
          <wp:extent cx="998220" cy="579120"/>
          <wp:effectExtent l="0" t="0" r="0" b="0"/>
          <wp:wrapNone/>
          <wp:docPr id="1060041309"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15912" name="Imagen 4">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8220" cy="579120"/>
                  </a:xfrm>
                  <a:prstGeom prst="rect">
                    <a:avLst/>
                  </a:prstGeom>
                </pic:spPr>
              </pic:pic>
            </a:graphicData>
          </a:graphic>
          <wp14:sizeRelH relativeFrom="page">
            <wp14:pctWidth>0</wp14:pctWidth>
          </wp14:sizeRelH>
          <wp14:sizeRelV relativeFrom="page">
            <wp14:pctHeight>0</wp14:pctHeight>
          </wp14:sizeRelV>
        </wp:anchor>
      </w:drawing>
    </w:r>
    <w:r w:rsidR="0082016C">
      <w:rPr>
        <w:noProof/>
      </w:rPr>
      <mc:AlternateContent>
        <mc:Choice Requires="wps">
          <w:drawing>
            <wp:anchor distT="0" distB="0" distL="114300" distR="114300" simplePos="0" relativeHeight="251671556" behindDoc="0" locked="0" layoutInCell="1" allowOverlap="1" wp14:anchorId="0A39757F" wp14:editId="40CDFD36">
              <wp:simplePos x="0" y="0"/>
              <wp:positionH relativeFrom="page">
                <wp:posOffset>-18167</wp:posOffset>
              </wp:positionH>
              <wp:positionV relativeFrom="paragraph">
                <wp:posOffset>-443865</wp:posOffset>
              </wp:positionV>
              <wp:extent cx="7772400" cy="800100"/>
              <wp:effectExtent l="0" t="0" r="0" b="0"/>
              <wp:wrapNone/>
              <wp:docPr id="1146474152" name="Rectángul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8001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w14:anchorId="58A468C9">
            <v:rect id="Rectángulo 10" style="position:absolute;margin-left:-1.45pt;margin-top:-34.95pt;width:612pt;height:63pt;z-index:25167155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alt="&quot;&quot;" o:spid="_x0000_s1026" fillcolor="white [3212]" stroked="f" strokeweight="1pt" w14:anchorId="67F37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">
              <w10:wrap anchorx="page"/>
            </v:rect>
          </w:pict>
        </mc:Fallback>
      </mc:AlternateContent>
    </w:r>
  </w:p>
  <w:p w14:paraId="69D5D829" w14:textId="29806D8F" w:rsidR="00AD75E7" w:rsidRDefault="00AD75E7" w:rsidP="00AD75E7">
    <w:pPr>
      <w:pStyle w:val="Encabezado"/>
      <w:tabs>
        <w:tab w:val="clear" w:pos="4419"/>
      </w:tabs>
    </w:pPr>
  </w:p>
  <w:p w14:paraId="266DDFE4" w14:textId="77777777" w:rsidR="00AD75E7" w:rsidRDefault="00AD75E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DDC105" w14:textId="20FA491D" w:rsidR="0082016C" w:rsidRDefault="001B5212" w:rsidP="00AD75E7">
    <w:pPr>
      <w:pStyle w:val="Encabezado"/>
      <w:tabs>
        <w:tab w:val="clear" w:pos="4419"/>
      </w:tabs>
    </w:pPr>
    <w:r>
      <w:rPr>
        <w:noProof/>
      </w:rPr>
      <mc:AlternateContent>
        <mc:Choice Requires="wps">
          <w:drawing>
            <wp:anchor distT="45720" distB="45720" distL="114300" distR="114300" simplePos="0" relativeHeight="251683844" behindDoc="0" locked="0" layoutInCell="1" allowOverlap="1" wp14:anchorId="323037F5" wp14:editId="51C6F6C1">
              <wp:simplePos x="0" y="0"/>
              <wp:positionH relativeFrom="column">
                <wp:posOffset>3368537</wp:posOffset>
              </wp:positionH>
              <wp:positionV relativeFrom="paragraph">
                <wp:posOffset>-35090</wp:posOffset>
              </wp:positionV>
              <wp:extent cx="4400550" cy="1404620"/>
              <wp:effectExtent l="0" t="0" r="0" b="2540"/>
              <wp:wrapSquare wrapText="bothSides"/>
              <wp:docPr id="21247312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0550" cy="1404620"/>
                      </a:xfrm>
                      <a:prstGeom prst="rect">
                        <a:avLst/>
                      </a:prstGeom>
                      <a:noFill/>
                      <a:ln w="9525">
                        <a:noFill/>
                        <a:miter lim="800000"/>
                        <a:headEnd/>
                        <a:tailEnd/>
                      </a:ln>
                    </wps:spPr>
                    <wps:txbx>
                      <w:txbxContent>
                        <w:p w14:paraId="25F52E88" w14:textId="77FA297D" w:rsidR="0082016C" w:rsidRPr="003F0521" w:rsidRDefault="0082016C" w:rsidP="00AD75E7">
                          <w:pPr>
                            <w:pStyle w:val="TEXTOENCABEZADO"/>
                          </w:pPr>
                          <w:r w:rsidRPr="00751218">
                            <w:t>PLAN DE ASIGNATURA</w:t>
                          </w:r>
                          <w: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23037F5" id="_x0000_t202" coordsize="21600,21600" o:spt="202" path="m,l,21600r21600,l21600,xe">
              <v:stroke joinstyle="miter"/>
              <v:path gradientshapeok="t" o:connecttype="rect"/>
            </v:shapetype>
            <v:shape id="_x0000_s1029" type="#_x0000_t202" style="position:absolute;margin-left:265.25pt;margin-top:-2.75pt;width:346.5pt;height:110.6pt;z-index:2516838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" filled="f" stroked="f">
              <v:textbox style="mso-fit-shape-to-text:t">
                <w:txbxContent>
                  <w:p w14:paraId="25F52E88" w14:textId="77FA297D" w:rsidR="0082016C" w:rsidRPr="003F0521" w:rsidRDefault="0082016C" w:rsidP="00AD75E7">
                    <w:pPr>
                      <w:pStyle w:val="TEXTOENCABEZADO"/>
                    </w:pPr>
                    <w:r w:rsidRPr="00751218">
                      <w:t>PLAN DE ASIGNATURA</w:t>
                    </w:r>
                    <w:r>
                      <w:t xml:space="preserve"> </w:t>
                    </w:r>
                  </w:p>
                </w:txbxContent>
              </v:textbox>
              <w10:wrap type="square"/>
            </v:shape>
          </w:pict>
        </mc:Fallback>
      </mc:AlternateContent>
    </w:r>
    <w:r>
      <w:rPr>
        <w:noProof/>
      </w:rPr>
      <mc:AlternateContent>
        <mc:Choice Requires="wps">
          <w:drawing>
            <wp:anchor distT="0" distB="0" distL="114300" distR="114300" simplePos="0" relativeHeight="251682820" behindDoc="0" locked="0" layoutInCell="1" allowOverlap="1" wp14:anchorId="2648AC7F" wp14:editId="29E82BA2">
              <wp:simplePos x="0" y="0"/>
              <wp:positionH relativeFrom="page">
                <wp:align>left</wp:align>
              </wp:positionH>
              <wp:positionV relativeFrom="paragraph">
                <wp:posOffset>258086</wp:posOffset>
              </wp:positionV>
              <wp:extent cx="8606375" cy="11099"/>
              <wp:effectExtent l="19050" t="19050" r="23495" b="46355"/>
              <wp:wrapNone/>
              <wp:docPr id="533654159" name="Conector recto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flipV="1">
                        <a:off x="0" y="0"/>
                        <a:ext cx="8606375" cy="11099"/>
                      </a:xfrm>
                      <a:prstGeom prst="line">
                        <a:avLst/>
                      </a:prstGeom>
                      <a:ln w="57150">
                        <a:solidFill>
                          <a:srgbClr val="EE712D"/>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w14:anchorId="37C43A09">
            <v:line id="Conector recto 11" style="position:absolute;flip:x y;z-index:25168282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alt="&quot;&quot;" o:spid="_x0000_s1026" strokecolor="#ee712d" strokeweight="4.5pt" from="0,20.3pt" to="677.65pt,21.15pt" w14:anchorId="03E63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">
              <v:stroke joinstyle="miter"/>
              <w10:wrap anchorx="page"/>
            </v:line>
          </w:pict>
        </mc:Fallback>
      </mc:AlternateContent>
    </w:r>
    <w:r w:rsidR="0082016C">
      <w:rPr>
        <w:noProof/>
      </w:rPr>
      <w:drawing>
        <wp:anchor distT="0" distB="0" distL="114300" distR="114300" simplePos="0" relativeHeight="251681796" behindDoc="0" locked="0" layoutInCell="1" allowOverlap="1" wp14:anchorId="48D847F6" wp14:editId="3119F439">
          <wp:simplePos x="0" y="0"/>
          <wp:positionH relativeFrom="column">
            <wp:posOffset>7766409</wp:posOffset>
          </wp:positionH>
          <wp:positionV relativeFrom="paragraph">
            <wp:posOffset>-265015</wp:posOffset>
          </wp:positionV>
          <wp:extent cx="998220" cy="579120"/>
          <wp:effectExtent l="0" t="0" r="0" b="0"/>
          <wp:wrapNone/>
          <wp:docPr id="244134028"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15912" name="Imagen 4">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8220" cy="579120"/>
                  </a:xfrm>
                  <a:prstGeom prst="rect">
                    <a:avLst/>
                  </a:prstGeom>
                </pic:spPr>
              </pic:pic>
            </a:graphicData>
          </a:graphic>
          <wp14:sizeRelH relativeFrom="page">
            <wp14:pctWidth>0</wp14:pctWidth>
          </wp14:sizeRelH>
          <wp14:sizeRelV relativeFrom="page">
            <wp14:pctHeight>0</wp14:pctHeight>
          </wp14:sizeRelV>
        </wp:anchor>
      </w:drawing>
    </w:r>
    <w:r w:rsidR="0082016C">
      <w:rPr>
        <w:noProof/>
      </w:rPr>
      <mc:AlternateContent>
        <mc:Choice Requires="wps">
          <w:drawing>
            <wp:anchor distT="0" distB="0" distL="114300" distR="114300" simplePos="0" relativeHeight="251680772" behindDoc="0" locked="0" layoutInCell="1" allowOverlap="1" wp14:anchorId="5DCBB441" wp14:editId="6ACF1AEB">
              <wp:simplePos x="0" y="0"/>
              <wp:positionH relativeFrom="page">
                <wp:posOffset>21590</wp:posOffset>
              </wp:positionH>
              <wp:positionV relativeFrom="paragraph">
                <wp:posOffset>-443865</wp:posOffset>
              </wp:positionV>
              <wp:extent cx="7772400" cy="800100"/>
              <wp:effectExtent l="0" t="0" r="0" b="0"/>
              <wp:wrapNone/>
              <wp:docPr id="349027816" name="Rectángul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8001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w14:anchorId="042F85DF">
            <v:rect id="Rectángulo 10" style="position:absolute;margin-left:1.7pt;margin-top:-34.95pt;width:612pt;height:63pt;z-index:25168077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alt="&quot;&quot;" o:spid="_x0000_s1026" fillcolor="white [3212]" stroked="f" strokeweight="1pt" w14:anchorId="0DE1E6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">
              <w10:wrap anchorx="page"/>
            </v:rect>
          </w:pict>
        </mc:Fallback>
      </mc:AlternateContent>
    </w:r>
  </w:p>
  <w:p w14:paraId="2742A31A" w14:textId="1809F0D5" w:rsidR="0082016C" w:rsidRDefault="0082016C" w:rsidP="00AD75E7">
    <w:pPr>
      <w:pStyle w:val="Encabezado"/>
      <w:tabs>
        <w:tab w:val="clear" w:pos="4419"/>
      </w:tabs>
    </w:pPr>
  </w:p>
  <w:p w14:paraId="4277DE75" w14:textId="77777777" w:rsidR="0082016C" w:rsidRDefault="0082016C" w:rsidP="00AD75E7">
    <w:pPr>
      <w:pStyle w:val="Encabezado"/>
      <w:tabs>
        <w:tab w:val="clear" w:pos="4419"/>
      </w:tabs>
    </w:pPr>
  </w:p>
  <w:p w14:paraId="0B9E0952" w14:textId="77777777" w:rsidR="0082016C" w:rsidRDefault="0082016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85A25E" w14:textId="386221F0" w:rsidR="0004455F" w:rsidRDefault="0004455F">
    <w:r>
      <w:rPr>
        <w:noProof/>
      </w:rPr>
      <mc:AlternateContent>
        <mc:Choice Requires="wps">
          <w:drawing>
            <wp:anchor distT="0" distB="0" distL="114300" distR="114300" simplePos="0" relativeHeight="251661316" behindDoc="0" locked="0" layoutInCell="1" allowOverlap="1" wp14:anchorId="54EDEBC0" wp14:editId="05F00368">
              <wp:simplePos x="0" y="0"/>
              <wp:positionH relativeFrom="column">
                <wp:posOffset>-612140</wp:posOffset>
              </wp:positionH>
              <wp:positionV relativeFrom="paragraph">
                <wp:posOffset>306070</wp:posOffset>
              </wp:positionV>
              <wp:extent cx="6448425" cy="0"/>
              <wp:effectExtent l="19050" t="19050" r="9525" b="38100"/>
              <wp:wrapNone/>
              <wp:docPr id="721159185" name="Conector recto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a:off x="0" y="0"/>
                        <a:ext cx="6448425" cy="0"/>
                      </a:xfrm>
                      <a:prstGeom prst="line">
                        <a:avLst/>
                      </a:prstGeom>
                      <a:ln w="57150">
                        <a:solidFill>
                          <a:srgbClr val="EE712D"/>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14="http://schemas.microsoft.com/office/drawing/2010/main" xmlns:pic="http://schemas.openxmlformats.org/drawingml/2006/picture" xmlns:adec="http://schemas.microsoft.com/office/drawing/2017/decorative" xmlns:a="http://schemas.openxmlformats.org/drawingml/2006/main">
          <w:pict w14:anchorId="2B5998EB">
            <v:line id="Conector recto 11" style="position:absolute;flip:x;z-index:2516613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alt="&quot;&quot;" o:spid="_x0000_s1026" strokecolor="#ee712d" strokeweight="4.5pt" from="-48.2pt,24.1pt" to="459.55pt,24.1pt" w14:anchorId="302F01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">
              <v:stroke joinstyle="miter"/>
            </v:line>
          </w:pict>
        </mc:Fallback>
      </mc:AlternateContent>
    </w:r>
    <w:r>
      <w:rPr>
        <w:noProof/>
      </w:rPr>
      <mc:AlternateContent>
        <mc:Choice Requires="wps">
          <w:drawing>
            <wp:anchor distT="45720" distB="45720" distL="114300" distR="114300" simplePos="0" relativeHeight="251663364" behindDoc="0" locked="0" layoutInCell="1" allowOverlap="1" wp14:anchorId="7F11AA44" wp14:editId="63BF60EE">
              <wp:simplePos x="0" y="0"/>
              <wp:positionH relativeFrom="column">
                <wp:posOffset>1445260</wp:posOffset>
              </wp:positionH>
              <wp:positionV relativeFrom="paragraph">
                <wp:posOffset>10795</wp:posOffset>
              </wp:positionV>
              <wp:extent cx="4400550"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0550" cy="1404620"/>
                      </a:xfrm>
                      <a:prstGeom prst="rect">
                        <a:avLst/>
                      </a:prstGeom>
                      <a:noFill/>
                      <a:ln w="9525">
                        <a:noFill/>
                        <a:miter lim="800000"/>
                        <a:headEnd/>
                        <a:tailEnd/>
                      </a:ln>
                    </wps:spPr>
                    <wps:txbx>
                      <w:txbxContent>
                        <w:p w14:paraId="234C4B1E" w14:textId="6293770C" w:rsidR="003F0521" w:rsidRPr="003F0521" w:rsidRDefault="00751218" w:rsidP="003F0521">
                          <w:pPr>
                            <w:pStyle w:val="TEXTOENCABEZADO"/>
                          </w:pPr>
                          <w:r w:rsidRPr="00751218">
                            <w:t>PLAN DE ASIGNATURA</w:t>
                          </w:r>
                          <w:r w:rsidR="00DD1C0B">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F11AA44" id="_x0000_t202" coordsize="21600,21600" o:spt="202" path="m,l,21600r21600,l21600,xe">
              <v:stroke joinstyle="miter"/>
              <v:path gradientshapeok="t" o:connecttype="rect"/>
            </v:shapetype>
            <v:shape id="_x0000_s1030" type="#_x0000_t202" style="position:absolute;margin-left:113.8pt;margin-top:.85pt;width:346.5pt;height:110.6pt;z-index:2516633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" filled="f" stroked="f">
              <v:textbox style="mso-fit-shape-to-text:t">
                <w:txbxContent>
                  <w:p w14:paraId="234C4B1E" w14:textId="6293770C" w:rsidR="003F0521" w:rsidRPr="003F0521" w:rsidRDefault="00751218" w:rsidP="003F0521">
                    <w:pPr>
                      <w:pStyle w:val="TEXTOENCABEZADO"/>
                    </w:pPr>
                    <w:r w:rsidRPr="00751218">
                      <w:t>PLAN DE ASIGNATURA</w:t>
                    </w:r>
                    <w:r w:rsidR="00DD1C0B">
                      <w:t xml:space="preserve"> </w:t>
                    </w:r>
                  </w:p>
                </w:txbxContent>
              </v:textbox>
              <w10:wrap type="square"/>
            </v:shape>
          </w:pict>
        </mc:Fallback>
      </mc:AlternateContent>
    </w:r>
    <w:r>
      <w:rPr>
        <w:noProof/>
      </w:rPr>
      <w:drawing>
        <wp:anchor distT="0" distB="0" distL="114300" distR="114300" simplePos="0" relativeHeight="251660292" behindDoc="0" locked="0" layoutInCell="1" allowOverlap="1" wp14:anchorId="5A37246A" wp14:editId="3FF6747C">
          <wp:simplePos x="0" y="0"/>
          <wp:positionH relativeFrom="column">
            <wp:posOffset>5931535</wp:posOffset>
          </wp:positionH>
          <wp:positionV relativeFrom="paragraph">
            <wp:posOffset>-185420</wp:posOffset>
          </wp:positionV>
          <wp:extent cx="998220" cy="579120"/>
          <wp:effectExtent l="0" t="0" r="0" b="0"/>
          <wp:wrapNone/>
          <wp:docPr id="1369915912"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15912" name="Imagen 4">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8220" cy="57912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4143" behindDoc="0" locked="0" layoutInCell="1" allowOverlap="1" wp14:anchorId="143A4CEB" wp14:editId="6CDF93B5">
              <wp:simplePos x="0" y="0"/>
              <wp:positionH relativeFrom="page">
                <wp:posOffset>0</wp:posOffset>
              </wp:positionH>
              <wp:positionV relativeFrom="paragraph">
                <wp:posOffset>-438150</wp:posOffset>
              </wp:positionV>
              <wp:extent cx="7772400" cy="800100"/>
              <wp:effectExtent l="0" t="0" r="0" b="0"/>
              <wp:wrapNone/>
              <wp:docPr id="1872336312" name="Rectángul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8001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w14:anchorId="008C76F1">
            <v:rect id="Rectángulo 10" style="position:absolute;margin-left:0;margin-top:-34.5pt;width:612pt;height:63pt;z-index:251654143;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alt="&quot;&quot;" o:spid="_x0000_s1026" fillcolor="white [3212]" stroked="f" strokeweight="1pt" w14:anchorId="6CBA08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">
              <w10:wrap anchorx="page"/>
            </v:rect>
          </w:pict>
        </mc:Fallback>
      </mc:AlternateContent>
    </w:r>
  </w:p>
  <w:p w14:paraId="7CB615A4" w14:textId="77777777" w:rsidR="0004455F" w:rsidRDefault="0004455F"/>
  <w:p w14:paraId="12A49E69" w14:textId="7E01ECC0" w:rsidR="003F0521" w:rsidRDefault="003F0521"/>
  <w:p w14:paraId="03FE4579" w14:textId="23E290E2" w:rsidR="00B10222" w:rsidRDefault="00B10222"/>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694539" w14:textId="0F7E0FB5" w:rsidR="00F1155C" w:rsidRDefault="00F1155C" w:rsidP="00F1155C">
    <w:pPr>
      <w:pStyle w:val="Encabezado"/>
      <w:tabs>
        <w:tab w:val="clear" w:pos="4419"/>
      </w:tabs>
    </w:pPr>
    <w:r>
      <w:rPr>
        <w:noProof/>
      </w:rPr>
      <mc:AlternateContent>
        <mc:Choice Requires="wps">
          <w:drawing>
            <wp:anchor distT="45720" distB="45720" distL="114300" distR="114300" simplePos="0" relativeHeight="251669508" behindDoc="0" locked="0" layoutInCell="1" allowOverlap="1" wp14:anchorId="1FAFB30A" wp14:editId="27D5E08A">
              <wp:simplePos x="0" y="0"/>
              <wp:positionH relativeFrom="column">
                <wp:posOffset>1423946</wp:posOffset>
              </wp:positionH>
              <wp:positionV relativeFrom="paragraph">
                <wp:posOffset>12617</wp:posOffset>
              </wp:positionV>
              <wp:extent cx="4400550" cy="1404620"/>
              <wp:effectExtent l="0" t="0" r="0" b="2540"/>
              <wp:wrapSquare wrapText="bothSides"/>
              <wp:docPr id="1051658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0550" cy="1404620"/>
                      </a:xfrm>
                      <a:prstGeom prst="rect">
                        <a:avLst/>
                      </a:prstGeom>
                      <a:noFill/>
                      <a:ln w="9525">
                        <a:noFill/>
                        <a:miter lim="800000"/>
                        <a:headEnd/>
                        <a:tailEnd/>
                      </a:ln>
                    </wps:spPr>
                    <wps:txbx>
                      <w:txbxContent>
                        <w:p w14:paraId="19CBB474" w14:textId="51704E39" w:rsidR="00F1155C" w:rsidRPr="003F0521" w:rsidRDefault="00F1155C" w:rsidP="00F1155C">
                          <w:pPr>
                            <w:pStyle w:val="TEXTOENCABEZADO"/>
                          </w:pPr>
                          <w:r w:rsidRPr="00751218">
                            <w:t>PLAN DE ASIGNATURA</w:t>
                          </w:r>
                          <w: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FAFB30A" id="_x0000_t202" coordsize="21600,21600" o:spt="202" path="m,l,21600r21600,l21600,xe">
              <v:stroke joinstyle="miter"/>
              <v:path gradientshapeok="t" o:connecttype="rect"/>
            </v:shapetype>
            <v:shape id="_x0000_s1031" type="#_x0000_t202" style="position:absolute;margin-left:112.1pt;margin-top:1pt;width:346.5pt;height:110.6pt;z-index:2516695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" filled="f" stroked="f">
              <v:textbox style="mso-fit-shape-to-text:t">
                <w:txbxContent>
                  <w:p w14:paraId="19CBB474" w14:textId="51704E39" w:rsidR="00F1155C" w:rsidRPr="003F0521" w:rsidRDefault="00F1155C" w:rsidP="00F1155C">
                    <w:pPr>
                      <w:pStyle w:val="TEXTOENCABEZADO"/>
                    </w:pPr>
                    <w:r w:rsidRPr="00751218">
                      <w:t>PLAN DE ASIGNATURA</w:t>
                    </w:r>
                    <w:r>
                      <w:t xml:space="preserve"> </w:t>
                    </w:r>
                  </w:p>
                </w:txbxContent>
              </v:textbox>
              <w10:wrap type="square"/>
            </v:shape>
          </w:pict>
        </mc:Fallback>
      </mc:AlternateContent>
    </w:r>
    <w:r>
      <w:rPr>
        <w:noProof/>
      </w:rPr>
      <mc:AlternateContent>
        <mc:Choice Requires="wps">
          <w:drawing>
            <wp:anchor distT="0" distB="0" distL="114300" distR="114300" simplePos="0" relativeHeight="251666436" behindDoc="0" locked="0" layoutInCell="1" allowOverlap="1" wp14:anchorId="7410A004" wp14:editId="722D3AC3">
              <wp:simplePos x="0" y="0"/>
              <wp:positionH relativeFrom="page">
                <wp:posOffset>21590</wp:posOffset>
              </wp:positionH>
              <wp:positionV relativeFrom="paragraph">
                <wp:posOffset>-443865</wp:posOffset>
              </wp:positionV>
              <wp:extent cx="7772400" cy="800100"/>
              <wp:effectExtent l="0" t="0" r="0" b="0"/>
              <wp:wrapNone/>
              <wp:docPr id="1256204917" name="Rectángul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8001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w14:anchorId="5F5FB79D">
            <v:rect id="Rectángulo 10" style="position:absolute;margin-left:1.7pt;margin-top:-34.95pt;width:612pt;height:63pt;z-index:25166643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alt="&quot;&quot;" o:spid="_x0000_s1026" fillcolor="white [3212]" stroked="f" strokeweight="1pt" w14:anchorId="6AA48A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">
              <w10:wrap anchorx="page"/>
            </v:rect>
          </w:pict>
        </mc:Fallback>
      </mc:AlternateContent>
    </w:r>
    <w:r>
      <w:rPr>
        <w:noProof/>
      </w:rPr>
      <w:drawing>
        <wp:anchor distT="0" distB="0" distL="114300" distR="114300" simplePos="0" relativeHeight="251667460" behindDoc="0" locked="0" layoutInCell="1" allowOverlap="1" wp14:anchorId="393CA7C0" wp14:editId="0D59AB5E">
          <wp:simplePos x="0" y="0"/>
          <wp:positionH relativeFrom="column">
            <wp:posOffset>5953125</wp:posOffset>
          </wp:positionH>
          <wp:positionV relativeFrom="paragraph">
            <wp:posOffset>-191135</wp:posOffset>
          </wp:positionV>
          <wp:extent cx="998220" cy="579120"/>
          <wp:effectExtent l="0" t="0" r="0" b="0"/>
          <wp:wrapNone/>
          <wp:docPr id="912635995"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15912" name="Imagen 4">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8220" cy="57912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8484" behindDoc="0" locked="0" layoutInCell="1" allowOverlap="1" wp14:anchorId="75B28C73" wp14:editId="179013F0">
              <wp:simplePos x="0" y="0"/>
              <wp:positionH relativeFrom="column">
                <wp:posOffset>-590550</wp:posOffset>
              </wp:positionH>
              <wp:positionV relativeFrom="paragraph">
                <wp:posOffset>319405</wp:posOffset>
              </wp:positionV>
              <wp:extent cx="6448425" cy="0"/>
              <wp:effectExtent l="19050" t="19050" r="9525" b="38100"/>
              <wp:wrapNone/>
              <wp:docPr id="225605415" name="Conector recto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a:off x="0" y="0"/>
                        <a:ext cx="6448425" cy="0"/>
                      </a:xfrm>
                      <a:prstGeom prst="line">
                        <a:avLst/>
                      </a:prstGeom>
                      <a:ln w="57150">
                        <a:solidFill>
                          <a:srgbClr val="EE712D"/>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14="http://schemas.microsoft.com/office/drawing/2010/main" xmlns:pic="http://schemas.openxmlformats.org/drawingml/2006/picture" xmlns:adec="http://schemas.microsoft.com/office/drawing/2017/decorative" xmlns:a="http://schemas.openxmlformats.org/drawingml/2006/main">
          <w:pict w14:anchorId="5F17A848">
            <v:line id="Conector recto 11" style="position:absolute;flip:x;z-index:2516684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alt="&quot;&quot;" o:spid="_x0000_s1026" strokecolor="#ee712d" strokeweight="4.5pt" from="-46.5pt,25.15pt" to="461.25pt,25.15pt" w14:anchorId="59D6B4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">
              <v:stroke joinstyle="miter"/>
            </v:line>
          </w:pict>
        </mc:Fallback>
      </mc:AlternateContent>
    </w:r>
  </w:p>
  <w:p w14:paraId="4E9F306A" w14:textId="1DA1C740" w:rsidR="00F1155C" w:rsidRDefault="00F1155C" w:rsidP="00F1155C">
    <w:pPr>
      <w:pStyle w:val="Encabezado"/>
      <w:tabs>
        <w:tab w:val="clear" w:pos="4419"/>
      </w:tabs>
    </w:pPr>
  </w:p>
  <w:p w14:paraId="48BCD111" w14:textId="77777777" w:rsidR="00F1155C" w:rsidRDefault="00F1155C" w:rsidP="00F1155C">
    <w:pPr>
      <w:pStyle w:val="Encabezado"/>
      <w:tabs>
        <w:tab w:val="clear" w:pos="4419"/>
      </w:tabs>
    </w:pPr>
  </w:p>
  <w:p w14:paraId="2302DBCB" w14:textId="767996D5" w:rsidR="6232A5D1" w:rsidRPr="00F1155C" w:rsidRDefault="6232A5D1" w:rsidP="00F1155C">
    <w:pPr>
      <w:pStyle w:val="Encabezado"/>
      <w:tabs>
        <w:tab w:val="clear" w:pos="441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35986"/>
    <w:multiLevelType w:val="hybridMultilevel"/>
    <w:tmpl w:val="E62A70BC"/>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074E79BC"/>
    <w:multiLevelType w:val="hybridMultilevel"/>
    <w:tmpl w:val="5804F188"/>
    <w:lvl w:ilvl="0" w:tplc="F1CA6ACA">
      <w:start w:val="2"/>
      <w:numFmt w:val="bullet"/>
      <w:lvlText w:val="-"/>
      <w:lvlJc w:val="left"/>
      <w:pPr>
        <w:ind w:left="720" w:hanging="360"/>
      </w:pPr>
      <w:rPr>
        <w:rFonts w:ascii="Barlow" w:eastAsia="Times New Roman" w:hAnsi="Barlow" w:cstheme="majorHAns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152C6660"/>
    <w:multiLevelType w:val="hybridMultilevel"/>
    <w:tmpl w:val="71D4618C"/>
    <w:lvl w:ilvl="0" w:tplc="2C16BFAE">
      <w:numFmt w:val="bullet"/>
      <w:lvlText w:val="•"/>
      <w:lvlJc w:val="left"/>
      <w:pPr>
        <w:ind w:left="360" w:hanging="360"/>
      </w:pPr>
      <w:rPr>
        <w:rFonts w:ascii="Verdana" w:eastAsiaTheme="minorEastAsia" w:hAnsi="Verdana"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1FC87AAA"/>
    <w:multiLevelType w:val="hybridMultilevel"/>
    <w:tmpl w:val="2A08EDE6"/>
    <w:lvl w:ilvl="0" w:tplc="C7FA42EE">
      <w:start w:val="1"/>
      <w:numFmt w:val="bullet"/>
      <w:pStyle w:val="BULLET"/>
      <w:lvlText w:val=""/>
      <w:lvlJc w:val="left"/>
      <w:pPr>
        <w:ind w:left="720" w:hanging="360"/>
      </w:pPr>
      <w:rPr>
        <w:rFonts w:ascii="Symbol" w:hAnsi="Symbol" w:hint="default"/>
        <w:color w:val="009EA3"/>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D990C92"/>
    <w:multiLevelType w:val="hybridMultilevel"/>
    <w:tmpl w:val="1554899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33D1091A"/>
    <w:multiLevelType w:val="hybridMultilevel"/>
    <w:tmpl w:val="A13AC556"/>
    <w:lvl w:ilvl="0" w:tplc="2C16BFAE">
      <w:numFmt w:val="bullet"/>
      <w:lvlText w:val="•"/>
      <w:lvlJc w:val="left"/>
      <w:pPr>
        <w:ind w:left="360" w:hanging="360"/>
      </w:pPr>
      <w:rPr>
        <w:rFonts w:ascii="Verdana" w:eastAsiaTheme="minorEastAsia" w:hAnsi="Verdana" w:cs="Aria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6" w15:restartNumberingAfterBreak="0">
    <w:nsid w:val="40D205D5"/>
    <w:multiLevelType w:val="hybridMultilevel"/>
    <w:tmpl w:val="BBA4176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461A1B54"/>
    <w:multiLevelType w:val="hybridMultilevel"/>
    <w:tmpl w:val="33103F06"/>
    <w:lvl w:ilvl="0" w:tplc="2C16BFAE">
      <w:numFmt w:val="bullet"/>
      <w:lvlText w:val="•"/>
      <w:lvlJc w:val="left"/>
      <w:pPr>
        <w:ind w:left="360" w:hanging="360"/>
      </w:pPr>
      <w:rPr>
        <w:rFonts w:ascii="Verdana" w:eastAsiaTheme="minorEastAsia" w:hAnsi="Verdana"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463349E3"/>
    <w:multiLevelType w:val="hybridMultilevel"/>
    <w:tmpl w:val="20DAC91A"/>
    <w:lvl w:ilvl="0" w:tplc="E9F4B9FC">
      <w:start w:val="1"/>
      <w:numFmt w:val="bullet"/>
      <w:pStyle w:val="BULLET2"/>
      <w:lvlText w:val=""/>
      <w:lvlJc w:val="left"/>
      <w:pPr>
        <w:ind w:left="1068" w:hanging="360"/>
      </w:pPr>
      <w:rPr>
        <w:rFonts w:ascii="Symbol" w:hAnsi="Symbol" w:hint="default"/>
        <w:color w:val="009999"/>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9" w15:restartNumberingAfterBreak="0">
    <w:nsid w:val="63395CEE"/>
    <w:multiLevelType w:val="hybridMultilevel"/>
    <w:tmpl w:val="8EF0F36C"/>
    <w:lvl w:ilvl="0" w:tplc="040A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6C52476B"/>
    <w:multiLevelType w:val="hybridMultilevel"/>
    <w:tmpl w:val="4162BD20"/>
    <w:lvl w:ilvl="0" w:tplc="E9F4B9FC">
      <w:start w:val="1"/>
      <w:numFmt w:val="bullet"/>
      <w:lvlText w:val=""/>
      <w:lvlJc w:val="left"/>
      <w:pPr>
        <w:ind w:left="720" w:hanging="360"/>
      </w:pPr>
      <w:rPr>
        <w:rFonts w:ascii="Symbol" w:hAnsi="Symbol" w:hint="default"/>
        <w:color w:val="009999"/>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9469380">
    <w:abstractNumId w:val="3"/>
  </w:num>
  <w:num w:numId="2" w16cid:durableId="1610812362">
    <w:abstractNumId w:val="8"/>
  </w:num>
  <w:num w:numId="3" w16cid:durableId="1518806560">
    <w:abstractNumId w:val="10"/>
  </w:num>
  <w:num w:numId="4" w16cid:durableId="1336148110">
    <w:abstractNumId w:val="1"/>
  </w:num>
  <w:num w:numId="5" w16cid:durableId="1090085164">
    <w:abstractNumId w:val="4"/>
  </w:num>
  <w:num w:numId="6" w16cid:durableId="1936212084">
    <w:abstractNumId w:val="9"/>
  </w:num>
  <w:num w:numId="7" w16cid:durableId="1180581811">
    <w:abstractNumId w:val="0"/>
  </w:num>
  <w:num w:numId="8" w16cid:durableId="861094560">
    <w:abstractNumId w:val="6"/>
  </w:num>
  <w:num w:numId="9" w16cid:durableId="1777289464">
    <w:abstractNumId w:val="5"/>
  </w:num>
  <w:num w:numId="10" w16cid:durableId="754859856">
    <w:abstractNumId w:val="2"/>
  </w:num>
  <w:num w:numId="11" w16cid:durableId="145434874">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activeWritingStyle w:appName="MSWord" w:lang="es-PR" w:vendorID="64" w:dllVersion="0" w:nlCheck="1" w:checkStyle="0"/>
  <w:activeWritingStyle w:appName="MSWord" w:lang="es-ES" w:vendorID="64" w:dllVersion="0" w:nlCheck="1" w:checkStyle="0"/>
  <w:activeWritingStyle w:appName="MSWord" w:lang="pt-BR" w:vendorID="64" w:dllVersion="0" w:nlCheck="1" w:checkStyle="0"/>
  <w:activeWritingStyle w:appName="MSWord" w:lang="en-US" w:vendorID="64" w:dllVersion="0" w:nlCheck="1" w:checkStyle="0"/>
  <w:activeWritingStyle w:appName="MSWord" w:lang="es-ES_tradnl" w:vendorID="64" w:dllVersion="0" w:nlCheck="1" w:checkStyle="0"/>
  <w:proofState w:spelling="clean" w:grammar="clean"/>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4"/>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8E2"/>
    <w:rsid w:val="00002EC5"/>
    <w:rsid w:val="00002F8F"/>
    <w:rsid w:val="000076C5"/>
    <w:rsid w:val="00007B15"/>
    <w:rsid w:val="00011D13"/>
    <w:rsid w:val="00012535"/>
    <w:rsid w:val="00017F1D"/>
    <w:rsid w:val="00020BBC"/>
    <w:rsid w:val="000273CA"/>
    <w:rsid w:val="00037670"/>
    <w:rsid w:val="0004455F"/>
    <w:rsid w:val="000476D6"/>
    <w:rsid w:val="000501CA"/>
    <w:rsid w:val="00051DA2"/>
    <w:rsid w:val="00060E4A"/>
    <w:rsid w:val="00062448"/>
    <w:rsid w:val="000638B2"/>
    <w:rsid w:val="00067AF3"/>
    <w:rsid w:val="000715FA"/>
    <w:rsid w:val="00073A10"/>
    <w:rsid w:val="00075CF3"/>
    <w:rsid w:val="00087F73"/>
    <w:rsid w:val="0009038F"/>
    <w:rsid w:val="00093E4C"/>
    <w:rsid w:val="000946D0"/>
    <w:rsid w:val="00097BC4"/>
    <w:rsid w:val="000A3033"/>
    <w:rsid w:val="000A60EA"/>
    <w:rsid w:val="000A6B45"/>
    <w:rsid w:val="000B3D83"/>
    <w:rsid w:val="000C1164"/>
    <w:rsid w:val="000C3D67"/>
    <w:rsid w:val="000C6139"/>
    <w:rsid w:val="000C6D30"/>
    <w:rsid w:val="000C790D"/>
    <w:rsid w:val="000C7FEB"/>
    <w:rsid w:val="000D047B"/>
    <w:rsid w:val="000D12EE"/>
    <w:rsid w:val="000D18D1"/>
    <w:rsid w:val="000D39A9"/>
    <w:rsid w:val="000D39DC"/>
    <w:rsid w:val="000D71A7"/>
    <w:rsid w:val="000D74A8"/>
    <w:rsid w:val="000D7BD5"/>
    <w:rsid w:val="000F7376"/>
    <w:rsid w:val="00103222"/>
    <w:rsid w:val="00106BB5"/>
    <w:rsid w:val="00107EE8"/>
    <w:rsid w:val="00111199"/>
    <w:rsid w:val="0011616E"/>
    <w:rsid w:val="001172B3"/>
    <w:rsid w:val="0013323A"/>
    <w:rsid w:val="001337D3"/>
    <w:rsid w:val="001343E9"/>
    <w:rsid w:val="00137482"/>
    <w:rsid w:val="001512E3"/>
    <w:rsid w:val="00153E4D"/>
    <w:rsid w:val="00153F89"/>
    <w:rsid w:val="0015638C"/>
    <w:rsid w:val="001566DA"/>
    <w:rsid w:val="00165659"/>
    <w:rsid w:val="00173435"/>
    <w:rsid w:val="0017572B"/>
    <w:rsid w:val="00176756"/>
    <w:rsid w:val="00183F6D"/>
    <w:rsid w:val="001862D3"/>
    <w:rsid w:val="00194797"/>
    <w:rsid w:val="00196C9D"/>
    <w:rsid w:val="0019732F"/>
    <w:rsid w:val="001A4516"/>
    <w:rsid w:val="001B11BD"/>
    <w:rsid w:val="001B5212"/>
    <w:rsid w:val="001B5A54"/>
    <w:rsid w:val="001B60E4"/>
    <w:rsid w:val="001B6EEB"/>
    <w:rsid w:val="001C0A61"/>
    <w:rsid w:val="001C3E02"/>
    <w:rsid w:val="001D19DE"/>
    <w:rsid w:val="001D2356"/>
    <w:rsid w:val="001D5086"/>
    <w:rsid w:val="001D553B"/>
    <w:rsid w:val="001D6B0C"/>
    <w:rsid w:val="001E3A9D"/>
    <w:rsid w:val="001E3E0D"/>
    <w:rsid w:val="001E522D"/>
    <w:rsid w:val="001E703D"/>
    <w:rsid w:val="001F1596"/>
    <w:rsid w:val="001F2A29"/>
    <w:rsid w:val="001F2A79"/>
    <w:rsid w:val="001F3552"/>
    <w:rsid w:val="001F671C"/>
    <w:rsid w:val="00203CA9"/>
    <w:rsid w:val="00204106"/>
    <w:rsid w:val="0021155D"/>
    <w:rsid w:val="00211713"/>
    <w:rsid w:val="00214C8B"/>
    <w:rsid w:val="0021517A"/>
    <w:rsid w:val="002174A1"/>
    <w:rsid w:val="00221703"/>
    <w:rsid w:val="00221D9F"/>
    <w:rsid w:val="002235DB"/>
    <w:rsid w:val="00240E21"/>
    <w:rsid w:val="00241E7E"/>
    <w:rsid w:val="002434CC"/>
    <w:rsid w:val="00245E4C"/>
    <w:rsid w:val="00251DF4"/>
    <w:rsid w:val="002522E8"/>
    <w:rsid w:val="00252E8F"/>
    <w:rsid w:val="0025795E"/>
    <w:rsid w:val="00257CC2"/>
    <w:rsid w:val="0026260E"/>
    <w:rsid w:val="002647DD"/>
    <w:rsid w:val="00266623"/>
    <w:rsid w:val="00266BC7"/>
    <w:rsid w:val="00271828"/>
    <w:rsid w:val="00271E5F"/>
    <w:rsid w:val="00275431"/>
    <w:rsid w:val="00275916"/>
    <w:rsid w:val="00275FDC"/>
    <w:rsid w:val="00280CED"/>
    <w:rsid w:val="00281449"/>
    <w:rsid w:val="00286664"/>
    <w:rsid w:val="00297A1F"/>
    <w:rsid w:val="002A0916"/>
    <w:rsid w:val="002A0A7B"/>
    <w:rsid w:val="002B353C"/>
    <w:rsid w:val="002B3D71"/>
    <w:rsid w:val="002C13CE"/>
    <w:rsid w:val="002C61D8"/>
    <w:rsid w:val="002D3012"/>
    <w:rsid w:val="002D7C58"/>
    <w:rsid w:val="002E103C"/>
    <w:rsid w:val="002E21C5"/>
    <w:rsid w:val="002E4DEA"/>
    <w:rsid w:val="002F0E6A"/>
    <w:rsid w:val="002F4476"/>
    <w:rsid w:val="00301E4C"/>
    <w:rsid w:val="00305D69"/>
    <w:rsid w:val="00306768"/>
    <w:rsid w:val="00311D2B"/>
    <w:rsid w:val="0031270F"/>
    <w:rsid w:val="003158BA"/>
    <w:rsid w:val="00325AF0"/>
    <w:rsid w:val="00325DAB"/>
    <w:rsid w:val="00327B81"/>
    <w:rsid w:val="00332C7F"/>
    <w:rsid w:val="003359F6"/>
    <w:rsid w:val="00335BE2"/>
    <w:rsid w:val="00340E09"/>
    <w:rsid w:val="00346383"/>
    <w:rsid w:val="003472A6"/>
    <w:rsid w:val="00360B17"/>
    <w:rsid w:val="00362F6F"/>
    <w:rsid w:val="003707C1"/>
    <w:rsid w:val="00377BD8"/>
    <w:rsid w:val="00381794"/>
    <w:rsid w:val="00383AF7"/>
    <w:rsid w:val="00383FA4"/>
    <w:rsid w:val="00395B2F"/>
    <w:rsid w:val="003A2B82"/>
    <w:rsid w:val="003A71C2"/>
    <w:rsid w:val="003B688C"/>
    <w:rsid w:val="003C08D4"/>
    <w:rsid w:val="003C2D8B"/>
    <w:rsid w:val="003C73B3"/>
    <w:rsid w:val="003C74D3"/>
    <w:rsid w:val="003D221C"/>
    <w:rsid w:val="003D3231"/>
    <w:rsid w:val="003D6967"/>
    <w:rsid w:val="003D7F0B"/>
    <w:rsid w:val="003E12DF"/>
    <w:rsid w:val="003E1D5B"/>
    <w:rsid w:val="003E58C5"/>
    <w:rsid w:val="003E686F"/>
    <w:rsid w:val="003F0521"/>
    <w:rsid w:val="003F0FCD"/>
    <w:rsid w:val="003F32E4"/>
    <w:rsid w:val="003F59A8"/>
    <w:rsid w:val="003F7947"/>
    <w:rsid w:val="004003C3"/>
    <w:rsid w:val="00401904"/>
    <w:rsid w:val="0040285E"/>
    <w:rsid w:val="0040322B"/>
    <w:rsid w:val="004033F0"/>
    <w:rsid w:val="00403B66"/>
    <w:rsid w:val="00407C29"/>
    <w:rsid w:val="00407CEF"/>
    <w:rsid w:val="00410630"/>
    <w:rsid w:val="00411425"/>
    <w:rsid w:val="00411C95"/>
    <w:rsid w:val="004130D3"/>
    <w:rsid w:val="00423D69"/>
    <w:rsid w:val="004241D5"/>
    <w:rsid w:val="004327A1"/>
    <w:rsid w:val="00432E67"/>
    <w:rsid w:val="004374E4"/>
    <w:rsid w:val="00443173"/>
    <w:rsid w:val="00451D5E"/>
    <w:rsid w:val="00452001"/>
    <w:rsid w:val="004631BF"/>
    <w:rsid w:val="00463393"/>
    <w:rsid w:val="004635C0"/>
    <w:rsid w:val="00466A23"/>
    <w:rsid w:val="00467BF1"/>
    <w:rsid w:val="0047059E"/>
    <w:rsid w:val="0047359E"/>
    <w:rsid w:val="00474000"/>
    <w:rsid w:val="00474BB9"/>
    <w:rsid w:val="0047781E"/>
    <w:rsid w:val="00480466"/>
    <w:rsid w:val="00481767"/>
    <w:rsid w:val="004844E0"/>
    <w:rsid w:val="0048492A"/>
    <w:rsid w:val="00486C1E"/>
    <w:rsid w:val="004876DE"/>
    <w:rsid w:val="0049020E"/>
    <w:rsid w:val="00496E89"/>
    <w:rsid w:val="004A49B9"/>
    <w:rsid w:val="004B0911"/>
    <w:rsid w:val="004C2048"/>
    <w:rsid w:val="004C2EB3"/>
    <w:rsid w:val="004C5088"/>
    <w:rsid w:val="004D1D59"/>
    <w:rsid w:val="004D24A0"/>
    <w:rsid w:val="004D2D75"/>
    <w:rsid w:val="004D3229"/>
    <w:rsid w:val="004D5A55"/>
    <w:rsid w:val="004D6BDA"/>
    <w:rsid w:val="004E02E4"/>
    <w:rsid w:val="004E59A7"/>
    <w:rsid w:val="004E6359"/>
    <w:rsid w:val="004E6940"/>
    <w:rsid w:val="004F0B9C"/>
    <w:rsid w:val="004F1B9C"/>
    <w:rsid w:val="004F1BA0"/>
    <w:rsid w:val="004F3FCA"/>
    <w:rsid w:val="00502FE3"/>
    <w:rsid w:val="00505C2B"/>
    <w:rsid w:val="00506FF8"/>
    <w:rsid w:val="00514E18"/>
    <w:rsid w:val="00515392"/>
    <w:rsid w:val="005156CB"/>
    <w:rsid w:val="00515B1F"/>
    <w:rsid w:val="005179E3"/>
    <w:rsid w:val="00525A47"/>
    <w:rsid w:val="00540EF6"/>
    <w:rsid w:val="00541292"/>
    <w:rsid w:val="00541587"/>
    <w:rsid w:val="005464FE"/>
    <w:rsid w:val="005471F4"/>
    <w:rsid w:val="00547BE1"/>
    <w:rsid w:val="005507E1"/>
    <w:rsid w:val="005528C5"/>
    <w:rsid w:val="005530D1"/>
    <w:rsid w:val="00557C38"/>
    <w:rsid w:val="00557D34"/>
    <w:rsid w:val="005650E8"/>
    <w:rsid w:val="00572997"/>
    <w:rsid w:val="0057542B"/>
    <w:rsid w:val="00582D42"/>
    <w:rsid w:val="00582F2D"/>
    <w:rsid w:val="005868A4"/>
    <w:rsid w:val="00591684"/>
    <w:rsid w:val="0059178C"/>
    <w:rsid w:val="005A146A"/>
    <w:rsid w:val="005A265A"/>
    <w:rsid w:val="005A4979"/>
    <w:rsid w:val="005A7752"/>
    <w:rsid w:val="005B510E"/>
    <w:rsid w:val="005C1BEB"/>
    <w:rsid w:val="005C26E0"/>
    <w:rsid w:val="005D01DE"/>
    <w:rsid w:val="005D2616"/>
    <w:rsid w:val="005D2DAC"/>
    <w:rsid w:val="005D3B64"/>
    <w:rsid w:val="005D52C2"/>
    <w:rsid w:val="005D5A3D"/>
    <w:rsid w:val="005D6F74"/>
    <w:rsid w:val="005D7207"/>
    <w:rsid w:val="005D73EC"/>
    <w:rsid w:val="005D7D3E"/>
    <w:rsid w:val="005E39DC"/>
    <w:rsid w:val="005E3B63"/>
    <w:rsid w:val="005E5B48"/>
    <w:rsid w:val="005E6BD4"/>
    <w:rsid w:val="005F716C"/>
    <w:rsid w:val="005F7BA8"/>
    <w:rsid w:val="0060067D"/>
    <w:rsid w:val="006039F8"/>
    <w:rsid w:val="0060713A"/>
    <w:rsid w:val="006131B3"/>
    <w:rsid w:val="0061750A"/>
    <w:rsid w:val="00620797"/>
    <w:rsid w:val="006222D3"/>
    <w:rsid w:val="00622888"/>
    <w:rsid w:val="00622EB0"/>
    <w:rsid w:val="006326D7"/>
    <w:rsid w:val="00633599"/>
    <w:rsid w:val="006504C1"/>
    <w:rsid w:val="006674E5"/>
    <w:rsid w:val="006731E9"/>
    <w:rsid w:val="00673F21"/>
    <w:rsid w:val="00675F74"/>
    <w:rsid w:val="006776AF"/>
    <w:rsid w:val="00677B51"/>
    <w:rsid w:val="006870EC"/>
    <w:rsid w:val="0069761C"/>
    <w:rsid w:val="006B1BBA"/>
    <w:rsid w:val="006C4AAF"/>
    <w:rsid w:val="006C5522"/>
    <w:rsid w:val="006C60AA"/>
    <w:rsid w:val="006D0D68"/>
    <w:rsid w:val="006D31AD"/>
    <w:rsid w:val="006D389F"/>
    <w:rsid w:val="006E0E09"/>
    <w:rsid w:val="006E1543"/>
    <w:rsid w:val="006E7035"/>
    <w:rsid w:val="006E76CF"/>
    <w:rsid w:val="006F4EE5"/>
    <w:rsid w:val="006F5E50"/>
    <w:rsid w:val="00701765"/>
    <w:rsid w:val="007058B9"/>
    <w:rsid w:val="007061AE"/>
    <w:rsid w:val="00712242"/>
    <w:rsid w:val="0072654C"/>
    <w:rsid w:val="00726E1E"/>
    <w:rsid w:val="007321DC"/>
    <w:rsid w:val="00733A12"/>
    <w:rsid w:val="00733EBB"/>
    <w:rsid w:val="00737CEE"/>
    <w:rsid w:val="00740277"/>
    <w:rsid w:val="00742883"/>
    <w:rsid w:val="00743563"/>
    <w:rsid w:val="007452A0"/>
    <w:rsid w:val="00751218"/>
    <w:rsid w:val="00754010"/>
    <w:rsid w:val="00757151"/>
    <w:rsid w:val="00763D12"/>
    <w:rsid w:val="007659FF"/>
    <w:rsid w:val="007727E3"/>
    <w:rsid w:val="007768BC"/>
    <w:rsid w:val="00776A60"/>
    <w:rsid w:val="00780AA3"/>
    <w:rsid w:val="00780EC8"/>
    <w:rsid w:val="007838C8"/>
    <w:rsid w:val="0078427B"/>
    <w:rsid w:val="0078744A"/>
    <w:rsid w:val="00787662"/>
    <w:rsid w:val="00787AA0"/>
    <w:rsid w:val="0079273E"/>
    <w:rsid w:val="00793B1F"/>
    <w:rsid w:val="00794C83"/>
    <w:rsid w:val="00796F24"/>
    <w:rsid w:val="007A1853"/>
    <w:rsid w:val="007A2043"/>
    <w:rsid w:val="007A2981"/>
    <w:rsid w:val="007A3752"/>
    <w:rsid w:val="007A39AA"/>
    <w:rsid w:val="007A52EB"/>
    <w:rsid w:val="007B49A5"/>
    <w:rsid w:val="007C3C3B"/>
    <w:rsid w:val="007D2026"/>
    <w:rsid w:val="007D2682"/>
    <w:rsid w:val="007D3A49"/>
    <w:rsid w:val="007E24FD"/>
    <w:rsid w:val="007E4196"/>
    <w:rsid w:val="007F0615"/>
    <w:rsid w:val="007F0DBA"/>
    <w:rsid w:val="007F601F"/>
    <w:rsid w:val="007F72F8"/>
    <w:rsid w:val="0080021F"/>
    <w:rsid w:val="008013C6"/>
    <w:rsid w:val="0082016C"/>
    <w:rsid w:val="008221E1"/>
    <w:rsid w:val="00827800"/>
    <w:rsid w:val="0083004A"/>
    <w:rsid w:val="008301DF"/>
    <w:rsid w:val="00836D07"/>
    <w:rsid w:val="008461C7"/>
    <w:rsid w:val="00846F60"/>
    <w:rsid w:val="00847236"/>
    <w:rsid w:val="00847EE3"/>
    <w:rsid w:val="008631B0"/>
    <w:rsid w:val="00864BDE"/>
    <w:rsid w:val="0086625E"/>
    <w:rsid w:val="008664B6"/>
    <w:rsid w:val="0087149F"/>
    <w:rsid w:val="00872C2F"/>
    <w:rsid w:val="00872E39"/>
    <w:rsid w:val="00875CE4"/>
    <w:rsid w:val="00876604"/>
    <w:rsid w:val="008766CC"/>
    <w:rsid w:val="00877A93"/>
    <w:rsid w:val="00883188"/>
    <w:rsid w:val="00890797"/>
    <w:rsid w:val="00894C08"/>
    <w:rsid w:val="00894C4D"/>
    <w:rsid w:val="00897EBD"/>
    <w:rsid w:val="008A18A2"/>
    <w:rsid w:val="008A6613"/>
    <w:rsid w:val="008B2CC5"/>
    <w:rsid w:val="008B39FE"/>
    <w:rsid w:val="008C28BE"/>
    <w:rsid w:val="008C315B"/>
    <w:rsid w:val="008C41F3"/>
    <w:rsid w:val="008D051D"/>
    <w:rsid w:val="008D0DD8"/>
    <w:rsid w:val="008D3C93"/>
    <w:rsid w:val="008D48C6"/>
    <w:rsid w:val="008E26FA"/>
    <w:rsid w:val="008E38F1"/>
    <w:rsid w:val="008E39A5"/>
    <w:rsid w:val="008E480C"/>
    <w:rsid w:val="008E6377"/>
    <w:rsid w:val="008E79D1"/>
    <w:rsid w:val="008F068E"/>
    <w:rsid w:val="008F0BE7"/>
    <w:rsid w:val="008F0D4A"/>
    <w:rsid w:val="008F192D"/>
    <w:rsid w:val="008F6A9D"/>
    <w:rsid w:val="008F7938"/>
    <w:rsid w:val="00900D48"/>
    <w:rsid w:val="00903FCF"/>
    <w:rsid w:val="009069E8"/>
    <w:rsid w:val="0091143F"/>
    <w:rsid w:val="009238FA"/>
    <w:rsid w:val="009258B2"/>
    <w:rsid w:val="0092725E"/>
    <w:rsid w:val="00931900"/>
    <w:rsid w:val="00940CB6"/>
    <w:rsid w:val="00944870"/>
    <w:rsid w:val="00950731"/>
    <w:rsid w:val="00951121"/>
    <w:rsid w:val="00954898"/>
    <w:rsid w:val="00955762"/>
    <w:rsid w:val="00955E84"/>
    <w:rsid w:val="00957036"/>
    <w:rsid w:val="00963974"/>
    <w:rsid w:val="009674D1"/>
    <w:rsid w:val="009675BA"/>
    <w:rsid w:val="00975F18"/>
    <w:rsid w:val="009762BE"/>
    <w:rsid w:val="0097700C"/>
    <w:rsid w:val="00977837"/>
    <w:rsid w:val="00977917"/>
    <w:rsid w:val="00986B8B"/>
    <w:rsid w:val="00986D32"/>
    <w:rsid w:val="00986D47"/>
    <w:rsid w:val="00987153"/>
    <w:rsid w:val="009901BE"/>
    <w:rsid w:val="0099058B"/>
    <w:rsid w:val="00993332"/>
    <w:rsid w:val="009C0142"/>
    <w:rsid w:val="009C08E2"/>
    <w:rsid w:val="009C7E46"/>
    <w:rsid w:val="009D0019"/>
    <w:rsid w:val="009D0464"/>
    <w:rsid w:val="009D4916"/>
    <w:rsid w:val="009E28BB"/>
    <w:rsid w:val="009E4144"/>
    <w:rsid w:val="009E5E66"/>
    <w:rsid w:val="009E69C9"/>
    <w:rsid w:val="009E705F"/>
    <w:rsid w:val="009F4546"/>
    <w:rsid w:val="009F4AC4"/>
    <w:rsid w:val="009F4FF4"/>
    <w:rsid w:val="009F626F"/>
    <w:rsid w:val="009F779F"/>
    <w:rsid w:val="00A0274C"/>
    <w:rsid w:val="00A0290C"/>
    <w:rsid w:val="00A04F9A"/>
    <w:rsid w:val="00A05D33"/>
    <w:rsid w:val="00A06A91"/>
    <w:rsid w:val="00A06F14"/>
    <w:rsid w:val="00A10943"/>
    <w:rsid w:val="00A11298"/>
    <w:rsid w:val="00A118DE"/>
    <w:rsid w:val="00A1318A"/>
    <w:rsid w:val="00A14513"/>
    <w:rsid w:val="00A14A42"/>
    <w:rsid w:val="00A20FFD"/>
    <w:rsid w:val="00A22C5F"/>
    <w:rsid w:val="00A23B9E"/>
    <w:rsid w:val="00A277A1"/>
    <w:rsid w:val="00A47213"/>
    <w:rsid w:val="00A543EC"/>
    <w:rsid w:val="00A57F07"/>
    <w:rsid w:val="00A656C7"/>
    <w:rsid w:val="00A672B0"/>
    <w:rsid w:val="00A70E13"/>
    <w:rsid w:val="00A725AC"/>
    <w:rsid w:val="00A75885"/>
    <w:rsid w:val="00A75DF7"/>
    <w:rsid w:val="00A7749B"/>
    <w:rsid w:val="00A82747"/>
    <w:rsid w:val="00A83182"/>
    <w:rsid w:val="00A913A8"/>
    <w:rsid w:val="00AA08BA"/>
    <w:rsid w:val="00AA311B"/>
    <w:rsid w:val="00AA5270"/>
    <w:rsid w:val="00AA7308"/>
    <w:rsid w:val="00AB0FBC"/>
    <w:rsid w:val="00AB6AF4"/>
    <w:rsid w:val="00AC00DD"/>
    <w:rsid w:val="00AC1CD3"/>
    <w:rsid w:val="00AC3912"/>
    <w:rsid w:val="00AC5876"/>
    <w:rsid w:val="00AC58AC"/>
    <w:rsid w:val="00AD2339"/>
    <w:rsid w:val="00AD36D4"/>
    <w:rsid w:val="00AD5E68"/>
    <w:rsid w:val="00AD75E7"/>
    <w:rsid w:val="00AE13A6"/>
    <w:rsid w:val="00AE2FA0"/>
    <w:rsid w:val="00AE4298"/>
    <w:rsid w:val="00AE6548"/>
    <w:rsid w:val="00AF054E"/>
    <w:rsid w:val="00AF1F56"/>
    <w:rsid w:val="00AF30B8"/>
    <w:rsid w:val="00B034B2"/>
    <w:rsid w:val="00B04E97"/>
    <w:rsid w:val="00B05DD5"/>
    <w:rsid w:val="00B075E4"/>
    <w:rsid w:val="00B10222"/>
    <w:rsid w:val="00B1045C"/>
    <w:rsid w:val="00B11AF3"/>
    <w:rsid w:val="00B1407F"/>
    <w:rsid w:val="00B15CB4"/>
    <w:rsid w:val="00B22170"/>
    <w:rsid w:val="00B239D5"/>
    <w:rsid w:val="00B2537A"/>
    <w:rsid w:val="00B2718B"/>
    <w:rsid w:val="00B27699"/>
    <w:rsid w:val="00B27C6A"/>
    <w:rsid w:val="00B30BCB"/>
    <w:rsid w:val="00B32BC2"/>
    <w:rsid w:val="00B32CCC"/>
    <w:rsid w:val="00B35275"/>
    <w:rsid w:val="00B373BD"/>
    <w:rsid w:val="00B412FD"/>
    <w:rsid w:val="00B4420E"/>
    <w:rsid w:val="00B455A3"/>
    <w:rsid w:val="00B45A07"/>
    <w:rsid w:val="00B57F92"/>
    <w:rsid w:val="00B61336"/>
    <w:rsid w:val="00B75FBA"/>
    <w:rsid w:val="00B765E4"/>
    <w:rsid w:val="00B76648"/>
    <w:rsid w:val="00B76B77"/>
    <w:rsid w:val="00B77318"/>
    <w:rsid w:val="00B776C3"/>
    <w:rsid w:val="00B77E3F"/>
    <w:rsid w:val="00B87275"/>
    <w:rsid w:val="00B87B52"/>
    <w:rsid w:val="00B87C97"/>
    <w:rsid w:val="00B911E2"/>
    <w:rsid w:val="00B95152"/>
    <w:rsid w:val="00B96E97"/>
    <w:rsid w:val="00BB3C56"/>
    <w:rsid w:val="00BB4C09"/>
    <w:rsid w:val="00BB6E1F"/>
    <w:rsid w:val="00BC4566"/>
    <w:rsid w:val="00BC4A1A"/>
    <w:rsid w:val="00BC694C"/>
    <w:rsid w:val="00BD240C"/>
    <w:rsid w:val="00BD5820"/>
    <w:rsid w:val="00BE0ADD"/>
    <w:rsid w:val="00BE1AFD"/>
    <w:rsid w:val="00BE25C6"/>
    <w:rsid w:val="00BE4B3E"/>
    <w:rsid w:val="00BE4F05"/>
    <w:rsid w:val="00BE5533"/>
    <w:rsid w:val="00BE5AD4"/>
    <w:rsid w:val="00BE67D1"/>
    <w:rsid w:val="00BF22AD"/>
    <w:rsid w:val="00BF24CD"/>
    <w:rsid w:val="00BF6354"/>
    <w:rsid w:val="00BF741D"/>
    <w:rsid w:val="00C011FF"/>
    <w:rsid w:val="00C07F8C"/>
    <w:rsid w:val="00C152D6"/>
    <w:rsid w:val="00C219EA"/>
    <w:rsid w:val="00C22422"/>
    <w:rsid w:val="00C22569"/>
    <w:rsid w:val="00C24598"/>
    <w:rsid w:val="00C262EA"/>
    <w:rsid w:val="00C27A95"/>
    <w:rsid w:val="00C30323"/>
    <w:rsid w:val="00C309F0"/>
    <w:rsid w:val="00C35092"/>
    <w:rsid w:val="00C4176A"/>
    <w:rsid w:val="00C43094"/>
    <w:rsid w:val="00C4386F"/>
    <w:rsid w:val="00C50537"/>
    <w:rsid w:val="00C5166E"/>
    <w:rsid w:val="00C51EE5"/>
    <w:rsid w:val="00C51FE2"/>
    <w:rsid w:val="00C532C3"/>
    <w:rsid w:val="00C60B72"/>
    <w:rsid w:val="00C622E0"/>
    <w:rsid w:val="00C638D6"/>
    <w:rsid w:val="00C656E5"/>
    <w:rsid w:val="00C65F8E"/>
    <w:rsid w:val="00C67FC0"/>
    <w:rsid w:val="00C70333"/>
    <w:rsid w:val="00C72098"/>
    <w:rsid w:val="00C74983"/>
    <w:rsid w:val="00C761F1"/>
    <w:rsid w:val="00C768F6"/>
    <w:rsid w:val="00C8216E"/>
    <w:rsid w:val="00C8266B"/>
    <w:rsid w:val="00C85A41"/>
    <w:rsid w:val="00C867EE"/>
    <w:rsid w:val="00C86F76"/>
    <w:rsid w:val="00C87B4C"/>
    <w:rsid w:val="00C87F7E"/>
    <w:rsid w:val="00C91017"/>
    <w:rsid w:val="00C91895"/>
    <w:rsid w:val="00C94CDD"/>
    <w:rsid w:val="00C95F9B"/>
    <w:rsid w:val="00C96163"/>
    <w:rsid w:val="00C97384"/>
    <w:rsid w:val="00CA2246"/>
    <w:rsid w:val="00CA27C3"/>
    <w:rsid w:val="00CA28E7"/>
    <w:rsid w:val="00CA3A91"/>
    <w:rsid w:val="00CA3E29"/>
    <w:rsid w:val="00CA413A"/>
    <w:rsid w:val="00CB16B5"/>
    <w:rsid w:val="00CB1F87"/>
    <w:rsid w:val="00CB6FF0"/>
    <w:rsid w:val="00CB7304"/>
    <w:rsid w:val="00CB7A28"/>
    <w:rsid w:val="00CC227D"/>
    <w:rsid w:val="00CC4B7A"/>
    <w:rsid w:val="00CC6F88"/>
    <w:rsid w:val="00CC707F"/>
    <w:rsid w:val="00CD0345"/>
    <w:rsid w:val="00CD2CF6"/>
    <w:rsid w:val="00CD4362"/>
    <w:rsid w:val="00CE011B"/>
    <w:rsid w:val="00CE1971"/>
    <w:rsid w:val="00CE563B"/>
    <w:rsid w:val="00CE5C12"/>
    <w:rsid w:val="00CF26B7"/>
    <w:rsid w:val="00CF4316"/>
    <w:rsid w:val="00D02CF7"/>
    <w:rsid w:val="00D02EF2"/>
    <w:rsid w:val="00D07190"/>
    <w:rsid w:val="00D127AD"/>
    <w:rsid w:val="00D229C6"/>
    <w:rsid w:val="00D255FE"/>
    <w:rsid w:val="00D31508"/>
    <w:rsid w:val="00D334E3"/>
    <w:rsid w:val="00D34FE2"/>
    <w:rsid w:val="00D404AF"/>
    <w:rsid w:val="00D430E3"/>
    <w:rsid w:val="00D46DC0"/>
    <w:rsid w:val="00D47BF3"/>
    <w:rsid w:val="00D500C9"/>
    <w:rsid w:val="00D504C8"/>
    <w:rsid w:val="00D5546E"/>
    <w:rsid w:val="00D57C2B"/>
    <w:rsid w:val="00D665AF"/>
    <w:rsid w:val="00D67436"/>
    <w:rsid w:val="00D769CA"/>
    <w:rsid w:val="00D76C8E"/>
    <w:rsid w:val="00D80150"/>
    <w:rsid w:val="00D81AC4"/>
    <w:rsid w:val="00D81E13"/>
    <w:rsid w:val="00DA4533"/>
    <w:rsid w:val="00DC4916"/>
    <w:rsid w:val="00DC70A6"/>
    <w:rsid w:val="00DC7FEB"/>
    <w:rsid w:val="00DD1C0B"/>
    <w:rsid w:val="00DD7098"/>
    <w:rsid w:val="00DE0503"/>
    <w:rsid w:val="00DE203F"/>
    <w:rsid w:val="00DE2757"/>
    <w:rsid w:val="00DE6D9D"/>
    <w:rsid w:val="00E0115D"/>
    <w:rsid w:val="00E03A63"/>
    <w:rsid w:val="00E10160"/>
    <w:rsid w:val="00E10B06"/>
    <w:rsid w:val="00E11357"/>
    <w:rsid w:val="00E2091C"/>
    <w:rsid w:val="00E2293E"/>
    <w:rsid w:val="00E2338E"/>
    <w:rsid w:val="00E25B28"/>
    <w:rsid w:val="00E2690F"/>
    <w:rsid w:val="00E26BAD"/>
    <w:rsid w:val="00E37FB2"/>
    <w:rsid w:val="00E43A2B"/>
    <w:rsid w:val="00E52552"/>
    <w:rsid w:val="00E52F4E"/>
    <w:rsid w:val="00E537DD"/>
    <w:rsid w:val="00E54FD0"/>
    <w:rsid w:val="00E56376"/>
    <w:rsid w:val="00E57E36"/>
    <w:rsid w:val="00E6252A"/>
    <w:rsid w:val="00E63B41"/>
    <w:rsid w:val="00E71BB5"/>
    <w:rsid w:val="00E76FFC"/>
    <w:rsid w:val="00E77452"/>
    <w:rsid w:val="00E8026C"/>
    <w:rsid w:val="00E816A9"/>
    <w:rsid w:val="00E8181C"/>
    <w:rsid w:val="00E81825"/>
    <w:rsid w:val="00E82C76"/>
    <w:rsid w:val="00E82EEA"/>
    <w:rsid w:val="00E8703E"/>
    <w:rsid w:val="00E97495"/>
    <w:rsid w:val="00EA35B9"/>
    <w:rsid w:val="00EA67DC"/>
    <w:rsid w:val="00EB07CC"/>
    <w:rsid w:val="00EB30BD"/>
    <w:rsid w:val="00EC146A"/>
    <w:rsid w:val="00EC4C74"/>
    <w:rsid w:val="00EC6D92"/>
    <w:rsid w:val="00ED0B6A"/>
    <w:rsid w:val="00ED50E1"/>
    <w:rsid w:val="00ED7569"/>
    <w:rsid w:val="00EE5B55"/>
    <w:rsid w:val="00EE703D"/>
    <w:rsid w:val="00EF400B"/>
    <w:rsid w:val="00EF4ED2"/>
    <w:rsid w:val="00EF53B4"/>
    <w:rsid w:val="00EF5609"/>
    <w:rsid w:val="00F003BE"/>
    <w:rsid w:val="00F00826"/>
    <w:rsid w:val="00F015FF"/>
    <w:rsid w:val="00F0382B"/>
    <w:rsid w:val="00F1155C"/>
    <w:rsid w:val="00F12B4A"/>
    <w:rsid w:val="00F13DBF"/>
    <w:rsid w:val="00F15886"/>
    <w:rsid w:val="00F23016"/>
    <w:rsid w:val="00F244D8"/>
    <w:rsid w:val="00F303A3"/>
    <w:rsid w:val="00F31992"/>
    <w:rsid w:val="00F31C4C"/>
    <w:rsid w:val="00F34853"/>
    <w:rsid w:val="00F3623A"/>
    <w:rsid w:val="00F37F3E"/>
    <w:rsid w:val="00F429BE"/>
    <w:rsid w:val="00F42C01"/>
    <w:rsid w:val="00F4379F"/>
    <w:rsid w:val="00F437EA"/>
    <w:rsid w:val="00F45173"/>
    <w:rsid w:val="00F47548"/>
    <w:rsid w:val="00F47D11"/>
    <w:rsid w:val="00F556C8"/>
    <w:rsid w:val="00F63B87"/>
    <w:rsid w:val="00F64DE1"/>
    <w:rsid w:val="00F65D79"/>
    <w:rsid w:val="00F70E28"/>
    <w:rsid w:val="00F76962"/>
    <w:rsid w:val="00F80A90"/>
    <w:rsid w:val="00F86789"/>
    <w:rsid w:val="00F871C1"/>
    <w:rsid w:val="00F8725A"/>
    <w:rsid w:val="00F87AE7"/>
    <w:rsid w:val="00F911F1"/>
    <w:rsid w:val="00F978D4"/>
    <w:rsid w:val="00F97B64"/>
    <w:rsid w:val="00FA32DD"/>
    <w:rsid w:val="00FA447C"/>
    <w:rsid w:val="00FB2B23"/>
    <w:rsid w:val="00FB2C2B"/>
    <w:rsid w:val="00FB6BE6"/>
    <w:rsid w:val="00FC2876"/>
    <w:rsid w:val="00FC340F"/>
    <w:rsid w:val="00FD0A27"/>
    <w:rsid w:val="00FD2789"/>
    <w:rsid w:val="00FD2E5F"/>
    <w:rsid w:val="00FD58D6"/>
    <w:rsid w:val="00FE7904"/>
    <w:rsid w:val="00FF0A6F"/>
    <w:rsid w:val="00FF220B"/>
    <w:rsid w:val="00FF45F1"/>
    <w:rsid w:val="00FF47A0"/>
    <w:rsid w:val="0110D560"/>
    <w:rsid w:val="019AB5BE"/>
    <w:rsid w:val="01D9ACBA"/>
    <w:rsid w:val="030E3D00"/>
    <w:rsid w:val="041E97FA"/>
    <w:rsid w:val="047A17A4"/>
    <w:rsid w:val="04EA4E32"/>
    <w:rsid w:val="06AD24F5"/>
    <w:rsid w:val="0848F556"/>
    <w:rsid w:val="0930220C"/>
    <w:rsid w:val="0A305A79"/>
    <w:rsid w:val="0B4F5852"/>
    <w:rsid w:val="0BADBC33"/>
    <w:rsid w:val="0BCC2ADA"/>
    <w:rsid w:val="0CFF2D3A"/>
    <w:rsid w:val="0DAD1FF8"/>
    <w:rsid w:val="11B636D3"/>
    <w:rsid w:val="1448CB8E"/>
    <w:rsid w:val="148E5212"/>
    <w:rsid w:val="158F3ACF"/>
    <w:rsid w:val="15A6AE6B"/>
    <w:rsid w:val="16136CF1"/>
    <w:rsid w:val="163CB4E0"/>
    <w:rsid w:val="1776E7B3"/>
    <w:rsid w:val="183F5B05"/>
    <w:rsid w:val="18618366"/>
    <w:rsid w:val="19631879"/>
    <w:rsid w:val="1A27946A"/>
    <w:rsid w:val="1AED6759"/>
    <w:rsid w:val="1B4A951E"/>
    <w:rsid w:val="1B7174E4"/>
    <w:rsid w:val="1B8493FF"/>
    <w:rsid w:val="1C8773BB"/>
    <w:rsid w:val="1D1E7B1C"/>
    <w:rsid w:val="1E0D24D9"/>
    <w:rsid w:val="205C66D3"/>
    <w:rsid w:val="22197DF2"/>
    <w:rsid w:val="22BD82D4"/>
    <w:rsid w:val="23D7CF94"/>
    <w:rsid w:val="243FA0D8"/>
    <w:rsid w:val="24DDD450"/>
    <w:rsid w:val="257A1297"/>
    <w:rsid w:val="25EC92E6"/>
    <w:rsid w:val="2702DE36"/>
    <w:rsid w:val="272D2585"/>
    <w:rsid w:val="27892DE8"/>
    <w:rsid w:val="285838E4"/>
    <w:rsid w:val="28F23435"/>
    <w:rsid w:val="29EA20BC"/>
    <w:rsid w:val="2CE5BC91"/>
    <w:rsid w:val="2D2BC013"/>
    <w:rsid w:val="30C035D2"/>
    <w:rsid w:val="3130B052"/>
    <w:rsid w:val="31A23E34"/>
    <w:rsid w:val="31BCA9A6"/>
    <w:rsid w:val="32503557"/>
    <w:rsid w:val="35027BC2"/>
    <w:rsid w:val="35756DAE"/>
    <w:rsid w:val="359562E8"/>
    <w:rsid w:val="35AEB26C"/>
    <w:rsid w:val="368370A1"/>
    <w:rsid w:val="394F3AB9"/>
    <w:rsid w:val="397FDCA4"/>
    <w:rsid w:val="3AC3FCB6"/>
    <w:rsid w:val="3ADAB5BD"/>
    <w:rsid w:val="3B91B846"/>
    <w:rsid w:val="3BFA1533"/>
    <w:rsid w:val="3C1F5A5A"/>
    <w:rsid w:val="3DAF1FEA"/>
    <w:rsid w:val="3DD8B3CE"/>
    <w:rsid w:val="3E6BBCC7"/>
    <w:rsid w:val="3EBDE6EB"/>
    <w:rsid w:val="3FFE3901"/>
    <w:rsid w:val="402C8759"/>
    <w:rsid w:val="4065B1D8"/>
    <w:rsid w:val="40CFBB24"/>
    <w:rsid w:val="417D7811"/>
    <w:rsid w:val="41C2D17A"/>
    <w:rsid w:val="435FC804"/>
    <w:rsid w:val="4526CFDB"/>
    <w:rsid w:val="456589F5"/>
    <w:rsid w:val="45AA79F5"/>
    <w:rsid w:val="461677CF"/>
    <w:rsid w:val="46F7E19C"/>
    <w:rsid w:val="46FB21B1"/>
    <w:rsid w:val="4714F2FC"/>
    <w:rsid w:val="47BD4EC8"/>
    <w:rsid w:val="494140BA"/>
    <w:rsid w:val="49AEAC3C"/>
    <w:rsid w:val="4C12BD0B"/>
    <w:rsid w:val="4DD53469"/>
    <w:rsid w:val="4E21B9DC"/>
    <w:rsid w:val="4EB3BD9D"/>
    <w:rsid w:val="4F94B8D9"/>
    <w:rsid w:val="4FB2AD14"/>
    <w:rsid w:val="4FD4D90B"/>
    <w:rsid w:val="5088DB9A"/>
    <w:rsid w:val="51A2A10B"/>
    <w:rsid w:val="53BB02E1"/>
    <w:rsid w:val="54071275"/>
    <w:rsid w:val="5600960A"/>
    <w:rsid w:val="56DF0BE7"/>
    <w:rsid w:val="58830CB7"/>
    <w:rsid w:val="595C09B0"/>
    <w:rsid w:val="5A2DBD82"/>
    <w:rsid w:val="5A3F01D1"/>
    <w:rsid w:val="5AAB2847"/>
    <w:rsid w:val="5C411882"/>
    <w:rsid w:val="5C6839BC"/>
    <w:rsid w:val="5C814BAC"/>
    <w:rsid w:val="5D324079"/>
    <w:rsid w:val="5D4E4D6B"/>
    <w:rsid w:val="5D50EC01"/>
    <w:rsid w:val="5DD63778"/>
    <w:rsid w:val="5EF1A55F"/>
    <w:rsid w:val="6003CC17"/>
    <w:rsid w:val="605D789F"/>
    <w:rsid w:val="60AC55D0"/>
    <w:rsid w:val="6232A5D1"/>
    <w:rsid w:val="625371A0"/>
    <w:rsid w:val="62F1E35E"/>
    <w:rsid w:val="63C2F68A"/>
    <w:rsid w:val="63ECD99D"/>
    <w:rsid w:val="6535AF1F"/>
    <w:rsid w:val="6660E46C"/>
    <w:rsid w:val="67ED51B9"/>
    <w:rsid w:val="698C7BDA"/>
    <w:rsid w:val="69EB3288"/>
    <w:rsid w:val="6BF4ED78"/>
    <w:rsid w:val="6CCA656A"/>
    <w:rsid w:val="6DF0BBF8"/>
    <w:rsid w:val="6E4F8121"/>
    <w:rsid w:val="6F0A20CD"/>
    <w:rsid w:val="6F35D316"/>
    <w:rsid w:val="6F7B264E"/>
    <w:rsid w:val="70C7DF96"/>
    <w:rsid w:val="712CBD70"/>
    <w:rsid w:val="72073743"/>
    <w:rsid w:val="721F097D"/>
    <w:rsid w:val="731AAD5D"/>
    <w:rsid w:val="7349EA53"/>
    <w:rsid w:val="73A307A4"/>
    <w:rsid w:val="74DA5FC5"/>
    <w:rsid w:val="74F617C9"/>
    <w:rsid w:val="755BA6AF"/>
    <w:rsid w:val="76247541"/>
    <w:rsid w:val="77773445"/>
    <w:rsid w:val="7952A7BD"/>
    <w:rsid w:val="7AFD4763"/>
    <w:rsid w:val="7B60A5C0"/>
    <w:rsid w:val="7BC6AB13"/>
    <w:rsid w:val="7CDA5DF1"/>
    <w:rsid w:val="7D03105C"/>
    <w:rsid w:val="7D847A62"/>
    <w:rsid w:val="7DBA7F90"/>
  </w:rsids>
  <m:mathPr>
    <m:mathFont m:val="Cambria Math"/>
    <m:brkBin m:val="before"/>
    <m:brkBinSub m:val="--"/>
    <m:smallFrac m:val="0"/>
    <m:dispDef/>
    <m:lMargin m:val="0"/>
    <m:rMargin m:val="0"/>
    <m:defJc m:val="centerGroup"/>
    <m:wrapIndent m:val="1440"/>
    <m:intLim m:val="subSup"/>
    <m:naryLim m:val="undOvr"/>
  </m:mathPr>
  <w:themeFontLang w:val="es-C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3CA7F0"/>
  <w15:chartTrackingRefBased/>
  <w15:docId w15:val="{7ED198CB-C6A4-4CD7-8057-AB355B97C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A3D"/>
    <w:rPr>
      <w:rFonts w:ascii="Barlow" w:hAnsi="Barlow"/>
    </w:rPr>
  </w:style>
  <w:style w:type="paragraph" w:styleId="Ttulo1">
    <w:name w:val="heading 1"/>
    <w:basedOn w:val="Normal"/>
    <w:next w:val="Normal"/>
    <w:link w:val="Ttulo1Car"/>
    <w:uiPriority w:val="9"/>
    <w:qFormat/>
    <w:rsid w:val="009D0019"/>
    <w:pPr>
      <w:outlineLvl w:val="0"/>
    </w:pPr>
    <w:rPr>
      <w:lang w:eastAsia="es-ES_tradnl"/>
    </w:rPr>
  </w:style>
  <w:style w:type="paragraph" w:styleId="Ttulo2">
    <w:name w:val="heading 2"/>
    <w:basedOn w:val="Ttulo1"/>
    <w:next w:val="Normal"/>
    <w:link w:val="Ttulo2Car"/>
    <w:uiPriority w:val="9"/>
    <w:unhideWhenUsed/>
    <w:qFormat/>
    <w:rsid w:val="009D0019"/>
    <w:pPr>
      <w:outlineLvl w:val="1"/>
    </w:pPr>
  </w:style>
  <w:style w:type="paragraph" w:styleId="Ttulo3">
    <w:name w:val="heading 3"/>
    <w:basedOn w:val="Ttulo2"/>
    <w:next w:val="Normal"/>
    <w:link w:val="Ttulo3Car"/>
    <w:uiPriority w:val="9"/>
    <w:unhideWhenUsed/>
    <w:qFormat/>
    <w:rsid w:val="009D0019"/>
    <w:pPr>
      <w:outlineLvl w:val="2"/>
    </w:pPr>
  </w:style>
  <w:style w:type="paragraph" w:styleId="Ttulo4">
    <w:name w:val="heading 4"/>
    <w:basedOn w:val="Ttulo3"/>
    <w:next w:val="Normal"/>
    <w:link w:val="Ttulo4Car"/>
    <w:uiPriority w:val="9"/>
    <w:unhideWhenUsed/>
    <w:qFormat/>
    <w:rsid w:val="009D0019"/>
    <w:pPr>
      <w:outlineLvl w:val="3"/>
    </w:pPr>
  </w:style>
  <w:style w:type="paragraph" w:styleId="Ttulo5">
    <w:name w:val="heading 5"/>
    <w:basedOn w:val="Ttulo4"/>
    <w:next w:val="Normal"/>
    <w:link w:val="Ttulo5Car"/>
    <w:uiPriority w:val="9"/>
    <w:unhideWhenUsed/>
    <w:qFormat/>
    <w:rsid w:val="009D0019"/>
    <w:pPr>
      <w:outlineLvl w:val="4"/>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11199"/>
    <w:pPr>
      <w:tabs>
        <w:tab w:val="center" w:pos="4419"/>
        <w:tab w:val="right" w:pos="8838"/>
      </w:tabs>
    </w:pPr>
  </w:style>
  <w:style w:type="character" w:customStyle="1" w:styleId="EncabezadoCar">
    <w:name w:val="Encabezado Car"/>
    <w:basedOn w:val="Fuentedeprrafopredeter"/>
    <w:link w:val="Encabezado"/>
    <w:uiPriority w:val="99"/>
    <w:rsid w:val="00111199"/>
  </w:style>
  <w:style w:type="paragraph" w:styleId="Piedepgina">
    <w:name w:val="footer"/>
    <w:basedOn w:val="Normal"/>
    <w:link w:val="PiedepginaCar"/>
    <w:uiPriority w:val="99"/>
    <w:unhideWhenUsed/>
    <w:rsid w:val="00111199"/>
    <w:pPr>
      <w:tabs>
        <w:tab w:val="center" w:pos="4419"/>
        <w:tab w:val="right" w:pos="8838"/>
      </w:tabs>
    </w:pPr>
  </w:style>
  <w:style w:type="character" w:customStyle="1" w:styleId="PiedepginaCar">
    <w:name w:val="Pie de página Car"/>
    <w:basedOn w:val="Fuentedeprrafopredeter"/>
    <w:link w:val="Piedepgina"/>
    <w:uiPriority w:val="99"/>
    <w:rsid w:val="00111199"/>
  </w:style>
  <w:style w:type="character" w:styleId="Nmerodepgina">
    <w:name w:val="page number"/>
    <w:basedOn w:val="Fuentedeprrafopredeter"/>
    <w:uiPriority w:val="99"/>
    <w:semiHidden/>
    <w:unhideWhenUsed/>
    <w:rsid w:val="004374E4"/>
  </w:style>
  <w:style w:type="paragraph" w:styleId="Sinespaciado">
    <w:name w:val="No Spacing"/>
    <w:link w:val="SinespaciadoCar"/>
    <w:uiPriority w:val="1"/>
    <w:qFormat/>
    <w:rsid w:val="005868A4"/>
    <w:rPr>
      <w:rFonts w:eastAsiaTheme="minorEastAsia"/>
      <w:sz w:val="22"/>
      <w:szCs w:val="22"/>
      <w:lang w:val="en-US" w:eastAsia="zh-CN"/>
    </w:rPr>
  </w:style>
  <w:style w:type="character" w:customStyle="1" w:styleId="SinespaciadoCar">
    <w:name w:val="Sin espaciado Car"/>
    <w:basedOn w:val="Fuentedeprrafopredeter"/>
    <w:link w:val="Sinespaciado"/>
    <w:uiPriority w:val="1"/>
    <w:rsid w:val="005868A4"/>
    <w:rPr>
      <w:rFonts w:eastAsiaTheme="minorEastAsia"/>
      <w:sz w:val="22"/>
      <w:szCs w:val="22"/>
      <w:lang w:val="en-US" w:eastAsia="zh-CN"/>
    </w:rPr>
  </w:style>
  <w:style w:type="paragraph" w:styleId="Descripcin">
    <w:name w:val="caption"/>
    <w:basedOn w:val="Normal"/>
    <w:next w:val="Normal"/>
    <w:uiPriority w:val="35"/>
    <w:unhideWhenUsed/>
    <w:qFormat/>
    <w:rsid w:val="00712242"/>
    <w:pPr>
      <w:jc w:val="center"/>
    </w:pPr>
    <w:rPr>
      <w:iCs/>
      <w:color w:val="333334"/>
      <w:sz w:val="20"/>
      <w:szCs w:val="18"/>
    </w:rPr>
  </w:style>
  <w:style w:type="character" w:customStyle="1" w:styleId="Ttulo2Car">
    <w:name w:val="Título 2 Car"/>
    <w:basedOn w:val="Fuentedeprrafopredeter"/>
    <w:link w:val="Ttulo2"/>
    <w:uiPriority w:val="9"/>
    <w:rsid w:val="009D0019"/>
    <w:rPr>
      <w:lang w:eastAsia="es-ES_tradnl"/>
    </w:rPr>
  </w:style>
  <w:style w:type="character" w:customStyle="1" w:styleId="Ttulo1Car">
    <w:name w:val="Título 1 Car"/>
    <w:basedOn w:val="Fuentedeprrafopredeter"/>
    <w:link w:val="Ttulo1"/>
    <w:uiPriority w:val="9"/>
    <w:rsid w:val="009D0019"/>
    <w:rPr>
      <w:lang w:eastAsia="es-ES_tradnl"/>
    </w:rPr>
  </w:style>
  <w:style w:type="character" w:customStyle="1" w:styleId="Ttulo3Car">
    <w:name w:val="Título 3 Car"/>
    <w:basedOn w:val="Fuentedeprrafopredeter"/>
    <w:link w:val="Ttulo3"/>
    <w:uiPriority w:val="9"/>
    <w:rsid w:val="009D0019"/>
    <w:rPr>
      <w:lang w:eastAsia="es-ES_tradnl"/>
    </w:rPr>
  </w:style>
  <w:style w:type="character" w:customStyle="1" w:styleId="Ttulo4Car">
    <w:name w:val="Título 4 Car"/>
    <w:basedOn w:val="Fuentedeprrafopredeter"/>
    <w:link w:val="Ttulo4"/>
    <w:uiPriority w:val="9"/>
    <w:rsid w:val="009D0019"/>
    <w:rPr>
      <w:lang w:eastAsia="es-ES_tradnl"/>
    </w:rPr>
  </w:style>
  <w:style w:type="character" w:customStyle="1" w:styleId="TTULOASIGNATURA">
    <w:name w:val="TÍTULO ASIGNATURA"/>
    <w:basedOn w:val="Fuentedeprrafopredeter"/>
    <w:uiPriority w:val="1"/>
    <w:qFormat/>
    <w:rsid w:val="00ED50E1"/>
    <w:rPr>
      <w:rFonts w:ascii="Barlow Medium" w:hAnsi="Barlow Medium"/>
      <w:b w:val="0"/>
      <w:bCs/>
      <w:i w:val="0"/>
      <w:caps w:val="0"/>
      <w:smallCaps w:val="0"/>
      <w:strike w:val="0"/>
      <w:dstrike w:val="0"/>
      <w:vanish w:val="0"/>
      <w:color w:val="FFFFFF" w:themeColor="background1"/>
      <w:spacing w:val="0"/>
      <w:w w:val="100"/>
      <w:position w:val="0"/>
      <w:sz w:val="48"/>
      <w:szCs w:val="48"/>
      <w:vertAlign w:val="baseline"/>
      <w:lang w:val="es-ES"/>
    </w:rPr>
  </w:style>
  <w:style w:type="character" w:customStyle="1" w:styleId="Semanan">
    <w:name w:val="Semana nº"/>
    <w:basedOn w:val="Fuentedeprrafopredeter"/>
    <w:uiPriority w:val="1"/>
    <w:qFormat/>
    <w:rsid w:val="00525A47"/>
    <w:rPr>
      <w:rFonts w:cs="Calibri (Cuerpo)"/>
      <w:color w:val="FFFFFF" w:themeColor="background1"/>
      <w:sz w:val="52"/>
      <w:szCs w:val="52"/>
      <w:lang w:val="es-ES"/>
    </w:rPr>
  </w:style>
  <w:style w:type="character" w:customStyle="1" w:styleId="Ttulosemana">
    <w:name w:val="Título semana"/>
    <w:basedOn w:val="Fuentedeprrafopredeter"/>
    <w:uiPriority w:val="1"/>
    <w:qFormat/>
    <w:rsid w:val="00E37FB2"/>
    <w:rPr>
      <w:rFonts w:asciiTheme="minorHAnsi" w:hAnsiTheme="minorHAnsi" w:cs="Calibri (Cuerpo)"/>
      <w:b w:val="0"/>
      <w:i w:val="0"/>
      <w:caps w:val="0"/>
      <w:smallCaps w:val="0"/>
      <w:strike w:val="0"/>
      <w:dstrike w:val="0"/>
      <w:vanish w:val="0"/>
      <w:color w:val="FFFFFF" w:themeColor="background1"/>
      <w:spacing w:val="0"/>
      <w:position w:val="0"/>
      <w:sz w:val="40"/>
      <w:szCs w:val="40"/>
      <w:vertAlign w:val="baseline"/>
      <w:lang w:val="es-ES"/>
    </w:rPr>
  </w:style>
  <w:style w:type="character" w:customStyle="1" w:styleId="SECCIN">
    <w:name w:val="SECCIÓN"/>
    <w:basedOn w:val="Fuentedeprrafopredeter"/>
    <w:uiPriority w:val="1"/>
    <w:qFormat/>
    <w:rsid w:val="00CC6F88"/>
    <w:rPr>
      <w:rFonts w:ascii="Verdana" w:hAnsi="Verdana" w:cs="Calibri (Cuerpo)"/>
      <w:b w:val="0"/>
      <w:caps w:val="0"/>
      <w:smallCaps w:val="0"/>
      <w:strike w:val="0"/>
      <w:dstrike w:val="0"/>
      <w:vanish w:val="0"/>
      <w:color w:val="0B8494"/>
      <w:spacing w:val="0"/>
      <w:position w:val="0"/>
      <w:sz w:val="36"/>
      <w:szCs w:val="40"/>
      <w:shd w:val="clear" w:color="auto" w:fill="FFFFFF"/>
      <w:vertAlign w:val="baseline"/>
      <w:lang w:eastAsia="es-ES_tradnl"/>
    </w:rPr>
  </w:style>
  <w:style w:type="character" w:customStyle="1" w:styleId="TTULO10">
    <w:name w:val="TÍTULO 1"/>
    <w:basedOn w:val="Fuentedeprrafopredeter"/>
    <w:uiPriority w:val="1"/>
    <w:qFormat/>
    <w:rsid w:val="00ED50E1"/>
    <w:rPr>
      <w:rFonts w:ascii="Barlow" w:hAnsi="Barlow" w:cs="Calibri (Cuerpo)"/>
      <w:b w:val="0"/>
      <w:i w:val="0"/>
      <w:caps/>
      <w:smallCaps w:val="0"/>
      <w:strike w:val="0"/>
      <w:dstrike w:val="0"/>
      <w:vanish w:val="0"/>
      <w:color w:val="333334"/>
      <w:spacing w:val="0"/>
      <w:position w:val="0"/>
      <w:sz w:val="40"/>
      <w:szCs w:val="40"/>
      <w:shd w:val="clear" w:color="auto" w:fill="FFFFFF"/>
      <w:vertAlign w:val="baseline"/>
      <w:lang w:eastAsia="es-ES_tradnl"/>
    </w:rPr>
  </w:style>
  <w:style w:type="character" w:customStyle="1" w:styleId="SUBTTULO1">
    <w:name w:val="SUBTÍTULO 1"/>
    <w:basedOn w:val="Fuentedeprrafopredeter"/>
    <w:uiPriority w:val="1"/>
    <w:qFormat/>
    <w:rsid w:val="001C3E02"/>
    <w:rPr>
      <w:rFonts w:ascii="Verdana" w:hAnsi="Verdana" w:cs="Calibri (Cuerpo)"/>
      <w:b w:val="0"/>
      <w:i w:val="0"/>
      <w:caps/>
      <w:smallCaps w:val="0"/>
      <w:strike w:val="0"/>
      <w:dstrike w:val="0"/>
      <w:vanish w:val="0"/>
      <w:color w:val="333334"/>
      <w:spacing w:val="0"/>
      <w:position w:val="0"/>
      <w:sz w:val="32"/>
      <w:szCs w:val="32"/>
      <w:shd w:val="clear" w:color="auto" w:fill="FFFFFF"/>
      <w:vertAlign w:val="baseline"/>
      <w:lang w:eastAsia="es-ES_tradnl"/>
    </w:rPr>
  </w:style>
  <w:style w:type="character" w:customStyle="1" w:styleId="SUBTTULO2">
    <w:name w:val="SUBTÍTULO 2"/>
    <w:basedOn w:val="Fuentedeprrafopredeter"/>
    <w:uiPriority w:val="1"/>
    <w:qFormat/>
    <w:rsid w:val="00ED50E1"/>
    <w:rPr>
      <w:rFonts w:ascii="Barlow" w:hAnsi="Barlow" w:cs="Calibri (Cuerpo)"/>
      <w:b w:val="0"/>
      <w:i w:val="0"/>
      <w:caps/>
      <w:smallCaps w:val="0"/>
      <w:strike w:val="0"/>
      <w:dstrike w:val="0"/>
      <w:vanish w:val="0"/>
      <w:color w:val="333334"/>
      <w:spacing w:val="0"/>
      <w:position w:val="0"/>
      <w:sz w:val="28"/>
      <w:szCs w:val="28"/>
      <w:shd w:val="clear" w:color="auto" w:fill="FFFFFF"/>
      <w:vertAlign w:val="baseline"/>
      <w:lang w:eastAsia="es-ES_tradnl"/>
    </w:rPr>
  </w:style>
  <w:style w:type="character" w:customStyle="1" w:styleId="SUBTTULO3">
    <w:name w:val="SUBTÍTULO 3"/>
    <w:basedOn w:val="Fuentedeprrafopredeter"/>
    <w:uiPriority w:val="1"/>
    <w:qFormat/>
    <w:rsid w:val="00CB7304"/>
    <w:rPr>
      <w:rFonts w:ascii="Barlow" w:hAnsi="Barlow" w:cs="Calibri (Cuerpo)"/>
      <w:b w:val="0"/>
      <w:i w:val="0"/>
      <w:caps/>
      <w:smallCaps w:val="0"/>
      <w:strike w:val="0"/>
      <w:dstrike w:val="0"/>
      <w:vanish w:val="0"/>
      <w:color w:val="333334"/>
      <w:spacing w:val="0"/>
      <w:position w:val="0"/>
      <w:sz w:val="24"/>
      <w:shd w:val="clear" w:color="auto" w:fill="FFFFFF"/>
      <w:vertAlign w:val="baseline"/>
      <w:lang w:eastAsia="es-ES_tradnl"/>
    </w:rPr>
  </w:style>
  <w:style w:type="paragraph" w:styleId="TDC1">
    <w:name w:val="toc 1"/>
    <w:basedOn w:val="Normal"/>
    <w:next w:val="Normal"/>
    <w:autoRedefine/>
    <w:uiPriority w:val="39"/>
    <w:unhideWhenUsed/>
    <w:rsid w:val="00271E5F"/>
    <w:pPr>
      <w:tabs>
        <w:tab w:val="right" w:leader="dot" w:pos="10302"/>
      </w:tabs>
      <w:spacing w:before="120" w:after="120"/>
      <w:outlineLvl w:val="0"/>
    </w:pPr>
    <w:rPr>
      <w:rFonts w:cs="Times New Roman (Cuerpo en alfa"/>
      <w:b/>
      <w:bCs/>
      <w:color w:val="333334"/>
      <w:sz w:val="20"/>
      <w:szCs w:val="20"/>
    </w:rPr>
  </w:style>
  <w:style w:type="paragraph" w:styleId="TDC2">
    <w:name w:val="toc 2"/>
    <w:basedOn w:val="Normal"/>
    <w:next w:val="Normal"/>
    <w:autoRedefine/>
    <w:uiPriority w:val="39"/>
    <w:unhideWhenUsed/>
    <w:rsid w:val="00D46DC0"/>
    <w:pPr>
      <w:spacing w:before="120" w:after="120"/>
      <w:ind w:left="170"/>
    </w:pPr>
    <w:rPr>
      <w:iCs/>
      <w:color w:val="333334"/>
      <w:sz w:val="20"/>
      <w:szCs w:val="20"/>
    </w:rPr>
  </w:style>
  <w:style w:type="paragraph" w:styleId="TDC3">
    <w:name w:val="toc 3"/>
    <w:basedOn w:val="Normal"/>
    <w:next w:val="Normal"/>
    <w:autoRedefine/>
    <w:uiPriority w:val="39"/>
    <w:unhideWhenUsed/>
    <w:rsid w:val="00D46DC0"/>
    <w:pPr>
      <w:spacing w:before="120" w:after="120"/>
      <w:ind w:left="340"/>
    </w:pPr>
    <w:rPr>
      <w:color w:val="333334"/>
      <w:sz w:val="20"/>
      <w:szCs w:val="20"/>
    </w:rPr>
  </w:style>
  <w:style w:type="paragraph" w:styleId="TDC4">
    <w:name w:val="toc 4"/>
    <w:basedOn w:val="Normal"/>
    <w:next w:val="Normal"/>
    <w:autoRedefine/>
    <w:uiPriority w:val="39"/>
    <w:unhideWhenUsed/>
    <w:rsid w:val="007F0DBA"/>
    <w:pPr>
      <w:spacing w:before="120" w:after="120"/>
      <w:ind w:left="510"/>
    </w:pPr>
    <w:rPr>
      <w:color w:val="333334"/>
      <w:sz w:val="20"/>
      <w:szCs w:val="20"/>
    </w:rPr>
  </w:style>
  <w:style w:type="paragraph" w:styleId="TDC5">
    <w:name w:val="toc 5"/>
    <w:basedOn w:val="Normal"/>
    <w:next w:val="Normal"/>
    <w:autoRedefine/>
    <w:uiPriority w:val="39"/>
    <w:unhideWhenUsed/>
    <w:rsid w:val="007F0DBA"/>
    <w:pPr>
      <w:spacing w:before="120" w:after="120"/>
      <w:ind w:left="680"/>
    </w:pPr>
    <w:rPr>
      <w:sz w:val="20"/>
      <w:szCs w:val="20"/>
    </w:rPr>
  </w:style>
  <w:style w:type="paragraph" w:styleId="TDC6">
    <w:name w:val="toc 6"/>
    <w:basedOn w:val="Normal"/>
    <w:next w:val="Normal"/>
    <w:autoRedefine/>
    <w:uiPriority w:val="39"/>
    <w:unhideWhenUsed/>
    <w:rsid w:val="00C43094"/>
    <w:pPr>
      <w:ind w:left="1200"/>
    </w:pPr>
    <w:rPr>
      <w:sz w:val="20"/>
      <w:szCs w:val="20"/>
    </w:rPr>
  </w:style>
  <w:style w:type="paragraph" w:styleId="TDC7">
    <w:name w:val="toc 7"/>
    <w:basedOn w:val="Normal"/>
    <w:next w:val="Normal"/>
    <w:autoRedefine/>
    <w:uiPriority w:val="39"/>
    <w:unhideWhenUsed/>
    <w:rsid w:val="00C43094"/>
    <w:pPr>
      <w:ind w:left="1440"/>
    </w:pPr>
    <w:rPr>
      <w:sz w:val="20"/>
      <w:szCs w:val="20"/>
    </w:rPr>
  </w:style>
  <w:style w:type="paragraph" w:styleId="TDC8">
    <w:name w:val="toc 8"/>
    <w:basedOn w:val="Normal"/>
    <w:next w:val="Normal"/>
    <w:autoRedefine/>
    <w:uiPriority w:val="39"/>
    <w:unhideWhenUsed/>
    <w:rsid w:val="00C43094"/>
    <w:pPr>
      <w:ind w:left="1680"/>
    </w:pPr>
    <w:rPr>
      <w:sz w:val="20"/>
      <w:szCs w:val="20"/>
    </w:rPr>
  </w:style>
  <w:style w:type="paragraph" w:styleId="TDC9">
    <w:name w:val="toc 9"/>
    <w:basedOn w:val="Normal"/>
    <w:next w:val="Normal"/>
    <w:autoRedefine/>
    <w:uiPriority w:val="39"/>
    <w:unhideWhenUsed/>
    <w:rsid w:val="00C43094"/>
    <w:pPr>
      <w:ind w:left="1920"/>
    </w:pPr>
    <w:rPr>
      <w:sz w:val="20"/>
      <w:szCs w:val="20"/>
    </w:rPr>
  </w:style>
  <w:style w:type="paragraph" w:styleId="TtuloTDC">
    <w:name w:val="TOC Heading"/>
    <w:basedOn w:val="Ttulo1"/>
    <w:next w:val="Normal"/>
    <w:uiPriority w:val="39"/>
    <w:unhideWhenUsed/>
    <w:qFormat/>
    <w:rsid w:val="00C43094"/>
    <w:pPr>
      <w:spacing w:before="480" w:line="276" w:lineRule="auto"/>
      <w:outlineLvl w:val="9"/>
    </w:pPr>
    <w:rPr>
      <w:b/>
      <w:bCs/>
      <w:sz w:val="28"/>
      <w:szCs w:val="28"/>
    </w:rPr>
  </w:style>
  <w:style w:type="character" w:styleId="Hipervnculo">
    <w:name w:val="Hyperlink"/>
    <w:basedOn w:val="Fuentedeprrafopredeter"/>
    <w:uiPriority w:val="99"/>
    <w:unhideWhenUsed/>
    <w:rsid w:val="00737CEE"/>
    <w:rPr>
      <w:color w:val="0563C1" w:themeColor="hyperlink"/>
      <w:u w:val="single"/>
    </w:rPr>
  </w:style>
  <w:style w:type="character" w:customStyle="1" w:styleId="Ttulo5Car">
    <w:name w:val="Título 5 Car"/>
    <w:basedOn w:val="Fuentedeprrafopredeter"/>
    <w:link w:val="Ttulo5"/>
    <w:uiPriority w:val="9"/>
    <w:rsid w:val="009D0019"/>
    <w:rPr>
      <w:lang w:eastAsia="es-ES_tradnl"/>
    </w:rPr>
  </w:style>
  <w:style w:type="paragraph" w:customStyle="1" w:styleId="PRRAFO">
    <w:name w:val="PÁRRAFO"/>
    <w:link w:val="PRRAFOCar"/>
    <w:qFormat/>
    <w:rsid w:val="00CC6F88"/>
    <w:pPr>
      <w:spacing w:before="120" w:after="120" w:line="360" w:lineRule="auto"/>
      <w:jc w:val="both"/>
    </w:pPr>
    <w:rPr>
      <w:rFonts w:ascii="Verdana" w:hAnsi="Verdana"/>
      <w:color w:val="333334"/>
      <w:lang w:eastAsia="es-ES_tradnl"/>
    </w:rPr>
  </w:style>
  <w:style w:type="table" w:styleId="Sombreadomedio1-nfasis3">
    <w:name w:val="Medium Shading 1 Accent 3"/>
    <w:basedOn w:val="Tablanormal"/>
    <w:uiPriority w:val="63"/>
    <w:rsid w:val="00B27699"/>
    <w:rPr>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Tablaconcuadrcula6concolores-nfasis6">
    <w:name w:val="Grid Table 6 Colorful Accent 6"/>
    <w:basedOn w:val="Tablanormal"/>
    <w:uiPriority w:val="51"/>
    <w:rsid w:val="00B27699"/>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7concolores-nfasis6">
    <w:name w:val="Grid Table 7 Colorful Accent 6"/>
    <w:basedOn w:val="Tablanormal"/>
    <w:uiPriority w:val="52"/>
    <w:rsid w:val="00B27699"/>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4-nfasis6">
    <w:name w:val="Grid Table 4 Accent 6"/>
    <w:basedOn w:val="Tablanormal"/>
    <w:uiPriority w:val="49"/>
    <w:rsid w:val="00B27699"/>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1clara-nfasis6">
    <w:name w:val="Grid Table 1 Light Accent 6"/>
    <w:basedOn w:val="Tablanormal"/>
    <w:uiPriority w:val="46"/>
    <w:rsid w:val="00B27699"/>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B27699"/>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2-nfasis6">
    <w:name w:val="Grid Table 2 Accent 6"/>
    <w:basedOn w:val="Tablanormal"/>
    <w:uiPriority w:val="47"/>
    <w:rsid w:val="00B27699"/>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3-nfasis6">
    <w:name w:val="List Table 3 Accent 6"/>
    <w:basedOn w:val="Tablanormal"/>
    <w:uiPriority w:val="48"/>
    <w:rsid w:val="006D389F"/>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adelista6concolores-nfasis6">
    <w:name w:val="List Table 6 Colorful Accent 6"/>
    <w:basedOn w:val="Tablanormal"/>
    <w:uiPriority w:val="51"/>
    <w:rsid w:val="006D389F"/>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Refdecomentario">
    <w:name w:val="annotation reference"/>
    <w:basedOn w:val="Fuentedeprrafopredeter"/>
    <w:uiPriority w:val="99"/>
    <w:semiHidden/>
    <w:unhideWhenUsed/>
    <w:rsid w:val="00D255FE"/>
    <w:rPr>
      <w:sz w:val="16"/>
      <w:szCs w:val="16"/>
    </w:rPr>
  </w:style>
  <w:style w:type="paragraph" w:styleId="Textocomentario">
    <w:name w:val="annotation text"/>
    <w:basedOn w:val="Normal"/>
    <w:link w:val="TextocomentarioCar"/>
    <w:uiPriority w:val="99"/>
    <w:unhideWhenUsed/>
    <w:rsid w:val="00D255FE"/>
    <w:rPr>
      <w:sz w:val="20"/>
      <w:szCs w:val="20"/>
    </w:rPr>
  </w:style>
  <w:style w:type="character" w:customStyle="1" w:styleId="TextocomentarioCar">
    <w:name w:val="Texto comentario Car"/>
    <w:basedOn w:val="Fuentedeprrafopredeter"/>
    <w:link w:val="Textocomentario"/>
    <w:uiPriority w:val="99"/>
    <w:rsid w:val="00D255FE"/>
    <w:rPr>
      <w:sz w:val="20"/>
      <w:szCs w:val="20"/>
    </w:rPr>
  </w:style>
  <w:style w:type="paragraph" w:styleId="Asuntodelcomentario">
    <w:name w:val="annotation subject"/>
    <w:basedOn w:val="Textocomentario"/>
    <w:next w:val="Textocomentario"/>
    <w:link w:val="AsuntodelcomentarioCar"/>
    <w:uiPriority w:val="99"/>
    <w:semiHidden/>
    <w:unhideWhenUsed/>
    <w:rsid w:val="00D255FE"/>
    <w:rPr>
      <w:b/>
      <w:bCs/>
    </w:rPr>
  </w:style>
  <w:style w:type="character" w:customStyle="1" w:styleId="AsuntodelcomentarioCar">
    <w:name w:val="Asunto del comentario Car"/>
    <w:basedOn w:val="TextocomentarioCar"/>
    <w:link w:val="Asuntodelcomentario"/>
    <w:uiPriority w:val="99"/>
    <w:semiHidden/>
    <w:rsid w:val="00D255FE"/>
    <w:rPr>
      <w:b/>
      <w:bCs/>
      <w:sz w:val="20"/>
      <w:szCs w:val="20"/>
    </w:rPr>
  </w:style>
  <w:style w:type="character" w:styleId="Mencinsinresolver">
    <w:name w:val="Unresolved Mention"/>
    <w:basedOn w:val="Fuentedeprrafopredeter"/>
    <w:uiPriority w:val="99"/>
    <w:semiHidden/>
    <w:unhideWhenUsed/>
    <w:rsid w:val="0019732F"/>
    <w:rPr>
      <w:color w:val="605E5C"/>
      <w:shd w:val="clear" w:color="auto" w:fill="E1DFDD"/>
    </w:rPr>
  </w:style>
  <w:style w:type="paragraph" w:styleId="Prrafodelista">
    <w:name w:val="List Paragraph"/>
    <w:basedOn w:val="Normal"/>
    <w:link w:val="PrrafodelistaCar"/>
    <w:uiPriority w:val="34"/>
    <w:qFormat/>
    <w:rsid w:val="00ED50E1"/>
    <w:pPr>
      <w:ind w:left="720"/>
      <w:contextualSpacing/>
      <w:jc w:val="both"/>
    </w:pPr>
    <w:rPr>
      <w:rFonts w:eastAsia="Calibri" w:cs="Times New Roman"/>
      <w:color w:val="333334"/>
      <w:sz w:val="22"/>
      <w:szCs w:val="22"/>
      <w:lang w:val="es-ES"/>
    </w:rPr>
  </w:style>
  <w:style w:type="paragraph" w:styleId="Textonotapie">
    <w:name w:val="footnote text"/>
    <w:basedOn w:val="Normal"/>
    <w:link w:val="TextonotapieCar"/>
    <w:uiPriority w:val="99"/>
    <w:unhideWhenUsed/>
    <w:rsid w:val="00C96163"/>
    <w:rPr>
      <w:sz w:val="20"/>
      <w:szCs w:val="20"/>
    </w:rPr>
  </w:style>
  <w:style w:type="character" w:customStyle="1" w:styleId="TextonotapieCar">
    <w:name w:val="Texto nota pie Car"/>
    <w:basedOn w:val="Fuentedeprrafopredeter"/>
    <w:link w:val="Textonotapie"/>
    <w:uiPriority w:val="99"/>
    <w:rsid w:val="00C96163"/>
    <w:rPr>
      <w:sz w:val="20"/>
      <w:szCs w:val="20"/>
    </w:rPr>
  </w:style>
  <w:style w:type="character" w:styleId="Refdenotaalpie">
    <w:name w:val="footnote reference"/>
    <w:basedOn w:val="Fuentedeprrafopredeter"/>
    <w:uiPriority w:val="99"/>
    <w:semiHidden/>
    <w:unhideWhenUsed/>
    <w:rsid w:val="00C96163"/>
    <w:rPr>
      <w:vertAlign w:val="superscript"/>
    </w:rPr>
  </w:style>
  <w:style w:type="paragraph" w:styleId="Textoindependiente">
    <w:name w:val="Body Text"/>
    <w:basedOn w:val="Normal"/>
    <w:link w:val="TextoindependienteCar"/>
    <w:uiPriority w:val="1"/>
    <w:qFormat/>
    <w:rsid w:val="00FD58D6"/>
    <w:pPr>
      <w:widowControl w:val="0"/>
      <w:autoSpaceDE w:val="0"/>
      <w:autoSpaceDN w:val="0"/>
      <w:spacing w:before="56" w:line="276" w:lineRule="auto"/>
      <w:ind w:right="1696"/>
      <w:jc w:val="both"/>
    </w:pPr>
    <w:rPr>
      <w:rFonts w:ascii="Calibri" w:eastAsia="Calibri" w:hAnsi="Calibri" w:cs="Calibri"/>
      <w:sz w:val="22"/>
      <w:szCs w:val="22"/>
      <w:lang w:val="es-ES"/>
    </w:rPr>
  </w:style>
  <w:style w:type="character" w:customStyle="1" w:styleId="TextoindependienteCar">
    <w:name w:val="Texto independiente Car"/>
    <w:basedOn w:val="Fuentedeprrafopredeter"/>
    <w:link w:val="Textoindependiente"/>
    <w:uiPriority w:val="1"/>
    <w:rsid w:val="00FD58D6"/>
    <w:rPr>
      <w:rFonts w:ascii="Calibri" w:eastAsia="Calibri" w:hAnsi="Calibri" w:cs="Calibri"/>
      <w:sz w:val="22"/>
      <w:szCs w:val="22"/>
      <w:lang w:val="es-ES"/>
    </w:rPr>
  </w:style>
  <w:style w:type="paragraph" w:customStyle="1" w:styleId="Default">
    <w:name w:val="Default"/>
    <w:rsid w:val="00FD58D6"/>
    <w:pPr>
      <w:autoSpaceDE w:val="0"/>
      <w:autoSpaceDN w:val="0"/>
      <w:adjustRightInd w:val="0"/>
    </w:pPr>
    <w:rPr>
      <w:rFonts w:ascii="Arial" w:hAnsi="Arial" w:cs="Arial"/>
      <w:color w:val="000000"/>
      <w:lang w:val="es-ES"/>
    </w:rPr>
  </w:style>
  <w:style w:type="paragraph" w:customStyle="1" w:styleId="TableParagraph">
    <w:name w:val="Table Paragraph"/>
    <w:basedOn w:val="Normal"/>
    <w:uiPriority w:val="1"/>
    <w:qFormat/>
    <w:rsid w:val="00FD58D6"/>
    <w:pPr>
      <w:widowControl w:val="0"/>
    </w:pPr>
    <w:rPr>
      <w:sz w:val="22"/>
      <w:szCs w:val="22"/>
      <w:lang w:val="en-US"/>
    </w:rPr>
  </w:style>
  <w:style w:type="character" w:customStyle="1" w:styleId="normaltextrun">
    <w:name w:val="normaltextrun"/>
    <w:basedOn w:val="Fuentedeprrafopredeter"/>
    <w:rsid w:val="00FD58D6"/>
  </w:style>
  <w:style w:type="character" w:styleId="Hipervnculovisitado">
    <w:name w:val="FollowedHyperlink"/>
    <w:basedOn w:val="Fuentedeprrafopredeter"/>
    <w:uiPriority w:val="99"/>
    <w:semiHidden/>
    <w:unhideWhenUsed/>
    <w:rsid w:val="00FD58D6"/>
    <w:rPr>
      <w:color w:val="954F72" w:themeColor="followedHyperlink"/>
      <w:u w:val="single"/>
    </w:rPr>
  </w:style>
  <w:style w:type="paragraph" w:styleId="Revisin">
    <w:name w:val="Revision"/>
    <w:hidden/>
    <w:uiPriority w:val="99"/>
    <w:semiHidden/>
    <w:rsid w:val="00E77452"/>
  </w:style>
  <w:style w:type="table" w:styleId="Tablaconcuadrcula">
    <w:name w:val="Table Grid"/>
    <w:basedOn w:val="Tablanormal"/>
    <w:uiPriority w:val="39"/>
    <w:rsid w:val="004633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Fuentedeprrafopredeter"/>
    <w:rsid w:val="00C07F8C"/>
  </w:style>
  <w:style w:type="character" w:customStyle="1" w:styleId="eop">
    <w:name w:val="eop"/>
    <w:basedOn w:val="Fuentedeprrafopredeter"/>
    <w:rsid w:val="00407CEF"/>
  </w:style>
  <w:style w:type="paragraph" w:customStyle="1" w:styleId="TEXTOENCABEZADO">
    <w:name w:val="TEXTO  ENCABEZADO"/>
    <w:basedOn w:val="Normal"/>
    <w:link w:val="TEXTOENCABEZADOCar"/>
    <w:qFormat/>
    <w:rsid w:val="003F0521"/>
    <w:pPr>
      <w:jc w:val="right"/>
    </w:pPr>
    <w:rPr>
      <w:b/>
      <w:color w:val="404040" w:themeColor="text1" w:themeTint="BF"/>
      <w:lang w:val="es-ES"/>
    </w:rPr>
  </w:style>
  <w:style w:type="character" w:customStyle="1" w:styleId="TEXTOENCABEZADOCar">
    <w:name w:val="TEXTO  ENCABEZADO Car"/>
    <w:basedOn w:val="Fuentedeprrafopredeter"/>
    <w:link w:val="TEXTOENCABEZADO"/>
    <w:rsid w:val="003F0521"/>
    <w:rPr>
      <w:rFonts w:ascii="Barlow" w:hAnsi="Barlow"/>
      <w:b/>
      <w:color w:val="404040" w:themeColor="text1" w:themeTint="BF"/>
      <w:lang w:val="es-ES"/>
    </w:rPr>
  </w:style>
  <w:style w:type="paragraph" w:customStyle="1" w:styleId="Portada1">
    <w:name w:val="Portada 1"/>
    <w:basedOn w:val="Normal"/>
    <w:link w:val="Portada1Car"/>
    <w:qFormat/>
    <w:rsid w:val="00CD0345"/>
    <w:rPr>
      <w:color w:val="595959" w:themeColor="text1" w:themeTint="A6"/>
      <w:sz w:val="32"/>
      <w:szCs w:val="32"/>
      <w:lang w:val="es-ES"/>
    </w:rPr>
  </w:style>
  <w:style w:type="character" w:customStyle="1" w:styleId="Portada1Car">
    <w:name w:val="Portada 1 Car"/>
    <w:basedOn w:val="Fuentedeprrafopredeter"/>
    <w:link w:val="Portada1"/>
    <w:rsid w:val="00CD0345"/>
    <w:rPr>
      <w:rFonts w:ascii="Barlow" w:hAnsi="Barlow"/>
      <w:color w:val="595959" w:themeColor="text1" w:themeTint="A6"/>
      <w:sz w:val="32"/>
      <w:szCs w:val="32"/>
      <w:lang w:val="es-ES"/>
    </w:rPr>
  </w:style>
  <w:style w:type="paragraph" w:customStyle="1" w:styleId="Portada2">
    <w:name w:val="Portada 2"/>
    <w:basedOn w:val="Normal"/>
    <w:link w:val="Portada2Car"/>
    <w:qFormat/>
    <w:rsid w:val="00CD0345"/>
    <w:rPr>
      <w:b/>
      <w:bCs/>
      <w:color w:val="595959" w:themeColor="text1" w:themeTint="A6"/>
      <w:sz w:val="48"/>
      <w:szCs w:val="48"/>
      <w:lang w:val="es-ES"/>
    </w:rPr>
  </w:style>
  <w:style w:type="character" w:customStyle="1" w:styleId="Portada2Car">
    <w:name w:val="Portada 2 Car"/>
    <w:basedOn w:val="Fuentedeprrafopredeter"/>
    <w:link w:val="Portada2"/>
    <w:rsid w:val="00CD0345"/>
    <w:rPr>
      <w:rFonts w:ascii="Barlow" w:hAnsi="Barlow"/>
      <w:b/>
      <w:bCs/>
      <w:color w:val="595959" w:themeColor="text1" w:themeTint="A6"/>
      <w:sz w:val="48"/>
      <w:szCs w:val="48"/>
      <w:lang w:val="es-ES"/>
    </w:rPr>
  </w:style>
  <w:style w:type="paragraph" w:customStyle="1" w:styleId="Portada3">
    <w:name w:val="Portada 3"/>
    <w:basedOn w:val="Normal"/>
    <w:link w:val="Portada3Car"/>
    <w:qFormat/>
    <w:rsid w:val="00A75885"/>
    <w:rPr>
      <w:b/>
      <w:bCs/>
      <w:color w:val="82B543"/>
      <w:sz w:val="36"/>
      <w:szCs w:val="36"/>
      <w:lang w:val="es-ES"/>
    </w:rPr>
  </w:style>
  <w:style w:type="character" w:customStyle="1" w:styleId="Portada3Car">
    <w:name w:val="Portada 3 Car"/>
    <w:basedOn w:val="Fuentedeprrafopredeter"/>
    <w:link w:val="Portada3"/>
    <w:rsid w:val="00A75885"/>
    <w:rPr>
      <w:rFonts w:ascii="Barlow" w:hAnsi="Barlow"/>
      <w:b/>
      <w:bCs/>
      <w:color w:val="82B543"/>
      <w:sz w:val="36"/>
      <w:szCs w:val="36"/>
      <w:lang w:val="es-ES"/>
    </w:rPr>
  </w:style>
  <w:style w:type="character" w:customStyle="1" w:styleId="PrrafodelistaCar">
    <w:name w:val="Párrafo de lista Car"/>
    <w:link w:val="Prrafodelista"/>
    <w:uiPriority w:val="34"/>
    <w:rsid w:val="00F87AE7"/>
    <w:rPr>
      <w:rFonts w:ascii="Barlow" w:eastAsia="Calibri" w:hAnsi="Barlow" w:cs="Times New Roman"/>
      <w:color w:val="333334"/>
      <w:sz w:val="22"/>
      <w:szCs w:val="22"/>
      <w:lang w:val="es-ES"/>
    </w:rPr>
  </w:style>
  <w:style w:type="paragraph" w:customStyle="1" w:styleId="BULLET">
    <w:name w:val="BULLET"/>
    <w:basedOn w:val="PRRAFO"/>
    <w:link w:val="BULLETCar"/>
    <w:qFormat/>
    <w:rsid w:val="00CC6F88"/>
    <w:pPr>
      <w:numPr>
        <w:numId w:val="1"/>
      </w:numPr>
    </w:pPr>
  </w:style>
  <w:style w:type="character" w:customStyle="1" w:styleId="PRRAFOCar">
    <w:name w:val="PÁRRAFO Car"/>
    <w:basedOn w:val="Fuentedeprrafopredeter"/>
    <w:link w:val="PRRAFO"/>
    <w:rsid w:val="00CC6F88"/>
    <w:rPr>
      <w:rFonts w:ascii="Verdana" w:hAnsi="Verdana"/>
      <w:color w:val="333334"/>
      <w:lang w:eastAsia="es-ES_tradnl"/>
    </w:rPr>
  </w:style>
  <w:style w:type="character" w:customStyle="1" w:styleId="BULLETCar">
    <w:name w:val="BULLET Car"/>
    <w:basedOn w:val="PRRAFOCar"/>
    <w:link w:val="BULLET"/>
    <w:rsid w:val="00CC6F88"/>
    <w:rPr>
      <w:rFonts w:ascii="Verdana" w:hAnsi="Verdana"/>
      <w:color w:val="333334"/>
      <w:lang w:eastAsia="es-ES_tradnl"/>
    </w:rPr>
  </w:style>
  <w:style w:type="paragraph" w:customStyle="1" w:styleId="BULLET2">
    <w:name w:val="BULLET2"/>
    <w:basedOn w:val="BULLET"/>
    <w:link w:val="BULLET2Car"/>
    <w:qFormat/>
    <w:rsid w:val="00CC6F88"/>
    <w:pPr>
      <w:numPr>
        <w:numId w:val="2"/>
      </w:numPr>
    </w:pPr>
  </w:style>
  <w:style w:type="character" w:customStyle="1" w:styleId="BULLET2Car">
    <w:name w:val="BULLET2 Car"/>
    <w:basedOn w:val="BULLETCar"/>
    <w:link w:val="BULLET2"/>
    <w:rsid w:val="00CC6F88"/>
    <w:rPr>
      <w:rFonts w:ascii="Verdana" w:hAnsi="Verdana"/>
      <w:color w:val="333334"/>
      <w:lang w:eastAsia="es-ES_tradnl"/>
    </w:rPr>
  </w:style>
  <w:style w:type="paragraph" w:styleId="Citadestacada">
    <w:name w:val="Intense Quote"/>
    <w:basedOn w:val="Normal"/>
    <w:next w:val="Normal"/>
    <w:link w:val="CitadestacadaCar"/>
    <w:uiPriority w:val="30"/>
    <w:qFormat/>
    <w:rsid w:val="00DD1C0B"/>
    <w:pPr>
      <w:pBdr>
        <w:bottom w:val="single" w:sz="4" w:space="4" w:color="4472C4" w:themeColor="accent1"/>
      </w:pBdr>
      <w:spacing w:before="200" w:after="280" w:line="276" w:lineRule="auto"/>
      <w:ind w:left="936" w:right="936"/>
    </w:pPr>
    <w:rPr>
      <w:rFonts w:asciiTheme="minorHAnsi" w:eastAsiaTheme="minorEastAsia" w:hAnsiTheme="minorHAnsi"/>
      <w:b/>
      <w:bCs/>
      <w:i/>
      <w:iCs/>
      <w:color w:val="4472C4" w:themeColor="accent1"/>
      <w:sz w:val="22"/>
      <w:szCs w:val="22"/>
    </w:rPr>
  </w:style>
  <w:style w:type="character" w:customStyle="1" w:styleId="CitadestacadaCar">
    <w:name w:val="Cita destacada Car"/>
    <w:basedOn w:val="Fuentedeprrafopredeter"/>
    <w:link w:val="Citadestacada"/>
    <w:uiPriority w:val="30"/>
    <w:rsid w:val="00DD1C0B"/>
    <w:rPr>
      <w:rFonts w:eastAsiaTheme="minorEastAsia"/>
      <w:b/>
      <w:bCs/>
      <w:i/>
      <w:iCs/>
      <w:color w:val="4472C4" w:themeColor="accent1"/>
      <w:sz w:val="22"/>
      <w:szCs w:val="22"/>
    </w:rPr>
  </w:style>
  <w:style w:type="table" w:styleId="Tablaconcuadrcula4-nfasis1">
    <w:name w:val="Grid Table 4 Accent 1"/>
    <w:basedOn w:val="Tablanormal"/>
    <w:uiPriority w:val="49"/>
    <w:rsid w:val="00DD1C0B"/>
    <w:rPr>
      <w:rFonts w:eastAsiaTheme="minorEastAsia"/>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DD1C0B"/>
    <w:pPr>
      <w:spacing w:before="100" w:beforeAutospacing="1" w:after="100" w:afterAutospacing="1"/>
    </w:pPr>
    <w:rPr>
      <w:rFonts w:ascii="Times New Roman" w:eastAsia="Times New Roman" w:hAnsi="Times New Roman" w:cs="Times New Roman"/>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5048188">
      <w:bodyDiv w:val="1"/>
      <w:marLeft w:val="0"/>
      <w:marRight w:val="0"/>
      <w:marTop w:val="0"/>
      <w:marBottom w:val="0"/>
      <w:divBdr>
        <w:top w:val="none" w:sz="0" w:space="0" w:color="auto"/>
        <w:left w:val="none" w:sz="0" w:space="0" w:color="auto"/>
        <w:bottom w:val="none" w:sz="0" w:space="0" w:color="auto"/>
        <w:right w:val="none" w:sz="0" w:space="0" w:color="auto"/>
      </w:divBdr>
      <w:divsChild>
        <w:div w:id="1092896156">
          <w:marLeft w:val="547"/>
          <w:marRight w:val="0"/>
          <w:marTop w:val="0"/>
          <w:marBottom w:val="0"/>
          <w:divBdr>
            <w:top w:val="none" w:sz="0" w:space="0" w:color="auto"/>
            <w:left w:val="none" w:sz="0" w:space="0" w:color="auto"/>
            <w:bottom w:val="none" w:sz="0" w:space="0" w:color="auto"/>
            <w:right w:val="none" w:sz="0" w:space="0" w:color="auto"/>
          </w:divBdr>
        </w:div>
      </w:divsChild>
    </w:div>
    <w:div w:id="548956209">
      <w:bodyDiv w:val="1"/>
      <w:marLeft w:val="0"/>
      <w:marRight w:val="0"/>
      <w:marTop w:val="0"/>
      <w:marBottom w:val="0"/>
      <w:divBdr>
        <w:top w:val="none" w:sz="0" w:space="0" w:color="auto"/>
        <w:left w:val="none" w:sz="0" w:space="0" w:color="auto"/>
        <w:bottom w:val="none" w:sz="0" w:space="0" w:color="auto"/>
        <w:right w:val="none" w:sz="0" w:space="0" w:color="auto"/>
      </w:divBdr>
    </w:div>
    <w:div w:id="1082994244">
      <w:bodyDiv w:val="1"/>
      <w:marLeft w:val="0"/>
      <w:marRight w:val="0"/>
      <w:marTop w:val="0"/>
      <w:marBottom w:val="0"/>
      <w:divBdr>
        <w:top w:val="none" w:sz="0" w:space="0" w:color="auto"/>
        <w:left w:val="none" w:sz="0" w:space="0" w:color="auto"/>
        <w:bottom w:val="none" w:sz="0" w:space="0" w:color="auto"/>
        <w:right w:val="none" w:sz="0" w:space="0" w:color="auto"/>
      </w:divBdr>
    </w:div>
    <w:div w:id="1489205715">
      <w:bodyDiv w:val="1"/>
      <w:marLeft w:val="0"/>
      <w:marRight w:val="0"/>
      <w:marTop w:val="0"/>
      <w:marBottom w:val="0"/>
      <w:divBdr>
        <w:top w:val="none" w:sz="0" w:space="0" w:color="auto"/>
        <w:left w:val="none" w:sz="0" w:space="0" w:color="auto"/>
        <w:bottom w:val="none" w:sz="0" w:space="0" w:color="auto"/>
        <w:right w:val="none" w:sz="0" w:space="0" w:color="auto"/>
      </w:divBdr>
    </w:div>
    <w:div w:id="1558856422">
      <w:bodyDiv w:val="1"/>
      <w:marLeft w:val="0"/>
      <w:marRight w:val="0"/>
      <w:marTop w:val="0"/>
      <w:marBottom w:val="0"/>
      <w:divBdr>
        <w:top w:val="none" w:sz="0" w:space="0" w:color="auto"/>
        <w:left w:val="none" w:sz="0" w:space="0" w:color="auto"/>
        <w:bottom w:val="none" w:sz="0" w:space="0" w:color="auto"/>
        <w:right w:val="none" w:sz="0" w:space="0" w:color="auto"/>
      </w:divBdr>
    </w:div>
    <w:div w:id="2110197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mailto:consejero_online@uautonoma.cl"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uth.berriosm\Desktop\PLANTILLAS%20IACC%202021%20JORGE\FICHA%20CONTENIDO\SX%20Contenido%20CODIGO_ADMINISTRACI&#211;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wrap="square" rtlCol="0" anchor="b"/>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2148C7E484E9774F8201E3EE98185D52" ma:contentTypeVersion="4" ma:contentTypeDescription="Crear nuevo documento." ma:contentTypeScope="" ma:versionID="39303f9ffd96e8dd01dc27a7177c698a">
  <xsd:schema xmlns:xsd="http://www.w3.org/2001/XMLSchema" xmlns:xs="http://www.w3.org/2001/XMLSchema" xmlns:p="http://schemas.microsoft.com/office/2006/metadata/properties" xmlns:ns2="b58dec50-90df-4f40-b3a0-c6f87e90b07c" targetNamespace="http://schemas.microsoft.com/office/2006/metadata/properties" ma:root="true" ma:fieldsID="e9935ec7b410c18d5714a40e5aa40105" ns2:_="">
    <xsd:import namespace="b58dec50-90df-4f40-b3a0-c6f87e90b0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8dec50-90df-4f40-b3a0-c6f87e90b0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1CC389-44DE-5D4D-A957-230A3A70AC71}">
  <ds:schemaRefs>
    <ds:schemaRef ds:uri="http://schemas.openxmlformats.org/officeDocument/2006/bibliography"/>
  </ds:schemaRefs>
</ds:datastoreItem>
</file>

<file path=customXml/itemProps2.xml><?xml version="1.0" encoding="utf-8"?>
<ds:datastoreItem xmlns:ds="http://schemas.openxmlformats.org/officeDocument/2006/customXml" ds:itemID="{77C00FFE-C6C5-43AE-86A6-0C32965FCC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8dec50-90df-4f40-b3a0-c6f87e90b0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8F24AB-A8F2-4962-97B8-393AAC1EF507}">
  <ds:schemaRefs>
    <ds:schemaRef ds:uri="http://schemas.microsoft.com/sharepoint/v3/contenttype/forms"/>
  </ds:schemaRefs>
</ds:datastoreItem>
</file>

<file path=customXml/itemProps4.xml><?xml version="1.0" encoding="utf-8"?>
<ds:datastoreItem xmlns:ds="http://schemas.openxmlformats.org/officeDocument/2006/customXml" ds:itemID="{F8E2569B-A589-49AE-B45F-5A6EF796165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C:\Users\ruth.berriosm\Desktop\PLANTILLAS IACC 2021 JORGE\FICHA CONTENIDO\SX Contenido CODIGO_ADMINISTRACIÓN.dotx</Template>
  <TotalTime>2</TotalTime>
  <Pages>47</Pages>
  <Words>6651</Words>
  <Characters>36581</Characters>
  <Application>Microsoft Office Word</Application>
  <DocSecurity>0</DocSecurity>
  <Lines>304</Lines>
  <Paragraphs>86</Paragraphs>
  <ScaleCrop>false</ScaleCrop>
  <HeadingPairs>
    <vt:vector size="2" baseType="variant">
      <vt:variant>
        <vt:lpstr>Título</vt:lpstr>
      </vt:variant>
      <vt:variant>
        <vt:i4>1</vt:i4>
      </vt:variant>
    </vt:vector>
  </HeadingPairs>
  <TitlesOfParts>
    <vt:vector size="1" baseType="lpstr">
      <vt:lpstr>Plan de asignatura</vt:lpstr>
    </vt:vector>
  </TitlesOfParts>
  <Manager/>
  <Company/>
  <LinksUpToDate>false</LinksUpToDate>
  <CharactersWithSpaces>43146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asignatura</dc:title>
  <dc:subject/>
  <dc:creator>Universidad Autónoma</dc:creator>
  <cp:keywords/>
  <dc:description/>
  <cp:lastModifiedBy>Marcela Vidal Valenzuela</cp:lastModifiedBy>
  <cp:revision>3</cp:revision>
  <cp:lastPrinted>2024-10-07T21:49:00Z</cp:lastPrinted>
  <dcterms:created xsi:type="dcterms:W3CDTF">2025-05-29T20:29:00Z</dcterms:created>
  <dcterms:modified xsi:type="dcterms:W3CDTF">2025-05-29T20:35:00Z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0x0101002148C7E484E9774F8201E3EE98185D52</vt:lpwstr>
  </property>
  <property fmtid="{D5CDD505-2E9C-101B-9397-08002B2CF9AE}" pid="3" name="MediaServiceImageTags">
    <vt:lpwstr/>
  </property>
  <property fmtid="{D5CDD505-2E9C-101B-9397-08002B2CF9AE}" pid="4" name="MSIP_Label_2547b8a3-ac18-4287-b28a-c115cfe9803a_Enabled">
    <vt:lpwstr>true</vt:lpwstr>
  </property>
  <property fmtid="{D5CDD505-2E9C-101B-9397-08002B2CF9AE}" pid="5" name="MSIP_Label_2547b8a3-ac18-4287-b28a-c115cfe9803a_SetDate">
    <vt:lpwstr>2023-05-30T17:31:32Z</vt:lpwstr>
  </property>
  <property fmtid="{D5CDD505-2E9C-101B-9397-08002B2CF9AE}" pid="6" name="MSIP_Label_2547b8a3-ac18-4287-b28a-c115cfe9803a_Method">
    <vt:lpwstr>Standard</vt:lpwstr>
  </property>
  <property fmtid="{D5CDD505-2E9C-101B-9397-08002B2CF9AE}" pid="7" name="MSIP_Label_2547b8a3-ac18-4287-b28a-c115cfe9803a_Name">
    <vt:lpwstr>Público</vt:lpwstr>
  </property>
  <property fmtid="{D5CDD505-2E9C-101B-9397-08002B2CF9AE}" pid="8" name="MSIP_Label_2547b8a3-ac18-4287-b28a-c115cfe9803a_SiteId">
    <vt:lpwstr>4fd56a46-8498-4360-9d3e-bbb677303c73</vt:lpwstr>
  </property>
  <property fmtid="{D5CDD505-2E9C-101B-9397-08002B2CF9AE}" pid="9" name="MSIP_Label_2547b8a3-ac18-4287-b28a-c115cfe9803a_ActionId">
    <vt:lpwstr>53807768-de2a-426a-9807-7886f78df4e1</vt:lpwstr>
  </property>
  <property fmtid="{D5CDD505-2E9C-101B-9397-08002B2CF9AE}" pid="10" name="MSIP_Label_2547b8a3-ac18-4287-b28a-c115cfe9803a_ContentBits">
    <vt:lpwstr>0</vt:lpwstr>
  </property>
  <property fmtid="{D5CDD505-2E9C-101B-9397-08002B2CF9AE}" pid="11" name="Order">
    <vt:i4>3505700</vt:i4>
  </property>
  <property fmtid="{D5CDD505-2E9C-101B-9397-08002B2CF9AE}" pid="12" name="xd_Signature">
    <vt:bool>false</vt:bool>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y fmtid="{D5CDD505-2E9C-101B-9397-08002B2CF9AE}" pid="18" name="_SourceUrl">
    <vt:lpwstr/>
  </property>
  <property fmtid="{D5CDD505-2E9C-101B-9397-08002B2CF9AE}" pid="19" name="_SharedFileIndex">
    <vt:lpwstr/>
  </property>
</Properties>
</file>