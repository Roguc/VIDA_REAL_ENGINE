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96E0" w14:textId="13DBA65A" w:rsidR="002C61D8" w:rsidRPr="00733EBB" w:rsidRDefault="00CB7304" w:rsidP="00733EBB">
      <w:r>
        <w:rPr>
          <w:rFonts w:ascii="Times New Roman"/>
          <w:noProof/>
          <w:sz w:val="20"/>
        </w:rPr>
        <w:drawing>
          <wp:anchor distT="0" distB="0" distL="114300" distR="114300" simplePos="0" relativeHeight="251676705" behindDoc="1" locked="0" layoutInCell="1" allowOverlap="1" wp14:anchorId="4619B5EC" wp14:editId="30967932">
            <wp:simplePos x="0" y="0"/>
            <wp:positionH relativeFrom="margin">
              <wp:posOffset>-604189</wp:posOffset>
            </wp:positionH>
            <wp:positionV relativeFrom="page">
              <wp:align>top</wp:align>
            </wp:positionV>
            <wp:extent cx="7785826" cy="10074302"/>
            <wp:effectExtent l="0" t="0" r="5715" b="3175"/>
            <wp:wrapNone/>
            <wp:docPr id="948000307" name="docshape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826" cy="1007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8B789" w14:textId="155DD9C0" w:rsidR="002C61D8" w:rsidRDefault="002C61D8" w:rsidP="00733EBB">
      <w:pPr>
        <w:rPr>
          <w:lang w:eastAsia="es-ES_tradnl"/>
        </w:rPr>
      </w:pPr>
    </w:p>
    <w:p w14:paraId="6DF5EA65" w14:textId="13BD69F4" w:rsidR="00C011FF" w:rsidRDefault="00C011FF" w:rsidP="00733EBB">
      <w:pPr>
        <w:rPr>
          <w:lang w:eastAsia="es-ES_tradnl"/>
        </w:rPr>
      </w:pPr>
    </w:p>
    <w:p w14:paraId="0E2E1D8E" w14:textId="081B53E7" w:rsidR="00C011FF" w:rsidRDefault="00CB7304" w:rsidP="00CB7304">
      <w:pPr>
        <w:tabs>
          <w:tab w:val="left" w:pos="2229"/>
        </w:tabs>
        <w:rPr>
          <w:lang w:eastAsia="es-ES_tradnl"/>
        </w:rPr>
      </w:pPr>
      <w:r>
        <w:rPr>
          <w:lang w:eastAsia="es-ES_tradnl"/>
        </w:rPr>
        <w:tab/>
      </w:r>
    </w:p>
    <w:p w14:paraId="1A30839D" w14:textId="7F73C99B" w:rsidR="00C011FF" w:rsidRDefault="00C011FF" w:rsidP="00733EBB">
      <w:pPr>
        <w:rPr>
          <w:lang w:eastAsia="es-ES_tradnl"/>
        </w:rPr>
      </w:pPr>
    </w:p>
    <w:p w14:paraId="5235EC42" w14:textId="0C01E5CA" w:rsidR="00C011FF" w:rsidRDefault="00CB7304" w:rsidP="00CB7304">
      <w:pPr>
        <w:tabs>
          <w:tab w:val="left" w:pos="4132"/>
        </w:tabs>
        <w:rPr>
          <w:lang w:eastAsia="es-ES_tradnl"/>
        </w:rPr>
      </w:pPr>
      <w:r>
        <w:rPr>
          <w:lang w:eastAsia="es-ES_tradnl"/>
        </w:rPr>
        <w:tab/>
      </w:r>
    </w:p>
    <w:p w14:paraId="79B59217" w14:textId="488C6834" w:rsidR="00C011FF" w:rsidRDefault="00C011FF" w:rsidP="00733EBB">
      <w:pPr>
        <w:rPr>
          <w:lang w:eastAsia="es-ES_tradnl"/>
        </w:rPr>
      </w:pPr>
    </w:p>
    <w:p w14:paraId="45B26EB2" w14:textId="155873E6" w:rsidR="00C011FF" w:rsidRDefault="00C011FF" w:rsidP="00733EBB">
      <w:pPr>
        <w:rPr>
          <w:lang w:eastAsia="es-ES_tradnl"/>
        </w:rPr>
      </w:pPr>
    </w:p>
    <w:p w14:paraId="694D83B2" w14:textId="145FABD1" w:rsidR="00C011FF" w:rsidRDefault="00C4386F" w:rsidP="00C4386F">
      <w:pPr>
        <w:tabs>
          <w:tab w:val="left" w:pos="3043"/>
        </w:tabs>
        <w:rPr>
          <w:lang w:eastAsia="es-ES_tradnl"/>
        </w:rPr>
      </w:pPr>
      <w:r>
        <w:rPr>
          <w:lang w:eastAsia="es-ES_tradnl"/>
        </w:rPr>
        <w:tab/>
      </w:r>
    </w:p>
    <w:p w14:paraId="5DC2261E" w14:textId="4E7B6433" w:rsidR="00C011FF" w:rsidRDefault="00C011FF" w:rsidP="00733EBB">
      <w:pPr>
        <w:rPr>
          <w:lang w:eastAsia="es-ES_tradnl"/>
        </w:rPr>
      </w:pPr>
    </w:p>
    <w:p w14:paraId="7C3D40A9" w14:textId="0BDDA0E2" w:rsidR="00C011FF" w:rsidRDefault="00F4041B" w:rsidP="00F4041B">
      <w:pPr>
        <w:tabs>
          <w:tab w:val="left" w:pos="5835"/>
        </w:tabs>
        <w:rPr>
          <w:lang w:eastAsia="es-ES_tradnl"/>
        </w:rPr>
      </w:pPr>
      <w:r>
        <w:rPr>
          <w:lang w:eastAsia="es-ES_tradnl"/>
        </w:rPr>
        <w:tab/>
      </w:r>
    </w:p>
    <w:p w14:paraId="54E68596" w14:textId="09631024" w:rsidR="00C011FF" w:rsidRDefault="00C011FF" w:rsidP="00733EBB">
      <w:pPr>
        <w:rPr>
          <w:lang w:eastAsia="es-ES_tradnl"/>
        </w:rPr>
      </w:pPr>
    </w:p>
    <w:p w14:paraId="2A9F9E70" w14:textId="5553BD4C" w:rsidR="00C011FF" w:rsidRDefault="00C011FF" w:rsidP="00733EBB">
      <w:pPr>
        <w:rPr>
          <w:lang w:eastAsia="es-ES_tradnl"/>
        </w:rPr>
      </w:pPr>
    </w:p>
    <w:p w14:paraId="488E0B73" w14:textId="1A4E3D76" w:rsidR="00C011FF" w:rsidRDefault="00C4386F" w:rsidP="00C4386F">
      <w:pPr>
        <w:tabs>
          <w:tab w:val="left" w:pos="5860"/>
        </w:tabs>
        <w:rPr>
          <w:lang w:eastAsia="es-ES_tradnl"/>
        </w:rPr>
      </w:pPr>
      <w:r>
        <w:rPr>
          <w:lang w:eastAsia="es-ES_tradnl"/>
        </w:rPr>
        <w:tab/>
      </w:r>
    </w:p>
    <w:p w14:paraId="0C5A0FAD" w14:textId="29C54026" w:rsidR="00C011FF" w:rsidRDefault="00C011FF" w:rsidP="00733EBB">
      <w:pPr>
        <w:rPr>
          <w:lang w:eastAsia="es-ES_tradnl"/>
        </w:rPr>
      </w:pPr>
    </w:p>
    <w:p w14:paraId="76180B9A" w14:textId="02024C8D" w:rsidR="00C011FF" w:rsidRDefault="00C011FF" w:rsidP="00733EBB">
      <w:pPr>
        <w:rPr>
          <w:lang w:eastAsia="es-ES_tradnl"/>
        </w:rPr>
      </w:pPr>
    </w:p>
    <w:p w14:paraId="13821626" w14:textId="6148CAAE" w:rsidR="00C011FF" w:rsidRDefault="00C011FF" w:rsidP="00733EBB">
      <w:pPr>
        <w:rPr>
          <w:lang w:eastAsia="es-ES_tradnl"/>
        </w:rPr>
      </w:pPr>
    </w:p>
    <w:p w14:paraId="00986562" w14:textId="0440E79D" w:rsidR="00C011FF" w:rsidRDefault="00C011FF" w:rsidP="00733EBB">
      <w:pPr>
        <w:rPr>
          <w:lang w:eastAsia="es-ES_tradnl"/>
        </w:rPr>
      </w:pPr>
    </w:p>
    <w:p w14:paraId="71760F34" w14:textId="4CC51FA6" w:rsidR="00C011FF" w:rsidRDefault="00C011FF" w:rsidP="00733EBB">
      <w:pPr>
        <w:rPr>
          <w:lang w:eastAsia="es-ES_tradnl"/>
        </w:rPr>
      </w:pPr>
    </w:p>
    <w:p w14:paraId="59323D58" w14:textId="339F417C" w:rsidR="00C011FF" w:rsidRDefault="00C011FF" w:rsidP="00733EBB">
      <w:pPr>
        <w:rPr>
          <w:lang w:eastAsia="es-ES_tradnl"/>
        </w:rPr>
      </w:pPr>
    </w:p>
    <w:p w14:paraId="77683D4B" w14:textId="7A2D13C2" w:rsidR="00C011FF" w:rsidRDefault="00C011FF" w:rsidP="00733EBB">
      <w:pPr>
        <w:rPr>
          <w:lang w:eastAsia="es-ES_tradnl"/>
        </w:rPr>
      </w:pPr>
    </w:p>
    <w:p w14:paraId="75046EC3" w14:textId="15EB890B" w:rsidR="00C011FF" w:rsidRDefault="00C011FF" w:rsidP="00733EBB">
      <w:pPr>
        <w:rPr>
          <w:lang w:eastAsia="es-ES_tradnl"/>
        </w:rPr>
      </w:pPr>
    </w:p>
    <w:p w14:paraId="461A2D3E" w14:textId="320291C2" w:rsidR="00C011FF" w:rsidRDefault="00C011FF" w:rsidP="00733EBB">
      <w:pPr>
        <w:rPr>
          <w:lang w:eastAsia="es-ES_tradnl"/>
        </w:rPr>
      </w:pPr>
    </w:p>
    <w:p w14:paraId="75468DD8" w14:textId="40630C85" w:rsidR="00C011FF" w:rsidRDefault="00C011FF" w:rsidP="00733EBB">
      <w:pPr>
        <w:rPr>
          <w:lang w:eastAsia="es-ES_tradnl"/>
        </w:rPr>
      </w:pPr>
    </w:p>
    <w:p w14:paraId="2EBC8E02" w14:textId="79CFA0CA" w:rsidR="00C011FF" w:rsidRDefault="00CD0345" w:rsidP="00CD0345">
      <w:pPr>
        <w:tabs>
          <w:tab w:val="left" w:pos="3118"/>
        </w:tabs>
        <w:rPr>
          <w:lang w:eastAsia="es-ES_tradnl"/>
        </w:rPr>
      </w:pPr>
      <w:r>
        <w:rPr>
          <w:lang w:eastAsia="es-ES_tradnl"/>
        </w:rPr>
        <w:tab/>
      </w:r>
    </w:p>
    <w:p w14:paraId="12A0A3FE" w14:textId="251300B6" w:rsidR="00C011FF" w:rsidRDefault="00C011FF" w:rsidP="00C011FF">
      <w:pPr>
        <w:rPr>
          <w:lang w:eastAsia="es-ES_tradnl"/>
        </w:rPr>
      </w:pPr>
    </w:p>
    <w:p w14:paraId="37C002C4" w14:textId="2E57D71A" w:rsidR="00733EBB" w:rsidRDefault="00733EBB" w:rsidP="00C011FF">
      <w:pPr>
        <w:rPr>
          <w:lang w:eastAsia="es-ES_tradnl"/>
        </w:rPr>
      </w:pPr>
    </w:p>
    <w:p w14:paraId="5C36FB95" w14:textId="298CBB86" w:rsidR="00733EBB" w:rsidRDefault="00733EBB" w:rsidP="00C011FF">
      <w:pPr>
        <w:rPr>
          <w:lang w:eastAsia="es-ES_tradnl"/>
        </w:rPr>
      </w:pPr>
    </w:p>
    <w:p w14:paraId="445E6FED" w14:textId="3015DAF2" w:rsidR="00733EBB" w:rsidRDefault="00733EBB" w:rsidP="00C011FF">
      <w:pPr>
        <w:rPr>
          <w:lang w:eastAsia="es-ES_tradnl"/>
        </w:rPr>
      </w:pPr>
    </w:p>
    <w:p w14:paraId="75F8A70B" w14:textId="2AD8B649" w:rsidR="00733EBB" w:rsidRPr="00FF45F1" w:rsidRDefault="00733EBB" w:rsidP="00C011FF">
      <w:pPr>
        <w:rPr>
          <w:lang w:eastAsia="es-ES_tradnl"/>
        </w:rPr>
      </w:pPr>
    </w:p>
    <w:p w14:paraId="5F2D49EE" w14:textId="156FE508" w:rsidR="00733EBB" w:rsidRDefault="00733EBB" w:rsidP="00C011FF">
      <w:pPr>
        <w:rPr>
          <w:lang w:eastAsia="es-ES_tradnl"/>
        </w:rPr>
      </w:pPr>
    </w:p>
    <w:p w14:paraId="677A0FE4" w14:textId="608821FD" w:rsidR="00733EBB" w:rsidRDefault="00733EBB" w:rsidP="00C011FF">
      <w:pPr>
        <w:rPr>
          <w:lang w:eastAsia="es-ES_tradnl"/>
        </w:rPr>
      </w:pPr>
    </w:p>
    <w:p w14:paraId="50C09543" w14:textId="0C700A14" w:rsidR="00733EBB" w:rsidRDefault="00733EBB" w:rsidP="00C011FF">
      <w:pPr>
        <w:rPr>
          <w:lang w:eastAsia="es-ES_tradnl"/>
        </w:rPr>
      </w:pPr>
    </w:p>
    <w:p w14:paraId="072B19B7" w14:textId="62BF0B00" w:rsidR="00733EBB" w:rsidRDefault="00C4386F" w:rsidP="00C4386F">
      <w:pPr>
        <w:tabs>
          <w:tab w:val="left" w:pos="8102"/>
        </w:tabs>
        <w:rPr>
          <w:lang w:eastAsia="es-ES_tradnl"/>
        </w:rPr>
      </w:pPr>
      <w:r>
        <w:rPr>
          <w:lang w:eastAsia="es-ES_tradnl"/>
        </w:rPr>
        <w:tab/>
      </w:r>
    </w:p>
    <w:p w14:paraId="1B8623F3" w14:textId="31B7E637" w:rsidR="00733EBB" w:rsidRDefault="00733EBB" w:rsidP="00C011FF">
      <w:pPr>
        <w:rPr>
          <w:lang w:eastAsia="es-ES_tradnl"/>
        </w:rPr>
      </w:pPr>
    </w:p>
    <w:p w14:paraId="041DEA09" w14:textId="0C7D3A2A" w:rsidR="00733EBB" w:rsidRDefault="006870EC" w:rsidP="00C011FF">
      <w:pPr>
        <w:rPr>
          <w:lang w:eastAsia="es-ES_tradnl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69" behindDoc="0" locked="0" layoutInCell="1" allowOverlap="1" wp14:anchorId="3BA49FAD" wp14:editId="49BCE6EB">
                <wp:simplePos x="0" y="0"/>
                <wp:positionH relativeFrom="column">
                  <wp:posOffset>1823720</wp:posOffset>
                </wp:positionH>
                <wp:positionV relativeFrom="paragraph">
                  <wp:posOffset>185420</wp:posOffset>
                </wp:positionV>
                <wp:extent cx="0" cy="1922780"/>
                <wp:effectExtent l="19050" t="0" r="19050" b="20320"/>
                <wp:wrapNone/>
                <wp:docPr id="67256177" name="Conector recto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27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2B54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2DD1" id="Conector recto 8" o:spid="_x0000_s1026" alt="&quot;&quot;" style="position:absolute;z-index:2516879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pt,14.6pt" to="143.6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" strokecolor="#82b543" strokeweight="3pt">
                <v:stroke joinstyle="miter"/>
              </v:lin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49" behindDoc="0" locked="0" layoutInCell="1" allowOverlap="1" wp14:anchorId="6E82AB98" wp14:editId="1CFB9B49">
                <wp:simplePos x="0" y="0"/>
                <wp:positionH relativeFrom="page">
                  <wp:posOffset>-136829</wp:posOffset>
                </wp:positionH>
                <wp:positionV relativeFrom="paragraph">
                  <wp:posOffset>184564</wp:posOffset>
                </wp:positionV>
                <wp:extent cx="7976235" cy="1941775"/>
                <wp:effectExtent l="38100" t="38100" r="100965" b="97155"/>
                <wp:wrapNone/>
                <wp:docPr id="1165098826" name="Rectángulo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6235" cy="194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540C" id="Rectángulo 7" o:spid="_x0000_s1026" alt="&quot;&quot;" style="position:absolute;margin-left:-10.75pt;margin-top:14.55pt;width:628.05pt;height:152.9pt;z-index:2516828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" fillcolor="white [3212]" stroked="f" strokeweight="1pt">
                <v:shadow on="t" color="black" opacity="26214f" origin="-.5,-.5" offset=".74836mm,.74836mm"/>
                <w10:wrap anchorx="page"/>
              </v:rect>
            </w:pict>
          </mc:Fallback>
        </mc:AlternateContent>
      </w:r>
    </w:p>
    <w:p w14:paraId="0AA81D0F" w14:textId="0196AD26" w:rsidR="00733EBB" w:rsidRDefault="00733EBB" w:rsidP="00C011FF">
      <w:pPr>
        <w:rPr>
          <w:lang w:eastAsia="es-ES_tradnl"/>
        </w:rPr>
      </w:pPr>
    </w:p>
    <w:p w14:paraId="6E6F8E5B" w14:textId="32C6B480" w:rsidR="00733EBB" w:rsidRDefault="00F4041B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4113" behindDoc="0" locked="0" layoutInCell="1" allowOverlap="1" wp14:anchorId="612FF532" wp14:editId="1A7373A0">
                <wp:simplePos x="0" y="0"/>
                <wp:positionH relativeFrom="column">
                  <wp:posOffset>2027555</wp:posOffset>
                </wp:positionH>
                <wp:positionV relativeFrom="paragraph">
                  <wp:posOffset>144476</wp:posOffset>
                </wp:positionV>
                <wp:extent cx="3975100" cy="357808"/>
                <wp:effectExtent l="0" t="0" r="0" b="4445"/>
                <wp:wrapNone/>
                <wp:docPr id="1616110671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615EE" w14:textId="78AF4DCF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 xml:space="preserve">Entregable semana </w:t>
                            </w:r>
                            <w:r w:rsidR="00582F3C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FF53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margin-left:159.65pt;margin-top:11.4pt;width:313pt;height:28.15pt;z-index:251694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NFFw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" filled="f" stroked="f" strokeweight=".5pt">
                <v:textbox>
                  <w:txbxContent>
                    <w:p w14:paraId="0D2615EE" w14:textId="78AF4DCF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 xml:space="preserve">Entregable semana </w:t>
                      </w:r>
                      <w:r w:rsidR="00582F3C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D0D68">
        <w:rPr>
          <w:noProof/>
        </w:rPr>
        <w:drawing>
          <wp:anchor distT="0" distB="0" distL="114300" distR="114300" simplePos="0" relativeHeight="251684897" behindDoc="0" locked="0" layoutInCell="1" allowOverlap="1" wp14:anchorId="46EA429B" wp14:editId="78497C79">
            <wp:simplePos x="0" y="0"/>
            <wp:positionH relativeFrom="column">
              <wp:posOffset>-393065</wp:posOffset>
            </wp:positionH>
            <wp:positionV relativeFrom="paragraph">
              <wp:posOffset>194089</wp:posOffset>
            </wp:positionV>
            <wp:extent cx="1931035" cy="1121410"/>
            <wp:effectExtent l="0" t="0" r="0" b="2540"/>
            <wp:wrapNone/>
            <wp:docPr id="283135812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524F5" w14:textId="39B9FBD3" w:rsidR="00733EBB" w:rsidRDefault="00733EBB" w:rsidP="00C011FF">
      <w:pPr>
        <w:rPr>
          <w:lang w:eastAsia="es-ES_tradnl"/>
        </w:rPr>
      </w:pPr>
    </w:p>
    <w:p w14:paraId="6857940F" w14:textId="48C29381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0017" behindDoc="0" locked="0" layoutInCell="1" allowOverlap="1" wp14:anchorId="5C5478E7" wp14:editId="3DAA3C81">
                <wp:simplePos x="0" y="0"/>
                <wp:positionH relativeFrom="column">
                  <wp:posOffset>2027555</wp:posOffset>
                </wp:positionH>
                <wp:positionV relativeFrom="paragraph">
                  <wp:posOffset>33986</wp:posOffset>
                </wp:positionV>
                <wp:extent cx="3975100" cy="468630"/>
                <wp:effectExtent l="0" t="0" r="0" b="7620"/>
                <wp:wrapNone/>
                <wp:docPr id="104917163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04695" w14:textId="48943036" w:rsidR="00A75885" w:rsidRPr="00582F3C" w:rsidRDefault="00582F3C" w:rsidP="00F4041B">
                            <w:pPr>
                              <w:pStyle w:val="Portada2"/>
                              <w:rPr>
                                <w:sz w:val="28"/>
                                <w:szCs w:val="28"/>
                              </w:rPr>
                            </w:pPr>
                            <w:r w:rsidRPr="00582F3C">
                              <w:rPr>
                                <w:sz w:val="28"/>
                                <w:szCs w:val="28"/>
                                <w:lang w:val="es-CL"/>
                              </w:rPr>
                              <w:t>Discurso argumentativo oral y escrito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78E7" id="_x0000_s1027" type="#_x0000_t202" alt="&quot;&quot;" style="position:absolute;margin-left:159.65pt;margin-top:2.7pt;width:313pt;height:36.9pt;z-index:251690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JCS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" filled="f" stroked="f" strokeweight=".5pt">
                <v:textbox>
                  <w:txbxContent>
                    <w:p w14:paraId="38F04695" w14:textId="48943036" w:rsidR="00A75885" w:rsidRPr="00582F3C" w:rsidRDefault="00582F3C" w:rsidP="00F4041B">
                      <w:pPr>
                        <w:pStyle w:val="Portada2"/>
                        <w:rPr>
                          <w:sz w:val="28"/>
                          <w:szCs w:val="28"/>
                        </w:rPr>
                      </w:pPr>
                      <w:r w:rsidRPr="00582F3C">
                        <w:rPr>
                          <w:sz w:val="28"/>
                          <w:szCs w:val="28"/>
                          <w:lang w:val="es-CL"/>
                        </w:rPr>
                        <w:t>Discurso argumentativo oral y escrito</w:t>
                      </w:r>
                    </w:p>
                  </w:txbxContent>
                </v:textbox>
              </v:shape>
            </w:pict>
          </mc:Fallback>
        </mc:AlternateContent>
      </w:r>
    </w:p>
    <w:p w14:paraId="02D7E11D" w14:textId="04BEB77F" w:rsidR="00733EBB" w:rsidRDefault="00733EBB" w:rsidP="00C011FF">
      <w:pPr>
        <w:rPr>
          <w:lang w:eastAsia="es-ES_tradnl"/>
        </w:rPr>
      </w:pPr>
    </w:p>
    <w:p w14:paraId="2EE3CAF6" w14:textId="0F4BFC04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065" behindDoc="0" locked="0" layoutInCell="1" allowOverlap="1" wp14:anchorId="3AEF95AF" wp14:editId="075E1B82">
                <wp:simplePos x="0" y="0"/>
                <wp:positionH relativeFrom="column">
                  <wp:posOffset>2026285</wp:posOffset>
                </wp:positionH>
                <wp:positionV relativeFrom="paragraph">
                  <wp:posOffset>26035</wp:posOffset>
                </wp:positionV>
                <wp:extent cx="3975100" cy="405130"/>
                <wp:effectExtent l="0" t="0" r="0" b="0"/>
                <wp:wrapNone/>
                <wp:docPr id="1827226684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9D2DE" w14:textId="75E00670" w:rsidR="00A75885" w:rsidRPr="00582F3C" w:rsidRDefault="00582F3C" w:rsidP="00F4041B">
                            <w:pPr>
                              <w:pStyle w:val="Portada3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Comunicación y Argumentación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95AF" id="_x0000_s1028" type="#_x0000_t202" alt="&quot;&quot;" style="position:absolute;margin-left:159.55pt;margin-top:2.05pt;width:313pt;height:31.9pt;z-index:251692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jSHAIAADM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" filled="f" stroked="f" strokeweight=".5pt">
                <v:textbox>
                  <w:txbxContent>
                    <w:p w14:paraId="1A09D2DE" w14:textId="75E00670" w:rsidR="00A75885" w:rsidRPr="00582F3C" w:rsidRDefault="00582F3C" w:rsidP="00F4041B">
                      <w:pPr>
                        <w:pStyle w:val="Portada3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Comunicación y Argumentación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73EE0666" w14:textId="0C6178A1" w:rsidR="00733EBB" w:rsidRDefault="00C4386F" w:rsidP="00C4386F">
      <w:pPr>
        <w:tabs>
          <w:tab w:val="left" w:pos="8515"/>
        </w:tabs>
        <w:rPr>
          <w:lang w:eastAsia="es-ES_tradnl"/>
        </w:rPr>
      </w:pPr>
      <w:r>
        <w:rPr>
          <w:lang w:eastAsia="es-ES_tradnl"/>
        </w:rPr>
        <w:tab/>
      </w:r>
    </w:p>
    <w:p w14:paraId="0D786F65" w14:textId="125D673F" w:rsidR="00733EBB" w:rsidRDefault="00946024" w:rsidP="00C4386F">
      <w:pPr>
        <w:jc w:val="right"/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6161" behindDoc="0" locked="0" layoutInCell="1" allowOverlap="1" wp14:anchorId="340FC20C" wp14:editId="750AFA4C">
                <wp:simplePos x="0" y="0"/>
                <wp:positionH relativeFrom="margin">
                  <wp:posOffset>2032000</wp:posOffset>
                </wp:positionH>
                <wp:positionV relativeFrom="paragraph">
                  <wp:posOffset>117779</wp:posOffset>
                </wp:positionV>
                <wp:extent cx="3975100" cy="357505"/>
                <wp:effectExtent l="0" t="0" r="0" b="4445"/>
                <wp:wrapNone/>
                <wp:docPr id="105211807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2045D" w14:textId="429CB116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>Nombre(s):</w:t>
                            </w:r>
                            <w:r w:rsidR="00582F3C">
                              <w:t xml:space="preserve"> 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C20C" id="_x0000_s1029" type="#_x0000_t202" alt="&quot;&quot;" style="position:absolute;left:0;text-align:left;margin-left:160pt;margin-top:9.25pt;width:313pt;height:28.15pt;z-index:2516961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" filled="f" stroked="f" strokeweight=".5pt">
                <v:textbox>
                  <w:txbxContent>
                    <w:p w14:paraId="50B2045D" w14:textId="429CB116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>Nombre(s):</w:t>
                      </w:r>
                      <w:r w:rsidR="00582F3C">
                        <w:t xml:space="preserve"> Robinson Godoy Cuchacovich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61E60" w14:textId="3DC24839" w:rsidR="00733EBB" w:rsidRDefault="00C4386F" w:rsidP="00C4386F">
      <w:pPr>
        <w:tabs>
          <w:tab w:val="left" w:pos="9254"/>
        </w:tabs>
        <w:rPr>
          <w:lang w:eastAsia="es-ES_tradnl"/>
        </w:rPr>
      </w:pPr>
      <w:r>
        <w:rPr>
          <w:lang w:eastAsia="es-ES_tradnl"/>
        </w:rPr>
        <w:tab/>
      </w:r>
    </w:p>
    <w:p w14:paraId="62D83AEA" w14:textId="107CF08C" w:rsidR="00733EBB" w:rsidRDefault="00733EBB" w:rsidP="00C4386F">
      <w:pPr>
        <w:jc w:val="right"/>
        <w:rPr>
          <w:lang w:eastAsia="es-ES_tradnl"/>
        </w:rPr>
      </w:pPr>
    </w:p>
    <w:p w14:paraId="0743A035" w14:textId="061E6501" w:rsidR="00007B15" w:rsidRPr="00F8298C" w:rsidRDefault="00946024" w:rsidP="00F8298C">
      <w:pPr>
        <w:pStyle w:val="PRRAFO"/>
        <w:rPr>
          <w:rStyle w:val="SECCIN"/>
          <w:rFonts w:cstheme="minorBidi"/>
          <w:color w:val="333334"/>
          <w:sz w:val="24"/>
          <w:szCs w:val="24"/>
          <w:shd w:val="clear" w:color="auto" w:fill="auto"/>
        </w:rPr>
      </w:pPr>
      <w:r w:rsidRPr="00F8298C">
        <w:rPr>
          <w:rStyle w:val="SECCIN"/>
          <w:rFonts w:cstheme="minorBidi"/>
          <w:color w:val="333334"/>
          <w:sz w:val="24"/>
          <w:szCs w:val="24"/>
          <w:shd w:val="clear" w:color="auto" w:fill="auto"/>
        </w:rPr>
        <w:lastRenderedPageBreak/>
        <w:t>Desarrolla aquí tu trabajo</w:t>
      </w:r>
    </w:p>
    <w:sectPr w:rsidR="00007B15" w:rsidRPr="00F8298C" w:rsidSect="002B3D7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134" w:right="964" w:bottom="567" w:left="964" w:header="709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4C612" w14:textId="77777777" w:rsidR="00E742A8" w:rsidRDefault="00E742A8" w:rsidP="00111199">
      <w:r>
        <w:separator/>
      </w:r>
    </w:p>
    <w:p w14:paraId="0FEF8C4A" w14:textId="77777777" w:rsidR="00E742A8" w:rsidRDefault="00E742A8"/>
    <w:p w14:paraId="73E5AE00" w14:textId="77777777" w:rsidR="00E742A8" w:rsidRDefault="00E742A8"/>
    <w:p w14:paraId="4D511BE7" w14:textId="77777777" w:rsidR="00E742A8" w:rsidRDefault="00E742A8"/>
  </w:endnote>
  <w:endnote w:type="continuationSeparator" w:id="0">
    <w:p w14:paraId="41DD5014" w14:textId="77777777" w:rsidR="00E742A8" w:rsidRDefault="00E742A8" w:rsidP="00111199">
      <w:r>
        <w:continuationSeparator/>
      </w:r>
    </w:p>
    <w:p w14:paraId="6255F371" w14:textId="77777777" w:rsidR="00E742A8" w:rsidRDefault="00E742A8"/>
    <w:p w14:paraId="166930A3" w14:textId="77777777" w:rsidR="00E742A8" w:rsidRDefault="00E742A8"/>
    <w:p w14:paraId="5C7B96FC" w14:textId="77777777" w:rsidR="00E742A8" w:rsidRDefault="00E742A8"/>
  </w:endnote>
  <w:endnote w:type="continuationNotice" w:id="1">
    <w:p w14:paraId="44D593AA" w14:textId="77777777" w:rsidR="00E742A8" w:rsidRDefault="00E742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</w:font>
  <w:font w:name="Calibri (Cuerpo)">
    <w:altName w:val="Calibri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18D0" w14:textId="77777777" w:rsidR="004374E4" w:rsidRDefault="004374E4" w:rsidP="008B39FE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BD4CB43" w14:textId="77777777" w:rsidR="004374E4" w:rsidRDefault="004374E4" w:rsidP="004374E4">
    <w:pPr>
      <w:pStyle w:val="Piedepgina"/>
      <w:ind w:right="360"/>
    </w:pPr>
  </w:p>
  <w:p w14:paraId="2D86B22A" w14:textId="77777777" w:rsidR="005471F4" w:rsidRDefault="005471F4"/>
  <w:p w14:paraId="236DD398" w14:textId="77777777" w:rsidR="00B10222" w:rsidRDefault="00B102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cstheme="minorHAnsi"/>
        <w:b/>
        <w:bCs/>
        <w:sz w:val="22"/>
        <w:szCs w:val="22"/>
      </w:rPr>
      <w:id w:val="-103806453"/>
      <w:docPartObj>
        <w:docPartGallery w:val="Page Numbers (Bottom of Page)"/>
        <w:docPartUnique/>
      </w:docPartObj>
    </w:sdtPr>
    <w:sdtContent>
      <w:p w14:paraId="12196DF2" w14:textId="77777777" w:rsidR="004374E4" w:rsidRPr="00E37FB2" w:rsidRDefault="004374E4" w:rsidP="00ED50E1">
        <w:pPr>
          <w:pStyle w:val="Piedepgina"/>
          <w:framePr w:w="285" w:wrap="none" w:vAnchor="text" w:hAnchor="page" w:x="10670" w:y="265"/>
          <w:jc w:val="center"/>
          <w:rPr>
            <w:rStyle w:val="Nmerodepgina"/>
            <w:rFonts w:cstheme="minorHAnsi"/>
            <w:b/>
            <w:bCs/>
            <w:sz w:val="22"/>
            <w:szCs w:val="22"/>
          </w:rPr>
        </w:pP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begin"/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instrText xml:space="preserve"> PAGE </w:instrTex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separate"/>
        </w:r>
        <w:r w:rsidRPr="00EA35B9">
          <w:rPr>
            <w:rStyle w:val="Nmerodepgina"/>
            <w:rFonts w:ascii="Barlow Medium" w:hAnsi="Barlow Medium" w:cstheme="minorHAnsi"/>
            <w:noProof/>
            <w:sz w:val="22"/>
            <w:szCs w:val="22"/>
          </w:rPr>
          <w:t>1</w: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end"/>
        </w:r>
      </w:p>
    </w:sdtContent>
  </w:sdt>
  <w:p w14:paraId="749B9B40" w14:textId="73637E11" w:rsidR="005471F4" w:rsidRDefault="00890797" w:rsidP="00340E09">
    <w:pPr>
      <w:tabs>
        <w:tab w:val="left" w:pos="647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CD67BA2" wp14:editId="1266C9F3">
              <wp:simplePos x="0" y="0"/>
              <wp:positionH relativeFrom="column">
                <wp:posOffset>6158064</wp:posOffset>
              </wp:positionH>
              <wp:positionV relativeFrom="paragraph">
                <wp:posOffset>128573</wp:posOffset>
              </wp:positionV>
              <wp:extent cx="204919" cy="45719"/>
              <wp:effectExtent l="0" t="0" r="5080" b="0"/>
              <wp:wrapNone/>
              <wp:docPr id="21" name="Rectangle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19" cy="45719"/>
                      </a:xfrm>
                      <a:prstGeom prst="rect">
                        <a:avLst/>
                      </a:prstGeom>
                      <a:solidFill>
                        <a:srgbClr val="82B54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F4459F" id="Rectangle 21" o:spid="_x0000_s1026" alt="&quot;&quot;" style="position:absolute;margin-left:484.9pt;margin-top:10.1pt;width:16.15pt;height:3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" fillcolor="#82b543" stroked="f" strokeweight="1pt"/>
          </w:pict>
        </mc:Fallback>
      </mc:AlternateContent>
    </w:r>
    <w:r w:rsidR="00340E09">
      <w:tab/>
    </w:r>
  </w:p>
  <w:p w14:paraId="109FEB40" w14:textId="5FE731A3" w:rsidR="00B10222" w:rsidRDefault="00B1022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0694D561" w14:textId="77777777" w:rsidTr="00D127AD">
      <w:trPr>
        <w:trHeight w:val="300"/>
      </w:trPr>
      <w:tc>
        <w:tcPr>
          <w:tcW w:w="3435" w:type="dxa"/>
        </w:tcPr>
        <w:p w14:paraId="4C85BEF5" w14:textId="0BC17884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12366843" w14:textId="58EAB1E4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7428183C" w14:textId="129B81A9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425037C9" w14:textId="6C0C2935" w:rsidR="6232A5D1" w:rsidRDefault="6232A5D1" w:rsidP="00D12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C9A1" w14:textId="77777777" w:rsidR="00E742A8" w:rsidRDefault="00E742A8" w:rsidP="00111199">
      <w:r>
        <w:separator/>
      </w:r>
    </w:p>
    <w:p w14:paraId="42F213B5" w14:textId="77777777" w:rsidR="00E742A8" w:rsidRDefault="00E742A8"/>
    <w:p w14:paraId="5BEAE816" w14:textId="77777777" w:rsidR="00E742A8" w:rsidRDefault="00E742A8"/>
    <w:p w14:paraId="5DD66BF5" w14:textId="77777777" w:rsidR="00E742A8" w:rsidRDefault="00E742A8"/>
  </w:footnote>
  <w:footnote w:type="continuationSeparator" w:id="0">
    <w:p w14:paraId="2851B2D9" w14:textId="77777777" w:rsidR="00E742A8" w:rsidRDefault="00E742A8" w:rsidP="00111199">
      <w:r>
        <w:continuationSeparator/>
      </w:r>
    </w:p>
    <w:p w14:paraId="6146F3B0" w14:textId="77777777" w:rsidR="00E742A8" w:rsidRDefault="00E742A8"/>
    <w:p w14:paraId="79FFA45D" w14:textId="77777777" w:rsidR="00E742A8" w:rsidRDefault="00E742A8"/>
    <w:p w14:paraId="5F518689" w14:textId="77777777" w:rsidR="00E742A8" w:rsidRDefault="00E742A8"/>
  </w:footnote>
  <w:footnote w:type="continuationNotice" w:id="1">
    <w:p w14:paraId="6B66E7AB" w14:textId="77777777" w:rsidR="00E742A8" w:rsidRDefault="00E742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9E69" w14:textId="77D30861" w:rsidR="003F0521" w:rsidRDefault="003F0521">
    <w:r>
      <w:rPr>
        <w:noProof/>
      </w:rPr>
      <mc:AlternateContent>
        <mc:Choice Requires="wps">
          <w:drawing>
            <wp:anchor distT="45720" distB="45720" distL="114300" distR="114300" simplePos="0" relativeHeight="251663364" behindDoc="0" locked="0" layoutInCell="1" allowOverlap="1" wp14:anchorId="7F11AA44" wp14:editId="7A63765C">
              <wp:simplePos x="0" y="0"/>
              <wp:positionH relativeFrom="column">
                <wp:posOffset>3283916</wp:posOffset>
              </wp:positionH>
              <wp:positionV relativeFrom="paragraph">
                <wp:posOffset>-148590</wp:posOffset>
              </wp:positionV>
              <wp:extent cx="2360930" cy="1404620"/>
              <wp:effectExtent l="0" t="0" r="0" b="254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4C4B1E" w14:textId="5DDC55A7" w:rsidR="003F0521" w:rsidRPr="003F0521" w:rsidRDefault="000C371A" w:rsidP="003F0521">
                          <w:pPr>
                            <w:pStyle w:val="TEXTOENCABEZADO"/>
                          </w:pPr>
                          <w:r>
                            <w:t>ENTREGABLE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11AA4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58.6pt;margin-top:-11.7pt;width:185.9pt;height:110.6pt;z-index:2516633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v9fm/gAAAACwEAAA8AAAAAAAAA&#10;AAAAAAAAVQQAAGRycy9kb3ducmV2LnhtbFBLBQYAAAAABAAEAPMAAABiBQAAAAA=&#10;" filled="f" stroked="f">
              <v:textbox style="mso-fit-shape-to-text:t">
                <w:txbxContent>
                  <w:p w14:paraId="234C4B1E" w14:textId="5DDC55A7" w:rsidR="003F0521" w:rsidRPr="003F0521" w:rsidRDefault="000C371A" w:rsidP="003F0521">
                    <w:pPr>
                      <w:pStyle w:val="TEXTOENCABEZADO"/>
                    </w:pPr>
                    <w:r>
                      <w:t>ENTREGABLE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92" behindDoc="0" locked="0" layoutInCell="1" allowOverlap="1" wp14:anchorId="5A37246A" wp14:editId="502461B7">
          <wp:simplePos x="0" y="0"/>
          <wp:positionH relativeFrom="column">
            <wp:posOffset>5931535</wp:posOffset>
          </wp:positionH>
          <wp:positionV relativeFrom="paragraph">
            <wp:posOffset>-370205</wp:posOffset>
          </wp:positionV>
          <wp:extent cx="998220" cy="579120"/>
          <wp:effectExtent l="0" t="0" r="0" b="0"/>
          <wp:wrapNone/>
          <wp:docPr id="1369915912" name="Imagen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915912" name="Imagen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8220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6" behindDoc="0" locked="0" layoutInCell="1" allowOverlap="1" wp14:anchorId="54EDEBC0" wp14:editId="26DB19F8">
              <wp:simplePos x="0" y="0"/>
              <wp:positionH relativeFrom="column">
                <wp:posOffset>-612140</wp:posOffset>
              </wp:positionH>
              <wp:positionV relativeFrom="paragraph">
                <wp:posOffset>121616</wp:posOffset>
              </wp:positionV>
              <wp:extent cx="6496050" cy="0"/>
              <wp:effectExtent l="19050" t="19050" r="19050" b="38100"/>
              <wp:wrapNone/>
              <wp:docPr id="721159185" name="Conector recto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960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EE71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8D1FE7" id="Conector recto 11" o:spid="_x0000_s1026" alt="&quot;&quot;" style="position:absolute;flip:x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pt,9.6pt" to="463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" strokecolor="#ee712d" strokeweight="4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7" behindDoc="0" locked="0" layoutInCell="1" allowOverlap="1" wp14:anchorId="143A4CEB" wp14:editId="122D7421">
              <wp:simplePos x="0" y="0"/>
              <wp:positionH relativeFrom="page">
                <wp:align>left</wp:align>
              </wp:positionH>
              <wp:positionV relativeFrom="paragraph">
                <wp:posOffset>-441960</wp:posOffset>
              </wp:positionV>
              <wp:extent cx="7772400" cy="707666"/>
              <wp:effectExtent l="0" t="0" r="0" b="0"/>
              <wp:wrapNone/>
              <wp:docPr id="1872336312" name="Rectángul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076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AB9AE" id="Rectángulo 10" o:spid="_x0000_s1026" alt="&quot;&quot;" style="position:absolute;margin-left:0;margin-top:-34.8pt;width:612pt;height:55.7pt;z-index:251659267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" fillcolor="white [3212]" stroked="f" strokeweight="1pt">
              <w10:wrap anchorx="page"/>
            </v:rect>
          </w:pict>
        </mc:Fallback>
      </mc:AlternateContent>
    </w:r>
  </w:p>
  <w:p w14:paraId="03FE4579" w14:textId="394567D8" w:rsidR="00B10222" w:rsidRDefault="00B102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7B4D2490" w14:textId="77777777" w:rsidTr="00D127AD">
      <w:trPr>
        <w:trHeight w:val="300"/>
      </w:trPr>
      <w:tc>
        <w:tcPr>
          <w:tcW w:w="3435" w:type="dxa"/>
        </w:tcPr>
        <w:p w14:paraId="72443471" w14:textId="5D5476A9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0FCBB89E" w14:textId="28258178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36C2C620" w14:textId="024B4575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2302DBCB" w14:textId="06E11CC3" w:rsidR="6232A5D1" w:rsidRDefault="6232A5D1" w:rsidP="00D127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2D9"/>
    <w:multiLevelType w:val="hybridMultilevel"/>
    <w:tmpl w:val="E41813B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B5A"/>
    <w:multiLevelType w:val="hybridMultilevel"/>
    <w:tmpl w:val="9E6290B2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CCF"/>
    <w:multiLevelType w:val="hybridMultilevel"/>
    <w:tmpl w:val="972A8AC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4383B"/>
    <w:multiLevelType w:val="hybridMultilevel"/>
    <w:tmpl w:val="EDE89CD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0D59"/>
    <w:multiLevelType w:val="hybridMultilevel"/>
    <w:tmpl w:val="731699E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602FC"/>
    <w:multiLevelType w:val="hybridMultilevel"/>
    <w:tmpl w:val="84F29874"/>
    <w:lvl w:ilvl="0" w:tplc="0D3E7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712D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A7F42"/>
    <w:multiLevelType w:val="hybridMultilevel"/>
    <w:tmpl w:val="9D0C696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E1902"/>
    <w:multiLevelType w:val="hybridMultilevel"/>
    <w:tmpl w:val="0E4A78D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D2BEF"/>
    <w:multiLevelType w:val="hybridMultilevel"/>
    <w:tmpl w:val="4DB698E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F59BC"/>
    <w:multiLevelType w:val="hybridMultilevel"/>
    <w:tmpl w:val="83BC55C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65C33"/>
    <w:multiLevelType w:val="hybridMultilevel"/>
    <w:tmpl w:val="A24237B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17971"/>
    <w:multiLevelType w:val="hybridMultilevel"/>
    <w:tmpl w:val="773219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D19E2"/>
    <w:multiLevelType w:val="hybridMultilevel"/>
    <w:tmpl w:val="7194A1C4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92A61"/>
    <w:multiLevelType w:val="hybridMultilevel"/>
    <w:tmpl w:val="0756AF48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05431"/>
    <w:multiLevelType w:val="hybridMultilevel"/>
    <w:tmpl w:val="237E1FA8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C15DC"/>
    <w:multiLevelType w:val="multilevel"/>
    <w:tmpl w:val="9362B4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4" w:hanging="48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1A72843"/>
    <w:multiLevelType w:val="hybridMultilevel"/>
    <w:tmpl w:val="9CF4C66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D2FAE"/>
    <w:multiLevelType w:val="hybridMultilevel"/>
    <w:tmpl w:val="43DA8580"/>
    <w:lvl w:ilvl="0" w:tplc="3A3444F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328D4"/>
    <w:multiLevelType w:val="hybridMultilevel"/>
    <w:tmpl w:val="F4A4D0B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952CE"/>
    <w:multiLevelType w:val="hybridMultilevel"/>
    <w:tmpl w:val="C0DEACCE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95E38"/>
    <w:multiLevelType w:val="hybridMultilevel"/>
    <w:tmpl w:val="8DC89866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A0A33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009EA3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C2A6B"/>
    <w:multiLevelType w:val="multilevel"/>
    <w:tmpl w:val="F89AC75E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69FB209C"/>
    <w:multiLevelType w:val="hybridMultilevel"/>
    <w:tmpl w:val="8FFC286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240CD"/>
    <w:multiLevelType w:val="hybridMultilevel"/>
    <w:tmpl w:val="67BAE84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A212E"/>
    <w:multiLevelType w:val="hybridMultilevel"/>
    <w:tmpl w:val="4D78668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F25F6"/>
    <w:multiLevelType w:val="hybridMultilevel"/>
    <w:tmpl w:val="F8C06A0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66DF0"/>
    <w:multiLevelType w:val="hybridMultilevel"/>
    <w:tmpl w:val="9B8AA594"/>
    <w:lvl w:ilvl="0" w:tplc="4832F3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E880AFD"/>
    <w:multiLevelType w:val="hybridMultilevel"/>
    <w:tmpl w:val="A9E0763C"/>
    <w:lvl w:ilvl="0" w:tplc="95A0A3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F43959"/>
    <w:multiLevelType w:val="multilevel"/>
    <w:tmpl w:val="4A1EEA5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2040542617">
    <w:abstractNumId w:val="13"/>
  </w:num>
  <w:num w:numId="2" w16cid:durableId="1162890929">
    <w:abstractNumId w:val="25"/>
  </w:num>
  <w:num w:numId="3" w16cid:durableId="1939868417">
    <w:abstractNumId w:val="2"/>
  </w:num>
  <w:num w:numId="4" w16cid:durableId="1991666965">
    <w:abstractNumId w:val="15"/>
  </w:num>
  <w:num w:numId="5" w16cid:durableId="74665870">
    <w:abstractNumId w:val="21"/>
  </w:num>
  <w:num w:numId="6" w16cid:durableId="1558931724">
    <w:abstractNumId w:val="28"/>
  </w:num>
  <w:num w:numId="7" w16cid:durableId="941452311">
    <w:abstractNumId w:val="20"/>
  </w:num>
  <w:num w:numId="8" w16cid:durableId="1859078776">
    <w:abstractNumId w:val="5"/>
  </w:num>
  <w:num w:numId="9" w16cid:durableId="355617217">
    <w:abstractNumId w:val="24"/>
  </w:num>
  <w:num w:numId="10" w16cid:durableId="279920430">
    <w:abstractNumId w:val="6"/>
  </w:num>
  <w:num w:numId="11" w16cid:durableId="1407803775">
    <w:abstractNumId w:val="7"/>
  </w:num>
  <w:num w:numId="12" w16cid:durableId="1504319093">
    <w:abstractNumId w:val="23"/>
  </w:num>
  <w:num w:numId="13" w16cid:durableId="1570265404">
    <w:abstractNumId w:val="10"/>
  </w:num>
  <w:num w:numId="14" w16cid:durableId="1726835671">
    <w:abstractNumId w:val="0"/>
  </w:num>
  <w:num w:numId="15" w16cid:durableId="1594313332">
    <w:abstractNumId w:val="4"/>
  </w:num>
  <w:num w:numId="16" w16cid:durableId="169104212">
    <w:abstractNumId w:val="16"/>
  </w:num>
  <w:num w:numId="17" w16cid:durableId="1797093976">
    <w:abstractNumId w:val="3"/>
  </w:num>
  <w:num w:numId="18" w16cid:durableId="1298687078">
    <w:abstractNumId w:val="9"/>
  </w:num>
  <w:num w:numId="19" w16cid:durableId="2103986318">
    <w:abstractNumId w:val="11"/>
  </w:num>
  <w:num w:numId="20" w16cid:durableId="242187626">
    <w:abstractNumId w:val="26"/>
  </w:num>
  <w:num w:numId="21" w16cid:durableId="946428969">
    <w:abstractNumId w:val="27"/>
  </w:num>
  <w:num w:numId="22" w16cid:durableId="1903902976">
    <w:abstractNumId w:val="17"/>
  </w:num>
  <w:num w:numId="23" w16cid:durableId="1335300956">
    <w:abstractNumId w:val="19"/>
  </w:num>
  <w:num w:numId="24" w16cid:durableId="2031370688">
    <w:abstractNumId w:val="12"/>
  </w:num>
  <w:num w:numId="25" w16cid:durableId="102724782">
    <w:abstractNumId w:val="1"/>
  </w:num>
  <w:num w:numId="26" w16cid:durableId="2015912147">
    <w:abstractNumId w:val="14"/>
  </w:num>
  <w:num w:numId="27" w16cid:durableId="1942642256">
    <w:abstractNumId w:val="22"/>
  </w:num>
  <w:num w:numId="28" w16cid:durableId="594679259">
    <w:abstractNumId w:val="8"/>
  </w:num>
  <w:num w:numId="29" w16cid:durableId="654988839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activeWritingStyle w:appName="MSWord" w:lang="es-MX" w:vendorID="64" w:dllVersion="0" w:nlCheck="1" w:checkStyle="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E2"/>
    <w:rsid w:val="00002EC5"/>
    <w:rsid w:val="00002F8F"/>
    <w:rsid w:val="000076C5"/>
    <w:rsid w:val="00007B15"/>
    <w:rsid w:val="00011D13"/>
    <w:rsid w:val="00012535"/>
    <w:rsid w:val="00020BBC"/>
    <w:rsid w:val="000273CA"/>
    <w:rsid w:val="000501CA"/>
    <w:rsid w:val="00051DA2"/>
    <w:rsid w:val="00060E4A"/>
    <w:rsid w:val="00062448"/>
    <w:rsid w:val="000638B2"/>
    <w:rsid w:val="00067AF3"/>
    <w:rsid w:val="000715FA"/>
    <w:rsid w:val="00073A10"/>
    <w:rsid w:val="0009038F"/>
    <w:rsid w:val="00093E4C"/>
    <w:rsid w:val="000946D0"/>
    <w:rsid w:val="000A3033"/>
    <w:rsid w:val="000A60EA"/>
    <w:rsid w:val="000A6B45"/>
    <w:rsid w:val="000B3D83"/>
    <w:rsid w:val="000C1164"/>
    <w:rsid w:val="000C371A"/>
    <w:rsid w:val="000C6139"/>
    <w:rsid w:val="000C6D30"/>
    <w:rsid w:val="000C790D"/>
    <w:rsid w:val="000D047B"/>
    <w:rsid w:val="000D12EE"/>
    <w:rsid w:val="000D18D1"/>
    <w:rsid w:val="000D39A9"/>
    <w:rsid w:val="000D39DC"/>
    <w:rsid w:val="000D71A7"/>
    <w:rsid w:val="000D74A8"/>
    <w:rsid w:val="000D7BD5"/>
    <w:rsid w:val="00103222"/>
    <w:rsid w:val="00106BB5"/>
    <w:rsid w:val="00107EE8"/>
    <w:rsid w:val="00111199"/>
    <w:rsid w:val="0011616E"/>
    <w:rsid w:val="001172B3"/>
    <w:rsid w:val="0013323A"/>
    <w:rsid w:val="001337D3"/>
    <w:rsid w:val="001343E9"/>
    <w:rsid w:val="00137482"/>
    <w:rsid w:val="001512E3"/>
    <w:rsid w:val="00153E4D"/>
    <w:rsid w:val="00153F89"/>
    <w:rsid w:val="0015638C"/>
    <w:rsid w:val="001566DA"/>
    <w:rsid w:val="00160F3E"/>
    <w:rsid w:val="00165659"/>
    <w:rsid w:val="00173435"/>
    <w:rsid w:val="0017572B"/>
    <w:rsid w:val="00176756"/>
    <w:rsid w:val="001862D3"/>
    <w:rsid w:val="00194797"/>
    <w:rsid w:val="00196C9D"/>
    <w:rsid w:val="0019732F"/>
    <w:rsid w:val="001A4516"/>
    <w:rsid w:val="001B5A54"/>
    <w:rsid w:val="001B60E4"/>
    <w:rsid w:val="001B6EEB"/>
    <w:rsid w:val="001C0A61"/>
    <w:rsid w:val="001D19DE"/>
    <w:rsid w:val="001D2356"/>
    <w:rsid w:val="001D5086"/>
    <w:rsid w:val="001D553B"/>
    <w:rsid w:val="001E3A9D"/>
    <w:rsid w:val="001E522D"/>
    <w:rsid w:val="001E703D"/>
    <w:rsid w:val="001F1596"/>
    <w:rsid w:val="001F2A29"/>
    <w:rsid w:val="001F3552"/>
    <w:rsid w:val="001F671C"/>
    <w:rsid w:val="00203CA9"/>
    <w:rsid w:val="00204106"/>
    <w:rsid w:val="00211713"/>
    <w:rsid w:val="00214C8B"/>
    <w:rsid w:val="0021517A"/>
    <w:rsid w:val="002174A1"/>
    <w:rsid w:val="00221703"/>
    <w:rsid w:val="00221D9F"/>
    <w:rsid w:val="002235DB"/>
    <w:rsid w:val="00240E21"/>
    <w:rsid w:val="00241E7E"/>
    <w:rsid w:val="002434CC"/>
    <w:rsid w:val="00245E4C"/>
    <w:rsid w:val="00251DF4"/>
    <w:rsid w:val="002522E8"/>
    <w:rsid w:val="00252E8F"/>
    <w:rsid w:val="0025795E"/>
    <w:rsid w:val="00257CC2"/>
    <w:rsid w:val="0026260E"/>
    <w:rsid w:val="002647DD"/>
    <w:rsid w:val="00266623"/>
    <w:rsid w:val="00266BC7"/>
    <w:rsid w:val="00271828"/>
    <w:rsid w:val="00275431"/>
    <w:rsid w:val="00275916"/>
    <w:rsid w:val="00275FDC"/>
    <w:rsid w:val="00280CED"/>
    <w:rsid w:val="00281449"/>
    <w:rsid w:val="00286664"/>
    <w:rsid w:val="00291AAC"/>
    <w:rsid w:val="002A0916"/>
    <w:rsid w:val="002B353C"/>
    <w:rsid w:val="002B3D71"/>
    <w:rsid w:val="002C13CE"/>
    <w:rsid w:val="002C61D8"/>
    <w:rsid w:val="002E103C"/>
    <w:rsid w:val="002E21C5"/>
    <w:rsid w:val="002E4DEA"/>
    <w:rsid w:val="002F0E6A"/>
    <w:rsid w:val="002F4476"/>
    <w:rsid w:val="00301E4C"/>
    <w:rsid w:val="00305D69"/>
    <w:rsid w:val="00306768"/>
    <w:rsid w:val="0031270F"/>
    <w:rsid w:val="003158BA"/>
    <w:rsid w:val="00325AF0"/>
    <w:rsid w:val="00325DAB"/>
    <w:rsid w:val="00327B81"/>
    <w:rsid w:val="00332C7F"/>
    <w:rsid w:val="003359F6"/>
    <w:rsid w:val="00335BE2"/>
    <w:rsid w:val="00340E09"/>
    <w:rsid w:val="003472A6"/>
    <w:rsid w:val="00360B17"/>
    <w:rsid w:val="00362F6F"/>
    <w:rsid w:val="003707C1"/>
    <w:rsid w:val="00377BD8"/>
    <w:rsid w:val="00381794"/>
    <w:rsid w:val="00383AF7"/>
    <w:rsid w:val="00383FA4"/>
    <w:rsid w:val="00395B2F"/>
    <w:rsid w:val="003A2B82"/>
    <w:rsid w:val="003B688C"/>
    <w:rsid w:val="003C08D4"/>
    <w:rsid w:val="003C2D43"/>
    <w:rsid w:val="003C2D8B"/>
    <w:rsid w:val="003C73B3"/>
    <w:rsid w:val="003C74D3"/>
    <w:rsid w:val="003D3231"/>
    <w:rsid w:val="003D6967"/>
    <w:rsid w:val="003D7F0B"/>
    <w:rsid w:val="003E12DF"/>
    <w:rsid w:val="003E1D5B"/>
    <w:rsid w:val="003E58C5"/>
    <w:rsid w:val="003E686F"/>
    <w:rsid w:val="003F0521"/>
    <w:rsid w:val="003F0FCD"/>
    <w:rsid w:val="003F32E4"/>
    <w:rsid w:val="003F59A8"/>
    <w:rsid w:val="003F7947"/>
    <w:rsid w:val="004003C3"/>
    <w:rsid w:val="0040285E"/>
    <w:rsid w:val="0040322B"/>
    <w:rsid w:val="004033F0"/>
    <w:rsid w:val="00407C29"/>
    <w:rsid w:val="00407CEF"/>
    <w:rsid w:val="00410630"/>
    <w:rsid w:val="00411425"/>
    <w:rsid w:val="00411C95"/>
    <w:rsid w:val="004130D3"/>
    <w:rsid w:val="00423D69"/>
    <w:rsid w:val="004241D5"/>
    <w:rsid w:val="00432E67"/>
    <w:rsid w:val="004374E4"/>
    <w:rsid w:val="00443173"/>
    <w:rsid w:val="00451D5E"/>
    <w:rsid w:val="00452001"/>
    <w:rsid w:val="004631BF"/>
    <w:rsid w:val="00463393"/>
    <w:rsid w:val="004635C0"/>
    <w:rsid w:val="00466A23"/>
    <w:rsid w:val="004674C9"/>
    <w:rsid w:val="00467BF1"/>
    <w:rsid w:val="0047059E"/>
    <w:rsid w:val="0047359E"/>
    <w:rsid w:val="00474000"/>
    <w:rsid w:val="00474BB9"/>
    <w:rsid w:val="0047781E"/>
    <w:rsid w:val="00480466"/>
    <w:rsid w:val="00481767"/>
    <w:rsid w:val="004844E0"/>
    <w:rsid w:val="0048492A"/>
    <w:rsid w:val="00486C1E"/>
    <w:rsid w:val="004876DE"/>
    <w:rsid w:val="0049020E"/>
    <w:rsid w:val="00496E89"/>
    <w:rsid w:val="004A49B9"/>
    <w:rsid w:val="004B0911"/>
    <w:rsid w:val="004C2048"/>
    <w:rsid w:val="004C4F3B"/>
    <w:rsid w:val="004C5088"/>
    <w:rsid w:val="004D1D59"/>
    <w:rsid w:val="004D24A0"/>
    <w:rsid w:val="004D2D75"/>
    <w:rsid w:val="004D3229"/>
    <w:rsid w:val="004D5A55"/>
    <w:rsid w:val="004D6BDA"/>
    <w:rsid w:val="004E02E4"/>
    <w:rsid w:val="004E59A7"/>
    <w:rsid w:val="004E6359"/>
    <w:rsid w:val="004E6940"/>
    <w:rsid w:val="004F0B9C"/>
    <w:rsid w:val="004F1BA0"/>
    <w:rsid w:val="004F3FCA"/>
    <w:rsid w:val="00502FE3"/>
    <w:rsid w:val="00505C2B"/>
    <w:rsid w:val="00506FF8"/>
    <w:rsid w:val="00514E18"/>
    <w:rsid w:val="00515392"/>
    <w:rsid w:val="005156CB"/>
    <w:rsid w:val="00515B1F"/>
    <w:rsid w:val="00525A47"/>
    <w:rsid w:val="00541292"/>
    <w:rsid w:val="00541587"/>
    <w:rsid w:val="005464FE"/>
    <w:rsid w:val="005471F4"/>
    <w:rsid w:val="00547BE1"/>
    <w:rsid w:val="005507E1"/>
    <w:rsid w:val="005530D1"/>
    <w:rsid w:val="00557C38"/>
    <w:rsid w:val="00557D34"/>
    <w:rsid w:val="005650E8"/>
    <w:rsid w:val="0057542B"/>
    <w:rsid w:val="00582D42"/>
    <w:rsid w:val="00582F2D"/>
    <w:rsid w:val="00582F3C"/>
    <w:rsid w:val="005868A4"/>
    <w:rsid w:val="00591684"/>
    <w:rsid w:val="0059178C"/>
    <w:rsid w:val="005A146A"/>
    <w:rsid w:val="005A265A"/>
    <w:rsid w:val="005A4979"/>
    <w:rsid w:val="005A7752"/>
    <w:rsid w:val="005B510E"/>
    <w:rsid w:val="005C1BEB"/>
    <w:rsid w:val="005C26E0"/>
    <w:rsid w:val="005D01DE"/>
    <w:rsid w:val="005D2616"/>
    <w:rsid w:val="005D2DAC"/>
    <w:rsid w:val="005D52C2"/>
    <w:rsid w:val="005D5A3D"/>
    <w:rsid w:val="005D6F74"/>
    <w:rsid w:val="005D7207"/>
    <w:rsid w:val="005D73EC"/>
    <w:rsid w:val="005D7D3E"/>
    <w:rsid w:val="005E3B63"/>
    <w:rsid w:val="005E5B48"/>
    <w:rsid w:val="005E6BD4"/>
    <w:rsid w:val="005F716C"/>
    <w:rsid w:val="005F7BA8"/>
    <w:rsid w:val="006039F8"/>
    <w:rsid w:val="0060713A"/>
    <w:rsid w:val="006131B3"/>
    <w:rsid w:val="0061750A"/>
    <w:rsid w:val="00620797"/>
    <w:rsid w:val="006222D3"/>
    <w:rsid w:val="00622888"/>
    <w:rsid w:val="00622EB0"/>
    <w:rsid w:val="006326D7"/>
    <w:rsid w:val="00633599"/>
    <w:rsid w:val="006674E5"/>
    <w:rsid w:val="006731E9"/>
    <w:rsid w:val="00673F21"/>
    <w:rsid w:val="00675F74"/>
    <w:rsid w:val="006776AF"/>
    <w:rsid w:val="00677B51"/>
    <w:rsid w:val="006870EC"/>
    <w:rsid w:val="0069761C"/>
    <w:rsid w:val="006B1BBA"/>
    <w:rsid w:val="006C4AAF"/>
    <w:rsid w:val="006C5522"/>
    <w:rsid w:val="006D0D68"/>
    <w:rsid w:val="006D31AD"/>
    <w:rsid w:val="006D389F"/>
    <w:rsid w:val="006E0E09"/>
    <w:rsid w:val="006E1543"/>
    <w:rsid w:val="006E7035"/>
    <w:rsid w:val="006E76CF"/>
    <w:rsid w:val="006F4EE5"/>
    <w:rsid w:val="006F5E50"/>
    <w:rsid w:val="00701765"/>
    <w:rsid w:val="007058B9"/>
    <w:rsid w:val="007061AE"/>
    <w:rsid w:val="00712242"/>
    <w:rsid w:val="0072654C"/>
    <w:rsid w:val="00726E1E"/>
    <w:rsid w:val="007321DC"/>
    <w:rsid w:val="00733A12"/>
    <w:rsid w:val="00733EBB"/>
    <w:rsid w:val="00737CEE"/>
    <w:rsid w:val="00740277"/>
    <w:rsid w:val="00742883"/>
    <w:rsid w:val="00743563"/>
    <w:rsid w:val="007452A0"/>
    <w:rsid w:val="00754010"/>
    <w:rsid w:val="00757151"/>
    <w:rsid w:val="00763D12"/>
    <w:rsid w:val="007659FF"/>
    <w:rsid w:val="007768BC"/>
    <w:rsid w:val="00780AA3"/>
    <w:rsid w:val="00780EC8"/>
    <w:rsid w:val="007838C8"/>
    <w:rsid w:val="0078427B"/>
    <w:rsid w:val="0078744A"/>
    <w:rsid w:val="00787AA0"/>
    <w:rsid w:val="0079273E"/>
    <w:rsid w:val="00792E37"/>
    <w:rsid w:val="00793B1F"/>
    <w:rsid w:val="00794C83"/>
    <w:rsid w:val="007A2981"/>
    <w:rsid w:val="007A3752"/>
    <w:rsid w:val="007A39AA"/>
    <w:rsid w:val="007A52EB"/>
    <w:rsid w:val="007B49A5"/>
    <w:rsid w:val="007C3C3B"/>
    <w:rsid w:val="007D2026"/>
    <w:rsid w:val="007D2682"/>
    <w:rsid w:val="007D3A49"/>
    <w:rsid w:val="007E24FD"/>
    <w:rsid w:val="007E4196"/>
    <w:rsid w:val="007F0615"/>
    <w:rsid w:val="007F0DBA"/>
    <w:rsid w:val="0080021F"/>
    <w:rsid w:val="008013C6"/>
    <w:rsid w:val="008221E1"/>
    <w:rsid w:val="0083004A"/>
    <w:rsid w:val="008301DF"/>
    <w:rsid w:val="008461C7"/>
    <w:rsid w:val="00846F60"/>
    <w:rsid w:val="00847236"/>
    <w:rsid w:val="00847EE3"/>
    <w:rsid w:val="008631B0"/>
    <w:rsid w:val="00864BDE"/>
    <w:rsid w:val="0086625E"/>
    <w:rsid w:val="008664B6"/>
    <w:rsid w:val="0087149F"/>
    <w:rsid w:val="00872C2F"/>
    <w:rsid w:val="00872E39"/>
    <w:rsid w:val="00875CE4"/>
    <w:rsid w:val="00876604"/>
    <w:rsid w:val="008766CC"/>
    <w:rsid w:val="00877A93"/>
    <w:rsid w:val="00883188"/>
    <w:rsid w:val="00890797"/>
    <w:rsid w:val="00894C08"/>
    <w:rsid w:val="00894C4D"/>
    <w:rsid w:val="00897EBD"/>
    <w:rsid w:val="008A18A2"/>
    <w:rsid w:val="008A6613"/>
    <w:rsid w:val="008B2CC5"/>
    <w:rsid w:val="008B39FE"/>
    <w:rsid w:val="008C28BE"/>
    <w:rsid w:val="008C41F3"/>
    <w:rsid w:val="008D051D"/>
    <w:rsid w:val="008D3C93"/>
    <w:rsid w:val="008D48C6"/>
    <w:rsid w:val="008E26FA"/>
    <w:rsid w:val="008E38F1"/>
    <w:rsid w:val="008E39A5"/>
    <w:rsid w:val="008E480C"/>
    <w:rsid w:val="008E79D1"/>
    <w:rsid w:val="008F068E"/>
    <w:rsid w:val="008F0BE7"/>
    <w:rsid w:val="008F0D4A"/>
    <w:rsid w:val="008F192D"/>
    <w:rsid w:val="008F6A9D"/>
    <w:rsid w:val="008F7938"/>
    <w:rsid w:val="00900D48"/>
    <w:rsid w:val="009033A8"/>
    <w:rsid w:val="00903FCF"/>
    <w:rsid w:val="009069E8"/>
    <w:rsid w:val="0091143F"/>
    <w:rsid w:val="009258B2"/>
    <w:rsid w:val="0092725E"/>
    <w:rsid w:val="00931900"/>
    <w:rsid w:val="00940CB6"/>
    <w:rsid w:val="00944870"/>
    <w:rsid w:val="00946024"/>
    <w:rsid w:val="00950731"/>
    <w:rsid w:val="00951121"/>
    <w:rsid w:val="00954898"/>
    <w:rsid w:val="00955762"/>
    <w:rsid w:val="00957036"/>
    <w:rsid w:val="00963974"/>
    <w:rsid w:val="009674D1"/>
    <w:rsid w:val="009675BA"/>
    <w:rsid w:val="009762BE"/>
    <w:rsid w:val="0097700C"/>
    <w:rsid w:val="00977917"/>
    <w:rsid w:val="00986B8B"/>
    <w:rsid w:val="00986D32"/>
    <w:rsid w:val="00986D47"/>
    <w:rsid w:val="00987153"/>
    <w:rsid w:val="009901BE"/>
    <w:rsid w:val="0099058B"/>
    <w:rsid w:val="00993332"/>
    <w:rsid w:val="009C0142"/>
    <w:rsid w:val="009C08E2"/>
    <w:rsid w:val="009C7E46"/>
    <w:rsid w:val="009D0019"/>
    <w:rsid w:val="009D4916"/>
    <w:rsid w:val="009E28BB"/>
    <w:rsid w:val="009E4144"/>
    <w:rsid w:val="009E5E66"/>
    <w:rsid w:val="009E69C9"/>
    <w:rsid w:val="009E705F"/>
    <w:rsid w:val="009F4AC4"/>
    <w:rsid w:val="009F626F"/>
    <w:rsid w:val="009F779F"/>
    <w:rsid w:val="00A0274C"/>
    <w:rsid w:val="00A0290C"/>
    <w:rsid w:val="00A04F9A"/>
    <w:rsid w:val="00A05D33"/>
    <w:rsid w:val="00A06A91"/>
    <w:rsid w:val="00A06F14"/>
    <w:rsid w:val="00A10943"/>
    <w:rsid w:val="00A11298"/>
    <w:rsid w:val="00A118DE"/>
    <w:rsid w:val="00A1318A"/>
    <w:rsid w:val="00A14513"/>
    <w:rsid w:val="00A14A42"/>
    <w:rsid w:val="00A22C5F"/>
    <w:rsid w:val="00A277A1"/>
    <w:rsid w:val="00A47213"/>
    <w:rsid w:val="00A543EC"/>
    <w:rsid w:val="00A57F07"/>
    <w:rsid w:val="00A656C7"/>
    <w:rsid w:val="00A672B0"/>
    <w:rsid w:val="00A70E13"/>
    <w:rsid w:val="00A725AC"/>
    <w:rsid w:val="00A75885"/>
    <w:rsid w:val="00A75DF7"/>
    <w:rsid w:val="00A7749B"/>
    <w:rsid w:val="00A82747"/>
    <w:rsid w:val="00A83182"/>
    <w:rsid w:val="00A913A8"/>
    <w:rsid w:val="00AA08BA"/>
    <w:rsid w:val="00AA311B"/>
    <w:rsid w:val="00AA5270"/>
    <w:rsid w:val="00AB0FBC"/>
    <w:rsid w:val="00AB6AF4"/>
    <w:rsid w:val="00AC1CD3"/>
    <w:rsid w:val="00AC3912"/>
    <w:rsid w:val="00AC5876"/>
    <w:rsid w:val="00AD2339"/>
    <w:rsid w:val="00AD5E68"/>
    <w:rsid w:val="00AE13A6"/>
    <w:rsid w:val="00AE2FA0"/>
    <w:rsid w:val="00AE6548"/>
    <w:rsid w:val="00AF054E"/>
    <w:rsid w:val="00AF1F56"/>
    <w:rsid w:val="00AF30B8"/>
    <w:rsid w:val="00B034B2"/>
    <w:rsid w:val="00B04E97"/>
    <w:rsid w:val="00B05DD5"/>
    <w:rsid w:val="00B075E4"/>
    <w:rsid w:val="00B10222"/>
    <w:rsid w:val="00B11AF3"/>
    <w:rsid w:val="00B1407F"/>
    <w:rsid w:val="00B15CB4"/>
    <w:rsid w:val="00B22170"/>
    <w:rsid w:val="00B239D5"/>
    <w:rsid w:val="00B2537A"/>
    <w:rsid w:val="00B2718B"/>
    <w:rsid w:val="00B27699"/>
    <w:rsid w:val="00B27C6A"/>
    <w:rsid w:val="00B30BCB"/>
    <w:rsid w:val="00B32BC2"/>
    <w:rsid w:val="00B35275"/>
    <w:rsid w:val="00B373BD"/>
    <w:rsid w:val="00B4420E"/>
    <w:rsid w:val="00B45A07"/>
    <w:rsid w:val="00B57F92"/>
    <w:rsid w:val="00B61336"/>
    <w:rsid w:val="00B75FBA"/>
    <w:rsid w:val="00B765E4"/>
    <w:rsid w:val="00B76648"/>
    <w:rsid w:val="00B76B77"/>
    <w:rsid w:val="00B77318"/>
    <w:rsid w:val="00B776C3"/>
    <w:rsid w:val="00B77E3F"/>
    <w:rsid w:val="00B87B52"/>
    <w:rsid w:val="00B87C97"/>
    <w:rsid w:val="00B911E2"/>
    <w:rsid w:val="00B96E97"/>
    <w:rsid w:val="00BB3C56"/>
    <w:rsid w:val="00BB4C09"/>
    <w:rsid w:val="00BB6E1F"/>
    <w:rsid w:val="00BC4566"/>
    <w:rsid w:val="00BC4A1A"/>
    <w:rsid w:val="00BC694C"/>
    <w:rsid w:val="00BD240C"/>
    <w:rsid w:val="00BD5820"/>
    <w:rsid w:val="00BE0ADD"/>
    <w:rsid w:val="00BE1AFD"/>
    <w:rsid w:val="00BE25C6"/>
    <w:rsid w:val="00BE4B3E"/>
    <w:rsid w:val="00BE4F05"/>
    <w:rsid w:val="00BE5533"/>
    <w:rsid w:val="00BE5AD4"/>
    <w:rsid w:val="00BE67D1"/>
    <w:rsid w:val="00BF22AD"/>
    <w:rsid w:val="00BF24CD"/>
    <w:rsid w:val="00BF6354"/>
    <w:rsid w:val="00C011FF"/>
    <w:rsid w:val="00C07F8C"/>
    <w:rsid w:val="00C152D6"/>
    <w:rsid w:val="00C219EA"/>
    <w:rsid w:val="00C22422"/>
    <w:rsid w:val="00C22569"/>
    <w:rsid w:val="00C24598"/>
    <w:rsid w:val="00C27A95"/>
    <w:rsid w:val="00C309F0"/>
    <w:rsid w:val="00C35092"/>
    <w:rsid w:val="00C4176A"/>
    <w:rsid w:val="00C43094"/>
    <w:rsid w:val="00C4386F"/>
    <w:rsid w:val="00C50537"/>
    <w:rsid w:val="00C5166E"/>
    <w:rsid w:val="00C51EE5"/>
    <w:rsid w:val="00C51FE2"/>
    <w:rsid w:val="00C532C3"/>
    <w:rsid w:val="00C60B72"/>
    <w:rsid w:val="00C622E0"/>
    <w:rsid w:val="00C638D6"/>
    <w:rsid w:val="00C656E5"/>
    <w:rsid w:val="00C65F8E"/>
    <w:rsid w:val="00C67FC0"/>
    <w:rsid w:val="00C70333"/>
    <w:rsid w:val="00C72098"/>
    <w:rsid w:val="00C768F6"/>
    <w:rsid w:val="00C8216E"/>
    <w:rsid w:val="00C8266B"/>
    <w:rsid w:val="00C85A41"/>
    <w:rsid w:val="00C867EE"/>
    <w:rsid w:val="00C86F76"/>
    <w:rsid w:val="00C87B4C"/>
    <w:rsid w:val="00C87F7E"/>
    <w:rsid w:val="00C91017"/>
    <w:rsid w:val="00C94CDD"/>
    <w:rsid w:val="00C95F9B"/>
    <w:rsid w:val="00C96163"/>
    <w:rsid w:val="00C97384"/>
    <w:rsid w:val="00CA2246"/>
    <w:rsid w:val="00CA27C3"/>
    <w:rsid w:val="00CA28E7"/>
    <w:rsid w:val="00CA3A91"/>
    <w:rsid w:val="00CA3E29"/>
    <w:rsid w:val="00CA413A"/>
    <w:rsid w:val="00CB16B5"/>
    <w:rsid w:val="00CB1F87"/>
    <w:rsid w:val="00CB7304"/>
    <w:rsid w:val="00CC227D"/>
    <w:rsid w:val="00CC4B7A"/>
    <w:rsid w:val="00CC707F"/>
    <w:rsid w:val="00CD0345"/>
    <w:rsid w:val="00CD2CF6"/>
    <w:rsid w:val="00CD4362"/>
    <w:rsid w:val="00CE1971"/>
    <w:rsid w:val="00CE563B"/>
    <w:rsid w:val="00CE5C12"/>
    <w:rsid w:val="00CF26B7"/>
    <w:rsid w:val="00CF4316"/>
    <w:rsid w:val="00D02CF7"/>
    <w:rsid w:val="00D02EF2"/>
    <w:rsid w:val="00D109A0"/>
    <w:rsid w:val="00D127AD"/>
    <w:rsid w:val="00D229C6"/>
    <w:rsid w:val="00D255FE"/>
    <w:rsid w:val="00D31508"/>
    <w:rsid w:val="00D334E3"/>
    <w:rsid w:val="00D34FE2"/>
    <w:rsid w:val="00D404AF"/>
    <w:rsid w:val="00D430E3"/>
    <w:rsid w:val="00D46DC0"/>
    <w:rsid w:val="00D500C9"/>
    <w:rsid w:val="00D504C8"/>
    <w:rsid w:val="00D5546E"/>
    <w:rsid w:val="00D57C2B"/>
    <w:rsid w:val="00D665AF"/>
    <w:rsid w:val="00D769CA"/>
    <w:rsid w:val="00D76C8E"/>
    <w:rsid w:val="00D80150"/>
    <w:rsid w:val="00D81AC4"/>
    <w:rsid w:val="00D81E13"/>
    <w:rsid w:val="00D918E2"/>
    <w:rsid w:val="00DA3A91"/>
    <w:rsid w:val="00DA4533"/>
    <w:rsid w:val="00DC4916"/>
    <w:rsid w:val="00DC70A6"/>
    <w:rsid w:val="00DC7FEB"/>
    <w:rsid w:val="00DD7098"/>
    <w:rsid w:val="00DE0503"/>
    <w:rsid w:val="00DE203F"/>
    <w:rsid w:val="00DE2757"/>
    <w:rsid w:val="00DE6D9D"/>
    <w:rsid w:val="00E03A63"/>
    <w:rsid w:val="00E10160"/>
    <w:rsid w:val="00E10B06"/>
    <w:rsid w:val="00E11357"/>
    <w:rsid w:val="00E2091C"/>
    <w:rsid w:val="00E2293E"/>
    <w:rsid w:val="00E2338E"/>
    <w:rsid w:val="00E25B28"/>
    <w:rsid w:val="00E2690F"/>
    <w:rsid w:val="00E26BAD"/>
    <w:rsid w:val="00E37FB2"/>
    <w:rsid w:val="00E43A2B"/>
    <w:rsid w:val="00E52552"/>
    <w:rsid w:val="00E52F4E"/>
    <w:rsid w:val="00E54FD0"/>
    <w:rsid w:val="00E56376"/>
    <w:rsid w:val="00E6252A"/>
    <w:rsid w:val="00E63B41"/>
    <w:rsid w:val="00E71BB5"/>
    <w:rsid w:val="00E742A8"/>
    <w:rsid w:val="00E76FFC"/>
    <w:rsid w:val="00E77452"/>
    <w:rsid w:val="00E8026C"/>
    <w:rsid w:val="00E816A9"/>
    <w:rsid w:val="00E8181C"/>
    <w:rsid w:val="00E81825"/>
    <w:rsid w:val="00E82C76"/>
    <w:rsid w:val="00E82EEA"/>
    <w:rsid w:val="00E8703E"/>
    <w:rsid w:val="00EA35B9"/>
    <w:rsid w:val="00EA67DC"/>
    <w:rsid w:val="00EB07CC"/>
    <w:rsid w:val="00EB30BD"/>
    <w:rsid w:val="00EC4C74"/>
    <w:rsid w:val="00EC6D92"/>
    <w:rsid w:val="00ED0B6A"/>
    <w:rsid w:val="00ED50E1"/>
    <w:rsid w:val="00ED7569"/>
    <w:rsid w:val="00EE703D"/>
    <w:rsid w:val="00EF400B"/>
    <w:rsid w:val="00EF4ED2"/>
    <w:rsid w:val="00EF53B4"/>
    <w:rsid w:val="00EF5609"/>
    <w:rsid w:val="00F003BE"/>
    <w:rsid w:val="00F12B4A"/>
    <w:rsid w:val="00F15886"/>
    <w:rsid w:val="00F23016"/>
    <w:rsid w:val="00F303A3"/>
    <w:rsid w:val="00F31992"/>
    <w:rsid w:val="00F31C4C"/>
    <w:rsid w:val="00F34853"/>
    <w:rsid w:val="00F3623A"/>
    <w:rsid w:val="00F37F3E"/>
    <w:rsid w:val="00F4041B"/>
    <w:rsid w:val="00F429BE"/>
    <w:rsid w:val="00F42C01"/>
    <w:rsid w:val="00F4379F"/>
    <w:rsid w:val="00F437EA"/>
    <w:rsid w:val="00F45173"/>
    <w:rsid w:val="00F47548"/>
    <w:rsid w:val="00F556C8"/>
    <w:rsid w:val="00F63B87"/>
    <w:rsid w:val="00F64DE1"/>
    <w:rsid w:val="00F64E79"/>
    <w:rsid w:val="00F65D79"/>
    <w:rsid w:val="00F70E28"/>
    <w:rsid w:val="00F76962"/>
    <w:rsid w:val="00F80A90"/>
    <w:rsid w:val="00F8298C"/>
    <w:rsid w:val="00F86789"/>
    <w:rsid w:val="00F871C1"/>
    <w:rsid w:val="00F8725A"/>
    <w:rsid w:val="00F911F1"/>
    <w:rsid w:val="00F978D4"/>
    <w:rsid w:val="00F97B64"/>
    <w:rsid w:val="00FA32DD"/>
    <w:rsid w:val="00FA447C"/>
    <w:rsid w:val="00FB2C2B"/>
    <w:rsid w:val="00FB6BE6"/>
    <w:rsid w:val="00FC2876"/>
    <w:rsid w:val="00FC340F"/>
    <w:rsid w:val="00FC3504"/>
    <w:rsid w:val="00FD0A27"/>
    <w:rsid w:val="00FD2789"/>
    <w:rsid w:val="00FD2E5F"/>
    <w:rsid w:val="00FD58D6"/>
    <w:rsid w:val="00FE7904"/>
    <w:rsid w:val="00FF0A6F"/>
    <w:rsid w:val="00FF220B"/>
    <w:rsid w:val="00FF45F1"/>
    <w:rsid w:val="00FF47A0"/>
    <w:rsid w:val="0110D560"/>
    <w:rsid w:val="019AB5BE"/>
    <w:rsid w:val="01D9ACBA"/>
    <w:rsid w:val="030E3D00"/>
    <w:rsid w:val="041E97FA"/>
    <w:rsid w:val="047A17A4"/>
    <w:rsid w:val="04EA4E32"/>
    <w:rsid w:val="06AD24F5"/>
    <w:rsid w:val="0848F556"/>
    <w:rsid w:val="0930220C"/>
    <w:rsid w:val="0A305A79"/>
    <w:rsid w:val="0B4F5852"/>
    <w:rsid w:val="0BADBC33"/>
    <w:rsid w:val="0BCC2ADA"/>
    <w:rsid w:val="0CFF2D3A"/>
    <w:rsid w:val="0DAD1FF8"/>
    <w:rsid w:val="11B636D3"/>
    <w:rsid w:val="1448CB8E"/>
    <w:rsid w:val="148E5212"/>
    <w:rsid w:val="158F3ACF"/>
    <w:rsid w:val="15A6AE6B"/>
    <w:rsid w:val="16136CF1"/>
    <w:rsid w:val="163CB4E0"/>
    <w:rsid w:val="1776E7B3"/>
    <w:rsid w:val="183F5B05"/>
    <w:rsid w:val="18618366"/>
    <w:rsid w:val="19631879"/>
    <w:rsid w:val="1A27946A"/>
    <w:rsid w:val="1AED6759"/>
    <w:rsid w:val="1B4A951E"/>
    <w:rsid w:val="1B7174E4"/>
    <w:rsid w:val="1B8493FF"/>
    <w:rsid w:val="1C8773BB"/>
    <w:rsid w:val="1D1E7B1C"/>
    <w:rsid w:val="1E0D24D9"/>
    <w:rsid w:val="205C66D3"/>
    <w:rsid w:val="22197DF2"/>
    <w:rsid w:val="22BD82D4"/>
    <w:rsid w:val="23D7CF94"/>
    <w:rsid w:val="243FA0D8"/>
    <w:rsid w:val="24DDD450"/>
    <w:rsid w:val="257A1297"/>
    <w:rsid w:val="25EC92E6"/>
    <w:rsid w:val="2702DE36"/>
    <w:rsid w:val="272D2585"/>
    <w:rsid w:val="27892DE8"/>
    <w:rsid w:val="285838E4"/>
    <w:rsid w:val="28F23435"/>
    <w:rsid w:val="29EA20BC"/>
    <w:rsid w:val="2CE5BC91"/>
    <w:rsid w:val="2D2BC013"/>
    <w:rsid w:val="30C035D2"/>
    <w:rsid w:val="3130B052"/>
    <w:rsid w:val="31A23E34"/>
    <w:rsid w:val="31BCA9A6"/>
    <w:rsid w:val="32503557"/>
    <w:rsid w:val="35027BC2"/>
    <w:rsid w:val="35756DAE"/>
    <w:rsid w:val="359562E8"/>
    <w:rsid w:val="368370A1"/>
    <w:rsid w:val="394F3AB9"/>
    <w:rsid w:val="397FDCA4"/>
    <w:rsid w:val="3AC3FCB6"/>
    <w:rsid w:val="3ADAB5BD"/>
    <w:rsid w:val="3B91B846"/>
    <w:rsid w:val="3BFA1533"/>
    <w:rsid w:val="3C1F5A5A"/>
    <w:rsid w:val="3DAF1FEA"/>
    <w:rsid w:val="3DD8B3CE"/>
    <w:rsid w:val="3E6BBCC7"/>
    <w:rsid w:val="3EBDE6EB"/>
    <w:rsid w:val="3FFE3901"/>
    <w:rsid w:val="402C8759"/>
    <w:rsid w:val="4065B1D8"/>
    <w:rsid w:val="40CFBB24"/>
    <w:rsid w:val="417D7811"/>
    <w:rsid w:val="41C2D17A"/>
    <w:rsid w:val="435FC804"/>
    <w:rsid w:val="4526CFDB"/>
    <w:rsid w:val="456589F5"/>
    <w:rsid w:val="45AA79F5"/>
    <w:rsid w:val="461677CF"/>
    <w:rsid w:val="46F7E19C"/>
    <w:rsid w:val="46FB21B1"/>
    <w:rsid w:val="4714F2FC"/>
    <w:rsid w:val="47BD4EC8"/>
    <w:rsid w:val="494140BA"/>
    <w:rsid w:val="49AEAC3C"/>
    <w:rsid w:val="4C12BD0B"/>
    <w:rsid w:val="4DD53469"/>
    <w:rsid w:val="4E21B9DC"/>
    <w:rsid w:val="4EB3BD9D"/>
    <w:rsid w:val="4F94B8D9"/>
    <w:rsid w:val="4FB2AD14"/>
    <w:rsid w:val="4FD4D90B"/>
    <w:rsid w:val="5088DB9A"/>
    <w:rsid w:val="51A2A10B"/>
    <w:rsid w:val="53BB02E1"/>
    <w:rsid w:val="54071275"/>
    <w:rsid w:val="5600960A"/>
    <w:rsid w:val="56DF0BE7"/>
    <w:rsid w:val="58830CB7"/>
    <w:rsid w:val="595C09B0"/>
    <w:rsid w:val="5A2DBD82"/>
    <w:rsid w:val="5A3F01D1"/>
    <w:rsid w:val="5AAB2847"/>
    <w:rsid w:val="5C411882"/>
    <w:rsid w:val="5C6839BC"/>
    <w:rsid w:val="5C814BAC"/>
    <w:rsid w:val="5D324079"/>
    <w:rsid w:val="5D4E4D6B"/>
    <w:rsid w:val="5D50EC01"/>
    <w:rsid w:val="5DD63778"/>
    <w:rsid w:val="5EF1A55F"/>
    <w:rsid w:val="6003CC17"/>
    <w:rsid w:val="605D789F"/>
    <w:rsid w:val="60AC55D0"/>
    <w:rsid w:val="6232A5D1"/>
    <w:rsid w:val="625371A0"/>
    <w:rsid w:val="62F1E35E"/>
    <w:rsid w:val="63C2F68A"/>
    <w:rsid w:val="63ECD99D"/>
    <w:rsid w:val="6535AF1F"/>
    <w:rsid w:val="6660E46C"/>
    <w:rsid w:val="67ED51B9"/>
    <w:rsid w:val="698C7BDA"/>
    <w:rsid w:val="69EB3288"/>
    <w:rsid w:val="6BF4ED78"/>
    <w:rsid w:val="6CCA656A"/>
    <w:rsid w:val="6DF0BBF8"/>
    <w:rsid w:val="6E4F8121"/>
    <w:rsid w:val="6F0A20CD"/>
    <w:rsid w:val="6F35D316"/>
    <w:rsid w:val="6F7B264E"/>
    <w:rsid w:val="70C7DF96"/>
    <w:rsid w:val="712CBD70"/>
    <w:rsid w:val="72073743"/>
    <w:rsid w:val="721F097D"/>
    <w:rsid w:val="731AAD5D"/>
    <w:rsid w:val="7349EA53"/>
    <w:rsid w:val="73A307A4"/>
    <w:rsid w:val="74DA5FC5"/>
    <w:rsid w:val="74F617C9"/>
    <w:rsid w:val="755BA6AF"/>
    <w:rsid w:val="76247541"/>
    <w:rsid w:val="77773445"/>
    <w:rsid w:val="7952A7BD"/>
    <w:rsid w:val="7AFD4763"/>
    <w:rsid w:val="7B60A5C0"/>
    <w:rsid w:val="7BC6AB13"/>
    <w:rsid w:val="7CDA5DF1"/>
    <w:rsid w:val="7D03105C"/>
    <w:rsid w:val="7DBA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A7F0"/>
  <w15:chartTrackingRefBased/>
  <w15:docId w15:val="{437E789C-B860-4A33-838B-7DD191EA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3D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9D0019"/>
    <w:pPr>
      <w:outlineLvl w:val="0"/>
    </w:pPr>
    <w:rPr>
      <w:lang w:eastAsia="es-ES_tradnl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D0019"/>
    <w:p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9D0019"/>
    <w:p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9D0019"/>
    <w:p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9D0019"/>
    <w:pPr>
      <w:outlineLvl w:val="4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1199"/>
  </w:style>
  <w:style w:type="paragraph" w:styleId="Piedepgina">
    <w:name w:val="footer"/>
    <w:basedOn w:val="Normal"/>
    <w:link w:val="Piedepgina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199"/>
  </w:style>
  <w:style w:type="character" w:styleId="Nmerodepgina">
    <w:name w:val="page number"/>
    <w:basedOn w:val="Fuentedeprrafopredeter"/>
    <w:uiPriority w:val="99"/>
    <w:semiHidden/>
    <w:unhideWhenUsed/>
    <w:rsid w:val="004374E4"/>
  </w:style>
  <w:style w:type="paragraph" w:styleId="Sinespaciado">
    <w:name w:val="No Spacing"/>
    <w:link w:val="SinespaciadoCar"/>
    <w:uiPriority w:val="1"/>
    <w:qFormat/>
    <w:rsid w:val="005868A4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68A4"/>
    <w:rPr>
      <w:rFonts w:eastAsiaTheme="minorEastAsia"/>
      <w:sz w:val="22"/>
      <w:szCs w:val="22"/>
      <w:lang w:val="en-US" w:eastAsia="zh-CN"/>
    </w:rPr>
  </w:style>
  <w:style w:type="paragraph" w:styleId="Descripcin">
    <w:name w:val="caption"/>
    <w:basedOn w:val="Normal"/>
    <w:next w:val="Normal"/>
    <w:uiPriority w:val="35"/>
    <w:unhideWhenUsed/>
    <w:qFormat/>
    <w:rsid w:val="00712242"/>
    <w:pPr>
      <w:jc w:val="center"/>
    </w:pPr>
    <w:rPr>
      <w:iCs/>
      <w:color w:val="333334"/>
      <w:sz w:val="20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9D0019"/>
    <w:rPr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D0019"/>
    <w:rPr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D0019"/>
    <w:rPr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9D0019"/>
    <w:rPr>
      <w:lang w:eastAsia="es-ES_tradnl"/>
    </w:rPr>
  </w:style>
  <w:style w:type="character" w:customStyle="1" w:styleId="TTULOASIGNATURA">
    <w:name w:val="TÍTULO ASIGNATURA"/>
    <w:basedOn w:val="Fuentedeprrafopredeter"/>
    <w:uiPriority w:val="1"/>
    <w:qFormat/>
    <w:rsid w:val="00ED50E1"/>
    <w:rPr>
      <w:rFonts w:ascii="Barlow Medium" w:hAnsi="Barlow Medium"/>
      <w:b w:val="0"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customStyle="1" w:styleId="Semanan">
    <w:name w:val="Semana nº"/>
    <w:basedOn w:val="Fuentedeprrafopredeter"/>
    <w:uiPriority w:val="1"/>
    <w:qFormat/>
    <w:rsid w:val="00525A47"/>
    <w:rPr>
      <w:rFonts w:cs="Calibri (Cuerpo)"/>
      <w:color w:val="FFFFFF" w:themeColor="background1"/>
      <w:sz w:val="52"/>
      <w:szCs w:val="52"/>
      <w:lang w:val="es-ES"/>
    </w:rPr>
  </w:style>
  <w:style w:type="character" w:customStyle="1" w:styleId="Ttulosemana">
    <w:name w:val="Título semana"/>
    <w:basedOn w:val="Fuentedeprrafopredeter"/>
    <w:uiPriority w:val="1"/>
    <w:qFormat/>
    <w:rsid w:val="00E37FB2"/>
    <w:rPr>
      <w:rFonts w:asciiTheme="minorHAnsi" w:hAnsiTheme="minorHAnsi" w:cs="Calibri (Cuerpo)"/>
      <w:b w:val="0"/>
      <w:i w:val="0"/>
      <w:caps w:val="0"/>
      <w:smallCaps w:val="0"/>
      <w:strike w:val="0"/>
      <w:dstrike w:val="0"/>
      <w:vanish w:val="0"/>
      <w:color w:val="FFFFFF" w:themeColor="background1"/>
      <w:spacing w:val="0"/>
      <w:position w:val="0"/>
      <w:sz w:val="40"/>
      <w:szCs w:val="40"/>
      <w:vertAlign w:val="baseline"/>
      <w:lang w:val="es-ES"/>
    </w:rPr>
  </w:style>
  <w:style w:type="character" w:customStyle="1" w:styleId="SECCIN">
    <w:name w:val="SECCIÓN"/>
    <w:basedOn w:val="Fuentedeprrafopredeter"/>
    <w:uiPriority w:val="1"/>
    <w:qFormat/>
    <w:rsid w:val="00160F3E"/>
    <w:rPr>
      <w:rFonts w:ascii="Verdana" w:hAnsi="Verdana" w:cs="Calibri (Cuerpo)"/>
      <w:b w:val="0"/>
      <w:caps w:val="0"/>
      <w:smallCaps w:val="0"/>
      <w:strike w:val="0"/>
      <w:dstrike w:val="0"/>
      <w:vanish w:val="0"/>
      <w:color w:val="0B849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TTULO10">
    <w:name w:val="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SUBTTULO1">
    <w:name w:val="SUB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32"/>
      <w:szCs w:val="32"/>
      <w:shd w:val="clear" w:color="auto" w:fill="FFFFFF"/>
      <w:vertAlign w:val="baseline"/>
      <w:lang w:eastAsia="es-ES_tradnl"/>
    </w:rPr>
  </w:style>
  <w:style w:type="character" w:customStyle="1" w:styleId="SUBTTULO2">
    <w:name w:val="SUBTÍTULO 2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8"/>
      <w:szCs w:val="28"/>
      <w:shd w:val="clear" w:color="auto" w:fill="FFFFFF"/>
      <w:vertAlign w:val="baseline"/>
      <w:lang w:eastAsia="es-ES_tradnl"/>
    </w:rPr>
  </w:style>
  <w:style w:type="character" w:customStyle="1" w:styleId="SUBTTULO3">
    <w:name w:val="SUBTÍTULO 3"/>
    <w:basedOn w:val="Fuentedeprrafopredeter"/>
    <w:uiPriority w:val="1"/>
    <w:qFormat/>
    <w:rsid w:val="00CB7304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4"/>
      <w:shd w:val="clear" w:color="auto" w:fill="FFFFFF"/>
      <w:vertAlign w:val="baseline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B27C6A"/>
    <w:pPr>
      <w:tabs>
        <w:tab w:val="right" w:leader="dot" w:pos="10302"/>
      </w:tabs>
      <w:spacing w:before="120" w:after="120"/>
      <w:outlineLvl w:val="0"/>
    </w:pPr>
    <w:rPr>
      <w:rFonts w:cs="Times New Roman (Cuerpo en alfa"/>
      <w:b/>
      <w:bCs/>
      <w:color w:val="333334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46DC0"/>
    <w:pPr>
      <w:spacing w:before="120" w:after="120"/>
      <w:ind w:left="170"/>
    </w:pPr>
    <w:rPr>
      <w:iCs/>
      <w:color w:val="333334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46DC0"/>
    <w:pPr>
      <w:spacing w:before="120" w:after="120"/>
      <w:ind w:left="340"/>
    </w:pPr>
    <w:rPr>
      <w:color w:val="333334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0DBA"/>
    <w:pPr>
      <w:spacing w:before="120" w:after="120"/>
      <w:ind w:left="510"/>
    </w:pPr>
    <w:rPr>
      <w:color w:val="333334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F0DBA"/>
    <w:pPr>
      <w:spacing w:before="120" w:after="120"/>
      <w:ind w:left="6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4309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4309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4309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43094"/>
    <w:pPr>
      <w:ind w:left="1920"/>
    </w:pPr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43094"/>
    <w:pPr>
      <w:spacing w:before="480" w:line="276" w:lineRule="auto"/>
      <w:outlineLvl w:val="9"/>
    </w:pPr>
    <w:rPr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737CEE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9D0019"/>
    <w:rPr>
      <w:lang w:eastAsia="es-ES_tradnl"/>
    </w:rPr>
  </w:style>
  <w:style w:type="paragraph" w:customStyle="1" w:styleId="PRRAFO">
    <w:name w:val="PÁRRAFO"/>
    <w:qFormat/>
    <w:rsid w:val="00F8298C"/>
    <w:pPr>
      <w:spacing w:before="240" w:after="240" w:line="360" w:lineRule="auto"/>
      <w:jc w:val="both"/>
    </w:pPr>
    <w:rPr>
      <w:rFonts w:ascii="Verdana" w:hAnsi="Verdana"/>
      <w:color w:val="333334"/>
      <w:lang w:eastAsia="es-ES_tradnl"/>
    </w:rPr>
  </w:style>
  <w:style w:type="table" w:styleId="Sombreadomedio1-nfasis3">
    <w:name w:val="Medium Shading 1 Accent 3"/>
    <w:basedOn w:val="Tablanormal"/>
    <w:uiPriority w:val="63"/>
    <w:rsid w:val="00B27699"/>
    <w:rPr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6">
    <w:name w:val="Grid Table 7 Colorful Accent 6"/>
    <w:basedOn w:val="Tablanormal"/>
    <w:uiPriority w:val="52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B2769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B2769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6D389F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6concolores-nfasis6">
    <w:name w:val="List Table 6 Colorful Accent 6"/>
    <w:basedOn w:val="Tablanormal"/>
    <w:uiPriority w:val="51"/>
    <w:rsid w:val="006D389F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255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55F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55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5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5FE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9732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ED50E1"/>
    <w:pPr>
      <w:ind w:left="720"/>
      <w:contextualSpacing/>
      <w:jc w:val="both"/>
    </w:pPr>
    <w:rPr>
      <w:rFonts w:eastAsia="Calibri" w:cs="Times New Roman"/>
      <w:color w:val="333334"/>
      <w:sz w:val="22"/>
      <w:szCs w:val="22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C9616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9616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6163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FD58D6"/>
    <w:pPr>
      <w:widowControl w:val="0"/>
      <w:autoSpaceDE w:val="0"/>
      <w:autoSpaceDN w:val="0"/>
      <w:spacing w:before="56" w:line="276" w:lineRule="auto"/>
      <w:ind w:right="1696"/>
      <w:jc w:val="both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58D6"/>
    <w:rPr>
      <w:rFonts w:ascii="Calibri" w:eastAsia="Calibri" w:hAnsi="Calibri" w:cs="Calibri"/>
      <w:sz w:val="22"/>
      <w:szCs w:val="22"/>
      <w:lang w:val="es-ES"/>
    </w:rPr>
  </w:style>
  <w:style w:type="paragraph" w:customStyle="1" w:styleId="Default">
    <w:name w:val="Default"/>
    <w:rsid w:val="00FD58D6"/>
    <w:pPr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paragraph" w:customStyle="1" w:styleId="TableParagraph">
    <w:name w:val="Table Paragraph"/>
    <w:basedOn w:val="Normal"/>
    <w:uiPriority w:val="1"/>
    <w:qFormat/>
    <w:rsid w:val="00FD58D6"/>
    <w:pPr>
      <w:widowControl w:val="0"/>
    </w:pPr>
    <w:rPr>
      <w:sz w:val="22"/>
      <w:szCs w:val="22"/>
      <w:lang w:val="en-US"/>
    </w:rPr>
  </w:style>
  <w:style w:type="character" w:customStyle="1" w:styleId="normaltextrun">
    <w:name w:val="normaltextrun"/>
    <w:basedOn w:val="Fuentedeprrafopredeter"/>
    <w:rsid w:val="00FD58D6"/>
  </w:style>
  <w:style w:type="character" w:styleId="Hipervnculovisitado">
    <w:name w:val="FollowedHyperlink"/>
    <w:basedOn w:val="Fuentedeprrafopredeter"/>
    <w:uiPriority w:val="99"/>
    <w:semiHidden/>
    <w:unhideWhenUsed/>
    <w:rsid w:val="00FD58D6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E77452"/>
  </w:style>
  <w:style w:type="table" w:styleId="Tablaconcuadrcula">
    <w:name w:val="Table Grid"/>
    <w:basedOn w:val="Tablanormal"/>
    <w:uiPriority w:val="39"/>
    <w:rsid w:val="00463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C07F8C"/>
  </w:style>
  <w:style w:type="character" w:customStyle="1" w:styleId="eop">
    <w:name w:val="eop"/>
    <w:basedOn w:val="Fuentedeprrafopredeter"/>
    <w:rsid w:val="00407CEF"/>
  </w:style>
  <w:style w:type="paragraph" w:customStyle="1" w:styleId="TEXTOENCABEZADO">
    <w:name w:val="TEXTO  ENCABEZADO"/>
    <w:basedOn w:val="Normal"/>
    <w:link w:val="TEXTOENCABEZADOCar"/>
    <w:qFormat/>
    <w:rsid w:val="003F0521"/>
    <w:pPr>
      <w:jc w:val="right"/>
    </w:pPr>
    <w:rPr>
      <w:b/>
      <w:color w:val="404040" w:themeColor="text1" w:themeTint="BF"/>
      <w:lang w:val="es-ES"/>
    </w:rPr>
  </w:style>
  <w:style w:type="character" w:customStyle="1" w:styleId="TEXTOENCABEZADOCar">
    <w:name w:val="TEXTO  ENCABEZADO Car"/>
    <w:basedOn w:val="Fuentedeprrafopredeter"/>
    <w:link w:val="TEXTOENCABEZADO"/>
    <w:rsid w:val="003F0521"/>
    <w:rPr>
      <w:rFonts w:ascii="Barlow" w:hAnsi="Barlow"/>
      <w:b/>
      <w:color w:val="404040" w:themeColor="text1" w:themeTint="BF"/>
      <w:lang w:val="es-ES"/>
    </w:rPr>
  </w:style>
  <w:style w:type="paragraph" w:customStyle="1" w:styleId="Portada1">
    <w:name w:val="Portada 1"/>
    <w:basedOn w:val="Normal"/>
    <w:link w:val="Portada1Car"/>
    <w:qFormat/>
    <w:rsid w:val="00CD0345"/>
    <w:rPr>
      <w:color w:val="595959" w:themeColor="text1" w:themeTint="A6"/>
      <w:sz w:val="32"/>
      <w:szCs w:val="32"/>
      <w:lang w:val="es-ES"/>
    </w:rPr>
  </w:style>
  <w:style w:type="character" w:customStyle="1" w:styleId="Portada1Car">
    <w:name w:val="Portada 1 Car"/>
    <w:basedOn w:val="Fuentedeprrafopredeter"/>
    <w:link w:val="Portada1"/>
    <w:rsid w:val="00CD0345"/>
    <w:rPr>
      <w:rFonts w:ascii="Barlow" w:hAnsi="Barlow"/>
      <w:color w:val="595959" w:themeColor="text1" w:themeTint="A6"/>
      <w:sz w:val="32"/>
      <w:szCs w:val="32"/>
      <w:lang w:val="es-ES"/>
    </w:rPr>
  </w:style>
  <w:style w:type="paragraph" w:customStyle="1" w:styleId="Portada2">
    <w:name w:val="Portada 2"/>
    <w:basedOn w:val="Normal"/>
    <w:link w:val="Portada2Car"/>
    <w:qFormat/>
    <w:rsid w:val="00CD0345"/>
    <w:rPr>
      <w:b/>
      <w:bCs/>
      <w:color w:val="595959" w:themeColor="text1" w:themeTint="A6"/>
      <w:sz w:val="48"/>
      <w:szCs w:val="48"/>
      <w:lang w:val="es-ES"/>
    </w:rPr>
  </w:style>
  <w:style w:type="character" w:customStyle="1" w:styleId="Portada2Car">
    <w:name w:val="Portada 2 Car"/>
    <w:basedOn w:val="Fuentedeprrafopredeter"/>
    <w:link w:val="Portada2"/>
    <w:rsid w:val="00CD0345"/>
    <w:rPr>
      <w:rFonts w:ascii="Barlow" w:hAnsi="Barlow"/>
      <w:b/>
      <w:bCs/>
      <w:color w:val="595959" w:themeColor="text1" w:themeTint="A6"/>
      <w:sz w:val="48"/>
      <w:szCs w:val="48"/>
      <w:lang w:val="es-ES"/>
    </w:rPr>
  </w:style>
  <w:style w:type="paragraph" w:customStyle="1" w:styleId="Portada3">
    <w:name w:val="Portada 3"/>
    <w:basedOn w:val="Normal"/>
    <w:link w:val="Portada3Car"/>
    <w:qFormat/>
    <w:rsid w:val="00A75885"/>
    <w:rPr>
      <w:b/>
      <w:bCs/>
      <w:color w:val="82B543"/>
      <w:sz w:val="36"/>
      <w:szCs w:val="36"/>
      <w:lang w:val="es-ES"/>
    </w:rPr>
  </w:style>
  <w:style w:type="character" w:customStyle="1" w:styleId="Portada3Car">
    <w:name w:val="Portada 3 Car"/>
    <w:basedOn w:val="Fuentedeprrafopredeter"/>
    <w:link w:val="Portada3"/>
    <w:rsid w:val="00A75885"/>
    <w:rPr>
      <w:rFonts w:ascii="Barlow" w:hAnsi="Barlow"/>
      <w:b/>
      <w:bCs/>
      <w:color w:val="82B543"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th.berriosm\Desktop\PLANTILLAS%20IACC%202021%20JORGE\FICHA%20CONTENIDO\SX%20Contenido%20CODIGO_ADMINISTRACI&#211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 anchor="b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48C7E484E9774F8201E3EE98185D52" ma:contentTypeVersion="8" ma:contentTypeDescription="Crear nuevo documento." ma:contentTypeScope="" ma:versionID="3d65494a92f939209745944952d5d294">
  <xsd:schema xmlns:xsd="http://www.w3.org/2001/XMLSchema" xmlns:xs="http://www.w3.org/2001/XMLSchema" xmlns:p="http://schemas.microsoft.com/office/2006/metadata/properties" xmlns:ns2="b58dec50-90df-4f40-b3a0-c6f87e90b07c" targetNamespace="http://schemas.microsoft.com/office/2006/metadata/properties" ma:root="true" ma:fieldsID="6c497ddc8dce5e3817eb46e8b8c6d776" ns2:_="">
    <xsd:import namespace="b58dec50-90df-4f40-b3a0-c6f87e90b0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ec50-90df-4f40-b3a0-c6f87e90b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82B9EB-7CA7-4B10-9EFF-40D2D9712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ec50-90df-4f40-b3a0-c6f87e90b0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E2569B-A589-49AE-B45F-5A6EF7961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1CC389-44DE-5D4D-A957-230A3A70AC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8F24AB-A8F2-4962-97B8-393AAC1EF5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SX Contenido CODIGO_ADMINISTRACIÓN</Template>
  <TotalTime>67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Apuntes</vt:lpstr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entrega</dc:title>
  <dc:subject/>
  <dc:creator>Paulina Pérez</dc:creator>
  <cp:keywords/>
  <dc:description/>
  <cp:lastModifiedBy>Robinson Godoy</cp:lastModifiedBy>
  <cp:revision>7</cp:revision>
  <cp:lastPrinted>2024-10-07T15:43:00Z</cp:lastPrinted>
  <dcterms:created xsi:type="dcterms:W3CDTF">2024-10-07T16:02:00Z</dcterms:created>
  <dcterms:modified xsi:type="dcterms:W3CDTF">2026-06-08T03:22:00Z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0x0101002148C7E484E9774F8201E3EE98185D52</vt:lpwstr>
  </property>
  <property fmtid="{D5CDD505-2E9C-101B-9397-08002B2CF9AE}" pid="3" name="MediaServiceImageTags">
    <vt:lpwstr/>
  </property>
  <property fmtid="{D5CDD505-2E9C-101B-9397-08002B2CF9AE}" pid="4" name="MSIP_Label_2547b8a3-ac18-4287-b28a-c115cfe9803a_Enabled">
    <vt:lpwstr>true</vt:lpwstr>
  </property>
  <property fmtid="{D5CDD505-2E9C-101B-9397-08002B2CF9AE}" pid="5" name="MSIP_Label_2547b8a3-ac18-4287-b28a-c115cfe9803a_SetDate">
    <vt:lpwstr>2023-05-30T17:31:32Z</vt:lpwstr>
  </property>
  <property fmtid="{D5CDD505-2E9C-101B-9397-08002B2CF9AE}" pid="6" name="MSIP_Label_2547b8a3-ac18-4287-b28a-c115cfe9803a_Method">
    <vt:lpwstr>Standard</vt:lpwstr>
  </property>
  <property fmtid="{D5CDD505-2E9C-101B-9397-08002B2CF9AE}" pid="7" name="MSIP_Label_2547b8a3-ac18-4287-b28a-c115cfe9803a_Name">
    <vt:lpwstr>Público</vt:lpwstr>
  </property>
  <property fmtid="{D5CDD505-2E9C-101B-9397-08002B2CF9AE}" pid="8" name="MSIP_Label_2547b8a3-ac18-4287-b28a-c115cfe9803a_SiteId">
    <vt:lpwstr>4fd56a46-8498-4360-9d3e-bbb677303c73</vt:lpwstr>
  </property>
  <property fmtid="{D5CDD505-2E9C-101B-9397-08002B2CF9AE}" pid="9" name="MSIP_Label_2547b8a3-ac18-4287-b28a-c115cfe9803a_ActionId">
    <vt:lpwstr>53807768-de2a-426a-9807-7886f78df4e1</vt:lpwstr>
  </property>
  <property fmtid="{D5CDD505-2E9C-101B-9397-08002B2CF9AE}" pid="10" name="MSIP_Label_2547b8a3-ac18-4287-b28a-c115cfe9803a_ContentBits">
    <vt:lpwstr>0</vt:lpwstr>
  </property>
  <property fmtid="{D5CDD505-2E9C-101B-9397-08002B2CF9AE}" pid="11" name="Order">
    <vt:r8>3505700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