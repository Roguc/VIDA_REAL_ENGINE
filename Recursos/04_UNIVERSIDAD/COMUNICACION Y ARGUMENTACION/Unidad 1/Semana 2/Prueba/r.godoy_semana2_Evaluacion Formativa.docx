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96E0" w14:textId="13DBA65A" w:rsidR="002C61D8" w:rsidRPr="00733EBB" w:rsidRDefault="00CB7304" w:rsidP="00733EBB">
      <w:r>
        <w:rPr>
          <w:rFonts w:ascii="Times New Roman"/>
          <w:noProof/>
          <w:sz w:val="20"/>
        </w:rPr>
        <w:drawing>
          <wp:anchor distT="0" distB="0" distL="114300" distR="114300" simplePos="0" relativeHeight="251676705" behindDoc="1" locked="0" layoutInCell="1" allowOverlap="1" wp14:anchorId="4619B5EC" wp14:editId="30967932">
            <wp:simplePos x="0" y="0"/>
            <wp:positionH relativeFrom="margin">
              <wp:posOffset>-604189</wp:posOffset>
            </wp:positionH>
            <wp:positionV relativeFrom="page">
              <wp:align>top</wp:align>
            </wp:positionV>
            <wp:extent cx="7785826" cy="10074302"/>
            <wp:effectExtent l="0" t="0" r="5715" b="3175"/>
            <wp:wrapNone/>
            <wp:docPr id="948000307" name="docshape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0307" name="docshape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826" cy="1007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8B789" w14:textId="155DD9C0" w:rsidR="002C61D8" w:rsidRDefault="002C61D8" w:rsidP="00733EBB">
      <w:pPr>
        <w:rPr>
          <w:lang w:eastAsia="es-ES_tradnl"/>
        </w:rPr>
      </w:pPr>
    </w:p>
    <w:p w14:paraId="6DF5EA65" w14:textId="13BD69F4" w:rsidR="00C011FF" w:rsidRDefault="00C011FF" w:rsidP="00733EBB">
      <w:pPr>
        <w:rPr>
          <w:lang w:eastAsia="es-ES_tradnl"/>
        </w:rPr>
      </w:pPr>
    </w:p>
    <w:p w14:paraId="0E2E1D8E" w14:textId="081B53E7" w:rsidR="00C011FF" w:rsidRDefault="00CB7304" w:rsidP="00CB7304">
      <w:pPr>
        <w:tabs>
          <w:tab w:val="left" w:pos="2229"/>
        </w:tabs>
        <w:rPr>
          <w:lang w:eastAsia="es-ES_tradnl"/>
        </w:rPr>
      </w:pPr>
      <w:r>
        <w:rPr>
          <w:lang w:eastAsia="es-ES_tradnl"/>
        </w:rPr>
        <w:tab/>
      </w:r>
    </w:p>
    <w:p w14:paraId="1A30839D" w14:textId="7F73C99B" w:rsidR="00C011FF" w:rsidRDefault="00C011FF" w:rsidP="00733EBB">
      <w:pPr>
        <w:rPr>
          <w:lang w:eastAsia="es-ES_tradnl"/>
        </w:rPr>
      </w:pPr>
    </w:p>
    <w:p w14:paraId="5235EC42" w14:textId="0C01E5CA" w:rsidR="00C011FF" w:rsidRDefault="00CB7304" w:rsidP="00CB7304">
      <w:pPr>
        <w:tabs>
          <w:tab w:val="left" w:pos="4132"/>
        </w:tabs>
        <w:rPr>
          <w:lang w:eastAsia="es-ES_tradnl"/>
        </w:rPr>
      </w:pPr>
      <w:r>
        <w:rPr>
          <w:lang w:eastAsia="es-ES_tradnl"/>
        </w:rPr>
        <w:tab/>
      </w:r>
    </w:p>
    <w:p w14:paraId="79B59217" w14:textId="488C6834" w:rsidR="00C011FF" w:rsidRDefault="00C011FF" w:rsidP="00733EBB">
      <w:pPr>
        <w:rPr>
          <w:lang w:eastAsia="es-ES_tradnl"/>
        </w:rPr>
      </w:pPr>
    </w:p>
    <w:p w14:paraId="45B26EB2" w14:textId="155873E6" w:rsidR="00C011FF" w:rsidRDefault="00C011FF" w:rsidP="00733EBB">
      <w:pPr>
        <w:rPr>
          <w:lang w:eastAsia="es-ES_tradnl"/>
        </w:rPr>
      </w:pPr>
    </w:p>
    <w:p w14:paraId="694D83B2" w14:textId="145FABD1" w:rsidR="00C011FF" w:rsidRDefault="00C4386F" w:rsidP="00C4386F">
      <w:pPr>
        <w:tabs>
          <w:tab w:val="left" w:pos="3043"/>
        </w:tabs>
        <w:rPr>
          <w:lang w:eastAsia="es-ES_tradnl"/>
        </w:rPr>
      </w:pPr>
      <w:r>
        <w:rPr>
          <w:lang w:eastAsia="es-ES_tradnl"/>
        </w:rPr>
        <w:tab/>
      </w:r>
    </w:p>
    <w:p w14:paraId="5DC2261E" w14:textId="4E7B6433" w:rsidR="00C011FF" w:rsidRDefault="00C011FF" w:rsidP="00733EBB">
      <w:pPr>
        <w:rPr>
          <w:lang w:eastAsia="es-ES_tradnl"/>
        </w:rPr>
      </w:pPr>
    </w:p>
    <w:p w14:paraId="7C3D40A9" w14:textId="0BDDA0E2" w:rsidR="00C011FF" w:rsidRDefault="00F4041B" w:rsidP="00F4041B">
      <w:pPr>
        <w:tabs>
          <w:tab w:val="left" w:pos="5835"/>
        </w:tabs>
        <w:rPr>
          <w:lang w:eastAsia="es-ES_tradnl"/>
        </w:rPr>
      </w:pPr>
      <w:r>
        <w:rPr>
          <w:lang w:eastAsia="es-ES_tradnl"/>
        </w:rPr>
        <w:tab/>
      </w:r>
    </w:p>
    <w:p w14:paraId="54E68596" w14:textId="09631024" w:rsidR="00C011FF" w:rsidRDefault="00C011FF" w:rsidP="00733EBB">
      <w:pPr>
        <w:rPr>
          <w:lang w:eastAsia="es-ES_tradnl"/>
        </w:rPr>
      </w:pPr>
    </w:p>
    <w:p w14:paraId="2A9F9E70" w14:textId="5553BD4C" w:rsidR="00C011FF" w:rsidRDefault="00C011FF" w:rsidP="00733EBB">
      <w:pPr>
        <w:rPr>
          <w:lang w:eastAsia="es-ES_tradnl"/>
        </w:rPr>
      </w:pPr>
    </w:p>
    <w:p w14:paraId="488E0B73" w14:textId="1A4E3D76" w:rsidR="00C011FF" w:rsidRDefault="00C4386F" w:rsidP="00C4386F">
      <w:pPr>
        <w:tabs>
          <w:tab w:val="left" w:pos="5860"/>
        </w:tabs>
        <w:rPr>
          <w:lang w:eastAsia="es-ES_tradnl"/>
        </w:rPr>
      </w:pPr>
      <w:r>
        <w:rPr>
          <w:lang w:eastAsia="es-ES_tradnl"/>
        </w:rPr>
        <w:tab/>
      </w:r>
    </w:p>
    <w:p w14:paraId="0C5A0FAD" w14:textId="29C54026" w:rsidR="00C011FF" w:rsidRDefault="00C011FF" w:rsidP="00733EBB">
      <w:pPr>
        <w:rPr>
          <w:lang w:eastAsia="es-ES_tradnl"/>
        </w:rPr>
      </w:pPr>
    </w:p>
    <w:p w14:paraId="76180B9A" w14:textId="02024C8D" w:rsidR="00C011FF" w:rsidRDefault="00C011FF" w:rsidP="00733EBB">
      <w:pPr>
        <w:rPr>
          <w:lang w:eastAsia="es-ES_tradnl"/>
        </w:rPr>
      </w:pPr>
    </w:p>
    <w:p w14:paraId="13821626" w14:textId="6148CAAE" w:rsidR="00C011FF" w:rsidRDefault="00C011FF" w:rsidP="00733EBB">
      <w:pPr>
        <w:rPr>
          <w:lang w:eastAsia="es-ES_tradnl"/>
        </w:rPr>
      </w:pPr>
    </w:p>
    <w:p w14:paraId="00986562" w14:textId="0440E79D" w:rsidR="00C011FF" w:rsidRDefault="00C011FF" w:rsidP="00733EBB">
      <w:pPr>
        <w:rPr>
          <w:lang w:eastAsia="es-ES_tradnl"/>
        </w:rPr>
      </w:pPr>
    </w:p>
    <w:p w14:paraId="71760F34" w14:textId="4CC51FA6" w:rsidR="00C011FF" w:rsidRDefault="00C011FF" w:rsidP="00733EBB">
      <w:pPr>
        <w:rPr>
          <w:lang w:eastAsia="es-ES_tradnl"/>
        </w:rPr>
      </w:pPr>
    </w:p>
    <w:p w14:paraId="59323D58" w14:textId="339F417C" w:rsidR="00C011FF" w:rsidRDefault="00C011FF" w:rsidP="00733EBB">
      <w:pPr>
        <w:rPr>
          <w:lang w:eastAsia="es-ES_tradnl"/>
        </w:rPr>
      </w:pPr>
    </w:p>
    <w:p w14:paraId="77683D4B" w14:textId="7A2D13C2" w:rsidR="00C011FF" w:rsidRDefault="00C011FF" w:rsidP="00733EBB">
      <w:pPr>
        <w:rPr>
          <w:lang w:eastAsia="es-ES_tradnl"/>
        </w:rPr>
      </w:pPr>
    </w:p>
    <w:p w14:paraId="75046EC3" w14:textId="15EB890B" w:rsidR="00C011FF" w:rsidRDefault="00C011FF" w:rsidP="00733EBB">
      <w:pPr>
        <w:rPr>
          <w:lang w:eastAsia="es-ES_tradnl"/>
        </w:rPr>
      </w:pPr>
    </w:p>
    <w:p w14:paraId="461A2D3E" w14:textId="320291C2" w:rsidR="00C011FF" w:rsidRDefault="00C011FF" w:rsidP="00733EBB">
      <w:pPr>
        <w:rPr>
          <w:lang w:eastAsia="es-ES_tradnl"/>
        </w:rPr>
      </w:pPr>
    </w:p>
    <w:p w14:paraId="75468DD8" w14:textId="40630C85" w:rsidR="00C011FF" w:rsidRDefault="00C011FF" w:rsidP="00733EBB">
      <w:pPr>
        <w:rPr>
          <w:lang w:eastAsia="es-ES_tradnl"/>
        </w:rPr>
      </w:pPr>
    </w:p>
    <w:p w14:paraId="2EBC8E02" w14:textId="79CFA0CA" w:rsidR="00C011FF" w:rsidRDefault="00CD0345" w:rsidP="00CD0345">
      <w:pPr>
        <w:tabs>
          <w:tab w:val="left" w:pos="3118"/>
        </w:tabs>
        <w:rPr>
          <w:lang w:eastAsia="es-ES_tradnl"/>
        </w:rPr>
      </w:pPr>
      <w:r>
        <w:rPr>
          <w:lang w:eastAsia="es-ES_tradnl"/>
        </w:rPr>
        <w:tab/>
      </w:r>
    </w:p>
    <w:p w14:paraId="12A0A3FE" w14:textId="251300B6" w:rsidR="00C011FF" w:rsidRDefault="00C011FF" w:rsidP="00C011FF">
      <w:pPr>
        <w:rPr>
          <w:lang w:eastAsia="es-ES_tradnl"/>
        </w:rPr>
      </w:pPr>
    </w:p>
    <w:p w14:paraId="37C002C4" w14:textId="2E57D71A" w:rsidR="00733EBB" w:rsidRDefault="00733EBB" w:rsidP="00C011FF">
      <w:pPr>
        <w:rPr>
          <w:lang w:eastAsia="es-ES_tradnl"/>
        </w:rPr>
      </w:pPr>
    </w:p>
    <w:p w14:paraId="5C36FB95" w14:textId="298CBB86" w:rsidR="00733EBB" w:rsidRDefault="00733EBB" w:rsidP="00C011FF">
      <w:pPr>
        <w:rPr>
          <w:lang w:eastAsia="es-ES_tradnl"/>
        </w:rPr>
      </w:pPr>
    </w:p>
    <w:p w14:paraId="445E6FED" w14:textId="3015DAF2" w:rsidR="00733EBB" w:rsidRDefault="00733EBB" w:rsidP="00C011FF">
      <w:pPr>
        <w:rPr>
          <w:lang w:eastAsia="es-ES_tradnl"/>
        </w:rPr>
      </w:pPr>
    </w:p>
    <w:p w14:paraId="75F8A70B" w14:textId="2AD8B649" w:rsidR="00733EBB" w:rsidRPr="00FF45F1" w:rsidRDefault="00733EBB" w:rsidP="00C011FF">
      <w:pPr>
        <w:rPr>
          <w:lang w:eastAsia="es-ES_tradnl"/>
        </w:rPr>
      </w:pPr>
    </w:p>
    <w:p w14:paraId="5F2D49EE" w14:textId="156FE508" w:rsidR="00733EBB" w:rsidRDefault="00733EBB" w:rsidP="00C011FF">
      <w:pPr>
        <w:rPr>
          <w:lang w:eastAsia="es-ES_tradnl"/>
        </w:rPr>
      </w:pPr>
    </w:p>
    <w:p w14:paraId="677A0FE4" w14:textId="608821FD" w:rsidR="00733EBB" w:rsidRDefault="00733EBB" w:rsidP="00C011FF">
      <w:pPr>
        <w:rPr>
          <w:lang w:eastAsia="es-ES_tradnl"/>
        </w:rPr>
      </w:pPr>
    </w:p>
    <w:p w14:paraId="50C09543" w14:textId="0C700A14" w:rsidR="00733EBB" w:rsidRDefault="00733EBB" w:rsidP="00C011FF">
      <w:pPr>
        <w:rPr>
          <w:lang w:eastAsia="es-ES_tradnl"/>
        </w:rPr>
      </w:pPr>
    </w:p>
    <w:p w14:paraId="072B19B7" w14:textId="62BF0B00" w:rsidR="00733EBB" w:rsidRDefault="00C4386F" w:rsidP="00C4386F">
      <w:pPr>
        <w:tabs>
          <w:tab w:val="left" w:pos="8102"/>
        </w:tabs>
        <w:rPr>
          <w:lang w:eastAsia="es-ES_tradnl"/>
        </w:rPr>
      </w:pPr>
      <w:r>
        <w:rPr>
          <w:lang w:eastAsia="es-ES_tradnl"/>
        </w:rPr>
        <w:tab/>
      </w:r>
    </w:p>
    <w:p w14:paraId="1B8623F3" w14:textId="31B7E637" w:rsidR="00733EBB" w:rsidRDefault="00733EBB" w:rsidP="00C011FF">
      <w:pPr>
        <w:rPr>
          <w:lang w:eastAsia="es-ES_tradnl"/>
        </w:rPr>
      </w:pPr>
    </w:p>
    <w:p w14:paraId="041DEA09" w14:textId="0C7D3A2A" w:rsidR="00733EBB" w:rsidRDefault="006870EC" w:rsidP="00C011FF">
      <w:pPr>
        <w:rPr>
          <w:lang w:eastAsia="es-ES_tradnl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7969" behindDoc="0" locked="0" layoutInCell="1" allowOverlap="1" wp14:anchorId="3BA49FAD" wp14:editId="49BCE6EB">
                <wp:simplePos x="0" y="0"/>
                <wp:positionH relativeFrom="column">
                  <wp:posOffset>1823720</wp:posOffset>
                </wp:positionH>
                <wp:positionV relativeFrom="paragraph">
                  <wp:posOffset>185420</wp:posOffset>
                </wp:positionV>
                <wp:extent cx="0" cy="1922780"/>
                <wp:effectExtent l="19050" t="0" r="19050" b="20320"/>
                <wp:wrapNone/>
                <wp:docPr id="67256177" name="Conector recto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2278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2B54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12DD1" id="Conector recto 8" o:spid="_x0000_s1026" alt="&quot;&quot;" style="position:absolute;z-index:2516879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6pt,14.6pt" to="143.6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" strokecolor="#82b543" strokeweight="3pt">
                <v:stroke joinstyle="miter"/>
              </v:lin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2849" behindDoc="0" locked="0" layoutInCell="1" allowOverlap="1" wp14:anchorId="6E82AB98" wp14:editId="1CFB9B49">
                <wp:simplePos x="0" y="0"/>
                <wp:positionH relativeFrom="page">
                  <wp:posOffset>-136829</wp:posOffset>
                </wp:positionH>
                <wp:positionV relativeFrom="paragraph">
                  <wp:posOffset>184564</wp:posOffset>
                </wp:positionV>
                <wp:extent cx="7976235" cy="1941775"/>
                <wp:effectExtent l="38100" t="38100" r="100965" b="97155"/>
                <wp:wrapNone/>
                <wp:docPr id="1165098826" name="Rectángulo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6235" cy="1941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540C" id="Rectángulo 7" o:spid="_x0000_s1026" alt="&quot;&quot;" style="position:absolute;margin-left:-10.75pt;margin-top:14.55pt;width:628.05pt;height:152.9pt;z-index:2516828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" fillcolor="white [3212]" stroked="f" strokeweight="1pt">
                <v:shadow on="t" color="black" opacity="26214f" origin="-.5,-.5" offset=".74836mm,.74836mm"/>
                <w10:wrap anchorx="page"/>
              </v:rect>
            </w:pict>
          </mc:Fallback>
        </mc:AlternateContent>
      </w:r>
    </w:p>
    <w:p w14:paraId="0AA81D0F" w14:textId="0196AD26" w:rsidR="00733EBB" w:rsidRDefault="00733EBB" w:rsidP="00C011FF">
      <w:pPr>
        <w:rPr>
          <w:lang w:eastAsia="es-ES_tradnl"/>
        </w:rPr>
      </w:pPr>
    </w:p>
    <w:p w14:paraId="6E6F8E5B" w14:textId="32C6B480" w:rsidR="00733EBB" w:rsidRDefault="00F4041B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4113" behindDoc="0" locked="0" layoutInCell="1" allowOverlap="1" wp14:anchorId="612FF532" wp14:editId="1A7373A0">
                <wp:simplePos x="0" y="0"/>
                <wp:positionH relativeFrom="column">
                  <wp:posOffset>2027555</wp:posOffset>
                </wp:positionH>
                <wp:positionV relativeFrom="paragraph">
                  <wp:posOffset>144476</wp:posOffset>
                </wp:positionV>
                <wp:extent cx="3975100" cy="357808"/>
                <wp:effectExtent l="0" t="0" r="0" b="4445"/>
                <wp:wrapNone/>
                <wp:docPr id="1616110671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3578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615EE" w14:textId="0231035E" w:rsidR="00F4041B" w:rsidRPr="00984283" w:rsidRDefault="00F4041B" w:rsidP="00F4041B">
                            <w:pPr>
                              <w:pStyle w:val="Portada1"/>
                              <w:rPr>
                                <w:color w:val="FFFFFF" w:themeColor="background1"/>
                              </w:rPr>
                            </w:pPr>
                            <w:r>
                              <w:t xml:space="preserve">Entregable semana </w:t>
                            </w:r>
                            <w:r w:rsidR="00A80128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FF53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margin-left:159.65pt;margin-top:11.4pt;width:313pt;height:28.15pt;z-index:2516941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YNFFwIAACw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" filled="f" stroked="f" strokeweight=".5pt">
                <v:textbox>
                  <w:txbxContent>
                    <w:p w14:paraId="0D2615EE" w14:textId="0231035E" w:rsidR="00F4041B" w:rsidRPr="00984283" w:rsidRDefault="00F4041B" w:rsidP="00F4041B">
                      <w:pPr>
                        <w:pStyle w:val="Portada1"/>
                        <w:rPr>
                          <w:color w:val="FFFFFF" w:themeColor="background1"/>
                        </w:rPr>
                      </w:pPr>
                      <w:r>
                        <w:t xml:space="preserve">Entregable semana </w:t>
                      </w:r>
                      <w:r w:rsidR="00A80128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D0D68">
        <w:rPr>
          <w:noProof/>
        </w:rPr>
        <w:drawing>
          <wp:anchor distT="0" distB="0" distL="114300" distR="114300" simplePos="0" relativeHeight="251684897" behindDoc="0" locked="0" layoutInCell="1" allowOverlap="1" wp14:anchorId="46EA429B" wp14:editId="78497C79">
            <wp:simplePos x="0" y="0"/>
            <wp:positionH relativeFrom="column">
              <wp:posOffset>-393065</wp:posOffset>
            </wp:positionH>
            <wp:positionV relativeFrom="paragraph">
              <wp:posOffset>194089</wp:posOffset>
            </wp:positionV>
            <wp:extent cx="1931035" cy="1121410"/>
            <wp:effectExtent l="0" t="0" r="0" b="2540"/>
            <wp:wrapNone/>
            <wp:docPr id="283135812" name="Imagen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5912" name="Imagen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524F5" w14:textId="39B9FBD3" w:rsidR="00733EBB" w:rsidRDefault="00733EBB" w:rsidP="00C011FF">
      <w:pPr>
        <w:rPr>
          <w:lang w:eastAsia="es-ES_tradnl"/>
        </w:rPr>
      </w:pPr>
    </w:p>
    <w:p w14:paraId="6857940F" w14:textId="48C29381" w:rsidR="00733EBB" w:rsidRDefault="00946024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0017" behindDoc="0" locked="0" layoutInCell="1" allowOverlap="1" wp14:anchorId="5C5478E7" wp14:editId="3DAA3C81">
                <wp:simplePos x="0" y="0"/>
                <wp:positionH relativeFrom="column">
                  <wp:posOffset>2027555</wp:posOffset>
                </wp:positionH>
                <wp:positionV relativeFrom="paragraph">
                  <wp:posOffset>33986</wp:posOffset>
                </wp:positionV>
                <wp:extent cx="3975100" cy="468630"/>
                <wp:effectExtent l="0" t="0" r="0" b="7620"/>
                <wp:wrapNone/>
                <wp:docPr id="1049171638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04695" w14:textId="0065D5D1" w:rsidR="00A75885" w:rsidRPr="00A80128" w:rsidRDefault="00A80128" w:rsidP="00F4041B">
                            <w:pPr>
                              <w:pStyle w:val="Portada2"/>
                              <w:rPr>
                                <w:sz w:val="28"/>
                                <w:szCs w:val="28"/>
                              </w:rPr>
                            </w:pPr>
                            <w:r w:rsidRPr="00A80128">
                              <w:rPr>
                                <w:sz w:val="28"/>
                                <w:szCs w:val="28"/>
                                <w:lang w:val="es-CL"/>
                              </w:rPr>
                              <w:t>Discurso argumentativo oral y escrito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78E7" id="_x0000_s1027" type="#_x0000_t202" alt="&quot;&quot;" style="position:absolute;margin-left:159.65pt;margin-top:2.7pt;width:313pt;height:36.9pt;z-index:2516900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JCSGQ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" filled="f" stroked="f" strokeweight=".5pt">
                <v:textbox>
                  <w:txbxContent>
                    <w:p w14:paraId="38F04695" w14:textId="0065D5D1" w:rsidR="00A75885" w:rsidRPr="00A80128" w:rsidRDefault="00A80128" w:rsidP="00F4041B">
                      <w:pPr>
                        <w:pStyle w:val="Portada2"/>
                        <w:rPr>
                          <w:sz w:val="28"/>
                          <w:szCs w:val="28"/>
                        </w:rPr>
                      </w:pPr>
                      <w:r w:rsidRPr="00A80128">
                        <w:rPr>
                          <w:sz w:val="28"/>
                          <w:szCs w:val="28"/>
                          <w:lang w:val="es-CL"/>
                        </w:rPr>
                        <w:t>Discurso argumentativo oral y escrito</w:t>
                      </w:r>
                    </w:p>
                  </w:txbxContent>
                </v:textbox>
              </v:shape>
            </w:pict>
          </mc:Fallback>
        </mc:AlternateContent>
      </w:r>
    </w:p>
    <w:p w14:paraId="02D7E11D" w14:textId="04BEB77F" w:rsidR="00733EBB" w:rsidRDefault="00733EBB" w:rsidP="00C011FF">
      <w:pPr>
        <w:rPr>
          <w:lang w:eastAsia="es-ES_tradnl"/>
        </w:rPr>
      </w:pPr>
    </w:p>
    <w:p w14:paraId="2EE3CAF6" w14:textId="0F4BFC04" w:rsidR="00733EBB" w:rsidRDefault="00946024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2065" behindDoc="0" locked="0" layoutInCell="1" allowOverlap="1" wp14:anchorId="3AEF95AF" wp14:editId="075E1B82">
                <wp:simplePos x="0" y="0"/>
                <wp:positionH relativeFrom="column">
                  <wp:posOffset>2026285</wp:posOffset>
                </wp:positionH>
                <wp:positionV relativeFrom="paragraph">
                  <wp:posOffset>26035</wp:posOffset>
                </wp:positionV>
                <wp:extent cx="3975100" cy="405130"/>
                <wp:effectExtent l="0" t="0" r="0" b="0"/>
                <wp:wrapNone/>
                <wp:docPr id="1827226684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09D2DE" w14:textId="680A4D8C" w:rsidR="00A75885" w:rsidRPr="00A80128" w:rsidRDefault="00A80128" w:rsidP="00F4041B">
                            <w:pPr>
                              <w:pStyle w:val="Portada3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t>Comunicación y argumentación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F95AF" id="_x0000_s1028" type="#_x0000_t202" alt="&quot;&quot;" style="position:absolute;margin-left:159.55pt;margin-top:2.05pt;width:313pt;height:31.9pt;z-index:2516920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ojSHAIAADM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" filled="f" stroked="f" strokeweight=".5pt">
                <v:textbox>
                  <w:txbxContent>
                    <w:p w14:paraId="1A09D2DE" w14:textId="680A4D8C" w:rsidR="00A75885" w:rsidRPr="00A80128" w:rsidRDefault="00A80128" w:rsidP="00F4041B">
                      <w:pPr>
                        <w:pStyle w:val="Portada3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t>Comunicación y argumentación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73EE0666" w14:textId="0C6178A1" w:rsidR="00733EBB" w:rsidRDefault="00C4386F" w:rsidP="00C4386F">
      <w:pPr>
        <w:tabs>
          <w:tab w:val="left" w:pos="8515"/>
        </w:tabs>
        <w:rPr>
          <w:lang w:eastAsia="es-ES_tradnl"/>
        </w:rPr>
      </w:pPr>
      <w:r>
        <w:rPr>
          <w:lang w:eastAsia="es-ES_tradnl"/>
        </w:rPr>
        <w:tab/>
      </w:r>
    </w:p>
    <w:p w14:paraId="0D786F65" w14:textId="125D673F" w:rsidR="00733EBB" w:rsidRDefault="00946024" w:rsidP="00C4386F">
      <w:pPr>
        <w:jc w:val="right"/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6161" behindDoc="0" locked="0" layoutInCell="1" allowOverlap="1" wp14:anchorId="340FC20C" wp14:editId="750AFA4C">
                <wp:simplePos x="0" y="0"/>
                <wp:positionH relativeFrom="margin">
                  <wp:posOffset>2032000</wp:posOffset>
                </wp:positionH>
                <wp:positionV relativeFrom="paragraph">
                  <wp:posOffset>117779</wp:posOffset>
                </wp:positionV>
                <wp:extent cx="3975100" cy="357505"/>
                <wp:effectExtent l="0" t="0" r="0" b="4445"/>
                <wp:wrapNone/>
                <wp:docPr id="1052118078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2045D" w14:textId="22C46CE7" w:rsidR="00F4041B" w:rsidRPr="00984283" w:rsidRDefault="00F4041B" w:rsidP="00F4041B">
                            <w:pPr>
                              <w:pStyle w:val="Portada1"/>
                              <w:rPr>
                                <w:color w:val="FFFFFF" w:themeColor="background1"/>
                              </w:rPr>
                            </w:pPr>
                            <w:r>
                              <w:t>Nombre(s):</w:t>
                            </w:r>
                            <w:r w:rsidR="00A80128">
                              <w:t xml:space="preserve"> Robinson Godoy Cuchacovich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FC20C" id="_x0000_s1029" type="#_x0000_t202" alt="&quot;&quot;" style="position:absolute;left:0;text-align:left;margin-left:160pt;margin-top:9.25pt;width:313pt;height:28.15pt;z-index:2516961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" filled="f" stroked="f" strokeweight=".5pt">
                <v:textbox>
                  <w:txbxContent>
                    <w:p w14:paraId="50B2045D" w14:textId="22C46CE7" w:rsidR="00F4041B" w:rsidRPr="00984283" w:rsidRDefault="00F4041B" w:rsidP="00F4041B">
                      <w:pPr>
                        <w:pStyle w:val="Portada1"/>
                        <w:rPr>
                          <w:color w:val="FFFFFF" w:themeColor="background1"/>
                        </w:rPr>
                      </w:pPr>
                      <w:r>
                        <w:t>Nombre(s):</w:t>
                      </w:r>
                      <w:r w:rsidR="00A80128">
                        <w:t xml:space="preserve"> Robinson Godoy Cuchacovich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561E60" w14:textId="3DC24839" w:rsidR="00733EBB" w:rsidRDefault="00C4386F" w:rsidP="00C4386F">
      <w:pPr>
        <w:tabs>
          <w:tab w:val="left" w:pos="9254"/>
        </w:tabs>
        <w:rPr>
          <w:lang w:eastAsia="es-ES_tradnl"/>
        </w:rPr>
      </w:pPr>
      <w:r>
        <w:rPr>
          <w:lang w:eastAsia="es-ES_tradnl"/>
        </w:rPr>
        <w:tab/>
      </w:r>
    </w:p>
    <w:p w14:paraId="62D83AEA" w14:textId="107CF08C" w:rsidR="00733EBB" w:rsidRDefault="00733EBB" w:rsidP="00C4386F">
      <w:pPr>
        <w:jc w:val="right"/>
        <w:rPr>
          <w:lang w:eastAsia="es-ES_tradnl"/>
        </w:rPr>
      </w:pPr>
    </w:p>
    <w:p w14:paraId="5876BA65" w14:textId="77777777" w:rsidR="00A80128" w:rsidRPr="00A80128" w:rsidRDefault="00A80128" w:rsidP="00A80128">
      <w:pPr>
        <w:pStyle w:val="PRRAFO"/>
      </w:pPr>
      <w:r w:rsidRPr="00A80128">
        <w:lastRenderedPageBreak/>
        <w:t>Texto seleccionado</w:t>
      </w:r>
    </w:p>
    <w:p w14:paraId="5DD9A3A9" w14:textId="77777777" w:rsidR="00A80128" w:rsidRPr="00A80128" w:rsidRDefault="00A80128" w:rsidP="00A80128">
      <w:pPr>
        <w:pStyle w:val="PRRAFO"/>
      </w:pPr>
      <w:r w:rsidRPr="00A80128">
        <w:t>"Economía Circular". Asignatura Industria y Desarrollo Sostenible.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520"/>
        <w:gridCol w:w="956"/>
      </w:tblGrid>
      <w:tr w:rsidR="00EE56B4" w:rsidRPr="00A80128" w14:paraId="1EEF9D71" w14:textId="3C29F9C6" w:rsidTr="00EE56B4">
        <w:trPr>
          <w:tblHeader/>
          <w:tblCellSpacing w:w="15" w:type="dxa"/>
        </w:trPr>
        <w:tc>
          <w:tcPr>
            <w:tcW w:w="1353" w:type="pct"/>
            <w:vAlign w:val="center"/>
          </w:tcPr>
          <w:p w14:paraId="0168649D" w14:textId="3669AF4C" w:rsidR="00EE56B4" w:rsidRPr="00EE56B4" w:rsidRDefault="00EE56B4" w:rsidP="00EE56B4">
            <w:pPr>
              <w:pStyle w:val="PRRAFO"/>
              <w:rPr>
                <w:b/>
                <w:bCs/>
                <w:sz w:val="22"/>
                <w:szCs w:val="22"/>
              </w:rPr>
            </w:pPr>
            <w:r w:rsidRPr="00EE56B4">
              <w:rPr>
                <w:b/>
                <w:bCs/>
                <w:sz w:val="22"/>
                <w:szCs w:val="22"/>
              </w:rPr>
              <w:t>Parte de la estructura del texto</w:t>
            </w:r>
          </w:p>
        </w:tc>
        <w:tc>
          <w:tcPr>
            <w:tcW w:w="3147" w:type="pct"/>
            <w:vAlign w:val="center"/>
          </w:tcPr>
          <w:p w14:paraId="1CE882D3" w14:textId="45F00CDE" w:rsidR="00EE56B4" w:rsidRPr="00EE56B4" w:rsidRDefault="00EE56B4" w:rsidP="00EE56B4">
            <w:pPr>
              <w:pStyle w:val="PRRAFO"/>
              <w:jc w:val="left"/>
              <w:rPr>
                <w:b/>
                <w:bCs/>
                <w:sz w:val="22"/>
                <w:szCs w:val="22"/>
              </w:rPr>
            </w:pPr>
            <w:r w:rsidRPr="00EE56B4">
              <w:rPr>
                <w:b/>
                <w:bCs/>
                <w:sz w:val="22"/>
                <w:szCs w:val="22"/>
              </w:rPr>
              <w:t>Justificación</w:t>
            </w:r>
          </w:p>
        </w:tc>
        <w:tc>
          <w:tcPr>
            <w:tcW w:w="442" w:type="pct"/>
            <w:vAlign w:val="center"/>
          </w:tcPr>
          <w:p w14:paraId="315FFC91" w14:textId="27B67D5E" w:rsidR="00EE56B4" w:rsidRPr="00A80128" w:rsidRDefault="00EE56B4" w:rsidP="00EE56B4">
            <w:pPr>
              <w:rPr>
                <w:rFonts w:ascii="Verdana" w:hAnsi="Verdana"/>
                <w:color w:val="333334"/>
                <w:lang w:eastAsia="es-ES_tradnl"/>
              </w:rPr>
            </w:pPr>
          </w:p>
        </w:tc>
      </w:tr>
      <w:tr w:rsidR="00EE56B4" w:rsidRPr="00A80128" w14:paraId="3A9C9D44" w14:textId="77777777" w:rsidTr="00EE56B4">
        <w:trPr>
          <w:gridAfter w:val="1"/>
          <w:wAfter w:w="442" w:type="pct"/>
          <w:tblCellSpacing w:w="15" w:type="dxa"/>
        </w:trPr>
        <w:tc>
          <w:tcPr>
            <w:tcW w:w="1353" w:type="pct"/>
            <w:vAlign w:val="center"/>
            <w:hideMark/>
          </w:tcPr>
          <w:p w14:paraId="6977AD49" w14:textId="77777777" w:rsidR="00EE56B4" w:rsidRPr="00A80128" w:rsidRDefault="00EE56B4" w:rsidP="00EE56B4">
            <w:pPr>
              <w:pStyle w:val="PRRAFO"/>
            </w:pPr>
            <w:r w:rsidRPr="00A80128">
              <w:t>Introducción</w:t>
            </w:r>
          </w:p>
        </w:tc>
        <w:tc>
          <w:tcPr>
            <w:tcW w:w="3147" w:type="pct"/>
            <w:vAlign w:val="center"/>
            <w:hideMark/>
          </w:tcPr>
          <w:p w14:paraId="2F3FB8AD" w14:textId="77777777" w:rsidR="00EE56B4" w:rsidRPr="00A80128" w:rsidRDefault="00EE56B4" w:rsidP="00EE56B4">
            <w:pPr>
              <w:pStyle w:val="PRRAFO"/>
            </w:pPr>
            <w:r w:rsidRPr="00A80128">
              <w:t>La introducción presenta el tema principal, contextualizando la importancia de la economía circular frente a problemas como el agotamiento de recursos, la contaminación y la generación de residuos. Además, adelanta los principales conceptos que serán desarrollados en el resto del texto.</w:t>
            </w:r>
          </w:p>
        </w:tc>
      </w:tr>
      <w:tr w:rsidR="00EE56B4" w:rsidRPr="00A80128" w14:paraId="239BE130" w14:textId="77777777" w:rsidTr="00EE56B4">
        <w:trPr>
          <w:gridAfter w:val="1"/>
          <w:wAfter w:w="442" w:type="pct"/>
          <w:tblCellSpacing w:w="15" w:type="dxa"/>
        </w:trPr>
        <w:tc>
          <w:tcPr>
            <w:tcW w:w="1353" w:type="pct"/>
            <w:vAlign w:val="center"/>
            <w:hideMark/>
          </w:tcPr>
          <w:p w14:paraId="2549FA12" w14:textId="77777777" w:rsidR="00EE56B4" w:rsidRPr="00A80128" w:rsidRDefault="00EE56B4" w:rsidP="00EE56B4">
            <w:pPr>
              <w:pStyle w:val="PRRAFO"/>
            </w:pPr>
            <w:r w:rsidRPr="00A80128">
              <w:t>Cuerpo o desarrollo</w:t>
            </w:r>
          </w:p>
        </w:tc>
        <w:tc>
          <w:tcPr>
            <w:tcW w:w="3147" w:type="pct"/>
            <w:vAlign w:val="center"/>
            <w:hideMark/>
          </w:tcPr>
          <w:p w14:paraId="220B3924" w14:textId="77777777" w:rsidR="00EE56B4" w:rsidRPr="00A80128" w:rsidRDefault="00EE56B4" w:rsidP="00EE56B4">
            <w:pPr>
              <w:pStyle w:val="PRRAFO"/>
            </w:pPr>
            <w:r w:rsidRPr="00A80128">
              <w:t>El cuerpo corresponde a la parte más extensa del documento, donde se desarrollan los principios de la economía circular, los elementos clave, las barreras para su implementación y los modelos de negocio asociados. Esta sección cumple la función de exponer información y presentar argumentos respaldados por ejemplos y explicaciones.</w:t>
            </w:r>
          </w:p>
        </w:tc>
      </w:tr>
      <w:tr w:rsidR="00EE56B4" w:rsidRPr="00A80128" w14:paraId="34F34480" w14:textId="77777777" w:rsidTr="00EE56B4">
        <w:trPr>
          <w:gridAfter w:val="1"/>
          <w:wAfter w:w="442" w:type="pct"/>
          <w:tblCellSpacing w:w="15" w:type="dxa"/>
        </w:trPr>
        <w:tc>
          <w:tcPr>
            <w:tcW w:w="1353" w:type="pct"/>
            <w:vAlign w:val="center"/>
            <w:hideMark/>
          </w:tcPr>
          <w:p w14:paraId="2E1AB060" w14:textId="77777777" w:rsidR="00EE56B4" w:rsidRPr="00A80128" w:rsidRDefault="00EE56B4" w:rsidP="00EE56B4">
            <w:pPr>
              <w:pStyle w:val="PRRAFO"/>
            </w:pPr>
            <w:r w:rsidRPr="00A80128">
              <w:t>Conclusión</w:t>
            </w:r>
          </w:p>
        </w:tc>
        <w:tc>
          <w:tcPr>
            <w:tcW w:w="3147" w:type="pct"/>
            <w:vAlign w:val="center"/>
            <w:hideMark/>
          </w:tcPr>
          <w:p w14:paraId="50ED26B8" w14:textId="77777777" w:rsidR="00EE56B4" w:rsidRPr="00A80128" w:rsidRDefault="00EE56B4" w:rsidP="00EE56B4">
            <w:pPr>
              <w:pStyle w:val="PRRAFO"/>
            </w:pPr>
            <w:r w:rsidRPr="00A80128">
              <w:t>La conclusión sintetiza las ideas principales expuestas anteriormente y reafirma la importancia de la economía circular como una estrategia orientada al desarrollo sostenible y al uso eficiente de los recursos.</w:t>
            </w:r>
          </w:p>
        </w:tc>
      </w:tr>
    </w:tbl>
    <w:p w14:paraId="7397AC4D" w14:textId="77777777" w:rsidR="00A80128" w:rsidRPr="00A80128" w:rsidRDefault="00A80128" w:rsidP="00A80128">
      <w:pPr>
        <w:pStyle w:val="PRRAFO"/>
      </w:pPr>
      <w:r w:rsidRPr="00A80128">
        <w:t>Justificación general</w:t>
      </w:r>
    </w:p>
    <w:p w14:paraId="1CBA02F5" w14:textId="77777777" w:rsidR="00A80128" w:rsidRPr="00A80128" w:rsidRDefault="00A80128" w:rsidP="00A80128">
      <w:pPr>
        <w:pStyle w:val="PRRAFO"/>
      </w:pPr>
      <w:r w:rsidRPr="00A80128">
        <w:lastRenderedPageBreak/>
        <w:t>Según la teoría del discurso argumentativo estudiada en la semana 2, todo discurso presenta una organización que permite desarrollar y comunicar las ideas de manera coherente. La introducción tiene la función de presentar y contextualizar el tema; el desarrollo expone la información principal y los argumentos; y la conclusión realiza una síntesis final de las ideas expuestas y entrega un cierre al texto.</w:t>
      </w:r>
    </w:p>
    <w:p w14:paraId="27102395" w14:textId="77777777" w:rsidR="00A80128" w:rsidRPr="00A80128" w:rsidRDefault="00A80128" w:rsidP="00A80128">
      <w:pPr>
        <w:pStyle w:val="PRRAFO"/>
      </w:pPr>
      <w:r w:rsidRPr="00A80128">
        <w:t>Referencia APA</w:t>
      </w:r>
    </w:p>
    <w:p w14:paraId="3131D5E9" w14:textId="77777777" w:rsidR="00A80128" w:rsidRPr="00A80128" w:rsidRDefault="00A80128" w:rsidP="00A80128">
      <w:pPr>
        <w:pStyle w:val="PRRAFO"/>
      </w:pPr>
      <w:r w:rsidRPr="00A80128">
        <w:t>Universidad Autónoma de Chile. (2026). Economía circular. Unidad 3. Asignatura Industria y Desarrollo Sostenible.</w:t>
      </w:r>
    </w:p>
    <w:p w14:paraId="0743A035" w14:textId="490B7AE7" w:rsidR="00007B15" w:rsidRPr="00F8298C" w:rsidRDefault="00007B15" w:rsidP="00A80128">
      <w:pPr>
        <w:pStyle w:val="PRRAFO"/>
        <w:rPr>
          <w:rStyle w:val="SECCIN"/>
          <w:rFonts w:cstheme="minorBidi"/>
          <w:color w:val="333334"/>
          <w:sz w:val="24"/>
          <w:szCs w:val="24"/>
          <w:shd w:val="clear" w:color="auto" w:fill="auto"/>
        </w:rPr>
      </w:pPr>
    </w:p>
    <w:sectPr w:rsidR="00007B15" w:rsidRPr="00F8298C" w:rsidSect="002B3D71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134" w:right="964" w:bottom="567" w:left="964" w:header="709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AF6BA" w14:textId="77777777" w:rsidR="0049025D" w:rsidRDefault="0049025D" w:rsidP="00111199">
      <w:r>
        <w:separator/>
      </w:r>
    </w:p>
    <w:p w14:paraId="7FA814DC" w14:textId="77777777" w:rsidR="0049025D" w:rsidRDefault="0049025D"/>
    <w:p w14:paraId="6E352D36" w14:textId="77777777" w:rsidR="0049025D" w:rsidRDefault="0049025D"/>
    <w:p w14:paraId="09146309" w14:textId="77777777" w:rsidR="0049025D" w:rsidRDefault="0049025D"/>
  </w:endnote>
  <w:endnote w:type="continuationSeparator" w:id="0">
    <w:p w14:paraId="1240EFC0" w14:textId="77777777" w:rsidR="0049025D" w:rsidRDefault="0049025D" w:rsidP="00111199">
      <w:r>
        <w:continuationSeparator/>
      </w:r>
    </w:p>
    <w:p w14:paraId="603A446E" w14:textId="77777777" w:rsidR="0049025D" w:rsidRDefault="0049025D"/>
    <w:p w14:paraId="36602C31" w14:textId="77777777" w:rsidR="0049025D" w:rsidRDefault="0049025D"/>
    <w:p w14:paraId="228C33C9" w14:textId="77777777" w:rsidR="0049025D" w:rsidRDefault="0049025D"/>
  </w:endnote>
  <w:endnote w:type="continuationNotice" w:id="1">
    <w:p w14:paraId="078061AD" w14:textId="77777777" w:rsidR="0049025D" w:rsidRDefault="004902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rlow Medium">
    <w:charset w:val="00"/>
    <w:family w:val="auto"/>
    <w:pitch w:val="variable"/>
    <w:sig w:usb0="20000007" w:usb1="00000000" w:usb2="00000000" w:usb3="00000000" w:csb0="00000193" w:csb1="00000000"/>
  </w:font>
  <w:font w:name="Calibri (Cuerpo)">
    <w:altName w:val="Calibri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18D0" w14:textId="77777777" w:rsidR="004374E4" w:rsidRDefault="004374E4" w:rsidP="008B39FE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7BD4CB43" w14:textId="77777777" w:rsidR="004374E4" w:rsidRDefault="004374E4" w:rsidP="004374E4">
    <w:pPr>
      <w:pStyle w:val="Piedepgina"/>
      <w:ind w:right="360"/>
    </w:pPr>
  </w:p>
  <w:p w14:paraId="2D86B22A" w14:textId="77777777" w:rsidR="005471F4" w:rsidRDefault="005471F4"/>
  <w:p w14:paraId="236DD398" w14:textId="77777777" w:rsidR="00B10222" w:rsidRDefault="00B102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rFonts w:cstheme="minorHAnsi"/>
        <w:b/>
        <w:bCs/>
        <w:sz w:val="22"/>
        <w:szCs w:val="22"/>
      </w:rPr>
      <w:id w:val="-103806453"/>
      <w:docPartObj>
        <w:docPartGallery w:val="Page Numbers (Bottom of Page)"/>
        <w:docPartUnique/>
      </w:docPartObj>
    </w:sdtPr>
    <w:sdtContent>
      <w:p w14:paraId="12196DF2" w14:textId="77777777" w:rsidR="004374E4" w:rsidRPr="00E37FB2" w:rsidRDefault="004374E4" w:rsidP="00ED50E1">
        <w:pPr>
          <w:pStyle w:val="Piedepgina"/>
          <w:framePr w:w="285" w:wrap="none" w:vAnchor="text" w:hAnchor="page" w:x="10670" w:y="265"/>
          <w:jc w:val="center"/>
          <w:rPr>
            <w:rStyle w:val="Nmerodepgina"/>
            <w:rFonts w:cstheme="minorHAnsi"/>
            <w:b/>
            <w:bCs/>
            <w:sz w:val="22"/>
            <w:szCs w:val="22"/>
          </w:rPr>
        </w:pP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begin"/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instrText xml:space="preserve"> PAGE </w:instrText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separate"/>
        </w:r>
        <w:r w:rsidRPr="00EA35B9">
          <w:rPr>
            <w:rStyle w:val="Nmerodepgina"/>
            <w:rFonts w:ascii="Barlow Medium" w:hAnsi="Barlow Medium" w:cstheme="minorHAnsi"/>
            <w:noProof/>
            <w:sz w:val="22"/>
            <w:szCs w:val="22"/>
          </w:rPr>
          <w:t>1</w:t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end"/>
        </w:r>
      </w:p>
    </w:sdtContent>
  </w:sdt>
  <w:p w14:paraId="749B9B40" w14:textId="73637E11" w:rsidR="005471F4" w:rsidRDefault="00890797" w:rsidP="00340E09">
    <w:pPr>
      <w:tabs>
        <w:tab w:val="left" w:pos="647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CD67BA2" wp14:editId="1266C9F3">
              <wp:simplePos x="0" y="0"/>
              <wp:positionH relativeFrom="column">
                <wp:posOffset>6158064</wp:posOffset>
              </wp:positionH>
              <wp:positionV relativeFrom="paragraph">
                <wp:posOffset>128573</wp:posOffset>
              </wp:positionV>
              <wp:extent cx="204919" cy="45719"/>
              <wp:effectExtent l="0" t="0" r="5080" b="0"/>
              <wp:wrapNone/>
              <wp:docPr id="21" name="Rectangle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19" cy="45719"/>
                      </a:xfrm>
                      <a:prstGeom prst="rect">
                        <a:avLst/>
                      </a:prstGeom>
                      <a:solidFill>
                        <a:srgbClr val="82B54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F4459F" id="Rectangle 21" o:spid="_x0000_s1026" alt="&quot;&quot;" style="position:absolute;margin-left:484.9pt;margin-top:10.1pt;width:16.15pt;height:3.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" fillcolor="#82b543" stroked="f" strokeweight="1pt"/>
          </w:pict>
        </mc:Fallback>
      </mc:AlternateContent>
    </w:r>
    <w:r w:rsidR="00340E09">
      <w:tab/>
    </w:r>
  </w:p>
  <w:p w14:paraId="109FEB40" w14:textId="5FE731A3" w:rsidR="00B10222" w:rsidRDefault="00B1022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6232A5D1" w14:paraId="0694D561" w14:textId="77777777" w:rsidTr="00D127AD">
      <w:trPr>
        <w:trHeight w:val="300"/>
      </w:trPr>
      <w:tc>
        <w:tcPr>
          <w:tcW w:w="3435" w:type="dxa"/>
        </w:tcPr>
        <w:p w14:paraId="4C85BEF5" w14:textId="0BC17884" w:rsidR="6232A5D1" w:rsidRDefault="6232A5D1" w:rsidP="005A265A">
          <w:pPr>
            <w:pStyle w:val="Encabezado"/>
            <w:ind w:left="-115"/>
          </w:pPr>
        </w:p>
      </w:tc>
      <w:tc>
        <w:tcPr>
          <w:tcW w:w="3435" w:type="dxa"/>
        </w:tcPr>
        <w:p w14:paraId="12366843" w14:textId="58EAB1E4" w:rsidR="6232A5D1" w:rsidRDefault="6232A5D1" w:rsidP="005A265A">
          <w:pPr>
            <w:pStyle w:val="Encabezado"/>
            <w:jc w:val="center"/>
          </w:pPr>
        </w:p>
      </w:tc>
      <w:tc>
        <w:tcPr>
          <w:tcW w:w="3435" w:type="dxa"/>
        </w:tcPr>
        <w:p w14:paraId="7428183C" w14:textId="129B81A9" w:rsidR="6232A5D1" w:rsidRDefault="6232A5D1" w:rsidP="005A265A">
          <w:pPr>
            <w:pStyle w:val="Encabezado"/>
            <w:ind w:right="-115"/>
            <w:jc w:val="right"/>
          </w:pPr>
        </w:p>
      </w:tc>
    </w:tr>
  </w:tbl>
  <w:p w14:paraId="425037C9" w14:textId="6C0C2935" w:rsidR="6232A5D1" w:rsidRDefault="6232A5D1" w:rsidP="00D127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B1BF" w14:textId="77777777" w:rsidR="0049025D" w:rsidRDefault="0049025D" w:rsidP="00111199">
      <w:r>
        <w:separator/>
      </w:r>
    </w:p>
    <w:p w14:paraId="6C10D37D" w14:textId="77777777" w:rsidR="0049025D" w:rsidRDefault="0049025D"/>
    <w:p w14:paraId="5C8E50DA" w14:textId="77777777" w:rsidR="0049025D" w:rsidRDefault="0049025D"/>
    <w:p w14:paraId="5AC0B181" w14:textId="77777777" w:rsidR="0049025D" w:rsidRDefault="0049025D"/>
  </w:footnote>
  <w:footnote w:type="continuationSeparator" w:id="0">
    <w:p w14:paraId="544D6464" w14:textId="77777777" w:rsidR="0049025D" w:rsidRDefault="0049025D" w:rsidP="00111199">
      <w:r>
        <w:continuationSeparator/>
      </w:r>
    </w:p>
    <w:p w14:paraId="381139D4" w14:textId="77777777" w:rsidR="0049025D" w:rsidRDefault="0049025D"/>
    <w:p w14:paraId="07E44A44" w14:textId="77777777" w:rsidR="0049025D" w:rsidRDefault="0049025D"/>
    <w:p w14:paraId="5C01DAC8" w14:textId="77777777" w:rsidR="0049025D" w:rsidRDefault="0049025D"/>
  </w:footnote>
  <w:footnote w:type="continuationNotice" w:id="1">
    <w:p w14:paraId="1A7EDCED" w14:textId="77777777" w:rsidR="0049025D" w:rsidRDefault="004902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9E69" w14:textId="77D30861" w:rsidR="003F0521" w:rsidRDefault="003F0521">
    <w:r>
      <w:rPr>
        <w:noProof/>
      </w:rPr>
      <mc:AlternateContent>
        <mc:Choice Requires="wps">
          <w:drawing>
            <wp:anchor distT="45720" distB="45720" distL="114300" distR="114300" simplePos="0" relativeHeight="251663364" behindDoc="0" locked="0" layoutInCell="1" allowOverlap="1" wp14:anchorId="7F11AA44" wp14:editId="7A63765C">
              <wp:simplePos x="0" y="0"/>
              <wp:positionH relativeFrom="column">
                <wp:posOffset>3283916</wp:posOffset>
              </wp:positionH>
              <wp:positionV relativeFrom="paragraph">
                <wp:posOffset>-148590</wp:posOffset>
              </wp:positionV>
              <wp:extent cx="2360930" cy="1404620"/>
              <wp:effectExtent l="0" t="0" r="0" b="254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4C4B1E" w14:textId="5DDC55A7" w:rsidR="003F0521" w:rsidRPr="003F0521" w:rsidRDefault="000C371A" w:rsidP="003F0521">
                          <w:pPr>
                            <w:pStyle w:val="TEXTOENCABEZADO"/>
                          </w:pPr>
                          <w:r>
                            <w:t>ENTREGABLE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F11AA4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58.6pt;margin-top:-11.7pt;width:185.9pt;height:110.6pt;z-index:2516633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Nv9fm/gAAAACwEAAA8AAAAAAAAA&#10;AAAAAAAAVQQAAGRycy9kb3ducmV2LnhtbFBLBQYAAAAABAAEAPMAAABiBQAAAAA=&#10;" filled="f" stroked="f">
              <v:textbox style="mso-fit-shape-to-text:t">
                <w:txbxContent>
                  <w:p w14:paraId="234C4B1E" w14:textId="5DDC55A7" w:rsidR="003F0521" w:rsidRPr="003F0521" w:rsidRDefault="000C371A" w:rsidP="003F0521">
                    <w:pPr>
                      <w:pStyle w:val="TEXTOENCABEZADO"/>
                    </w:pPr>
                    <w:r>
                      <w:t>ENTREGABLE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92" behindDoc="0" locked="0" layoutInCell="1" allowOverlap="1" wp14:anchorId="5A37246A" wp14:editId="502461B7">
          <wp:simplePos x="0" y="0"/>
          <wp:positionH relativeFrom="column">
            <wp:posOffset>5931535</wp:posOffset>
          </wp:positionH>
          <wp:positionV relativeFrom="paragraph">
            <wp:posOffset>-370205</wp:posOffset>
          </wp:positionV>
          <wp:extent cx="998220" cy="579120"/>
          <wp:effectExtent l="0" t="0" r="0" b="0"/>
          <wp:wrapNone/>
          <wp:docPr id="1771796703" name="Imagen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915912" name="Imagen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8220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6" behindDoc="0" locked="0" layoutInCell="1" allowOverlap="1" wp14:anchorId="54EDEBC0" wp14:editId="26DB19F8">
              <wp:simplePos x="0" y="0"/>
              <wp:positionH relativeFrom="column">
                <wp:posOffset>-612140</wp:posOffset>
              </wp:positionH>
              <wp:positionV relativeFrom="paragraph">
                <wp:posOffset>121616</wp:posOffset>
              </wp:positionV>
              <wp:extent cx="6496050" cy="0"/>
              <wp:effectExtent l="19050" t="19050" r="19050" b="38100"/>
              <wp:wrapNone/>
              <wp:docPr id="721159185" name="Conector recto 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960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EE712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8D1FE7" id="Conector recto 11" o:spid="_x0000_s1026" alt="&quot;&quot;" style="position:absolute;flip:x;z-index:251661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2pt,9.6pt" to="463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" strokecolor="#ee712d" strokeweight="4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7" behindDoc="0" locked="0" layoutInCell="1" allowOverlap="1" wp14:anchorId="143A4CEB" wp14:editId="122D7421">
              <wp:simplePos x="0" y="0"/>
              <wp:positionH relativeFrom="page">
                <wp:align>left</wp:align>
              </wp:positionH>
              <wp:positionV relativeFrom="paragraph">
                <wp:posOffset>-441960</wp:posOffset>
              </wp:positionV>
              <wp:extent cx="7772400" cy="707666"/>
              <wp:effectExtent l="0" t="0" r="0" b="0"/>
              <wp:wrapNone/>
              <wp:docPr id="1872336312" name="Rectángul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0766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EAB9AE" id="Rectángulo 10" o:spid="_x0000_s1026" alt="&quot;&quot;" style="position:absolute;margin-left:0;margin-top:-34.8pt;width:612pt;height:55.7pt;z-index:251659267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" fillcolor="white [3212]" stroked="f" strokeweight="1pt">
              <w10:wrap anchorx="page"/>
            </v:rect>
          </w:pict>
        </mc:Fallback>
      </mc:AlternateContent>
    </w:r>
  </w:p>
  <w:p w14:paraId="03FE4579" w14:textId="394567D8" w:rsidR="00B10222" w:rsidRDefault="00B1022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6232A5D1" w14:paraId="7B4D2490" w14:textId="77777777" w:rsidTr="00D127AD">
      <w:trPr>
        <w:trHeight w:val="300"/>
      </w:trPr>
      <w:tc>
        <w:tcPr>
          <w:tcW w:w="3435" w:type="dxa"/>
        </w:tcPr>
        <w:p w14:paraId="72443471" w14:textId="5D5476A9" w:rsidR="6232A5D1" w:rsidRDefault="6232A5D1" w:rsidP="005A265A">
          <w:pPr>
            <w:pStyle w:val="Encabezado"/>
            <w:ind w:left="-115"/>
          </w:pPr>
        </w:p>
      </w:tc>
      <w:tc>
        <w:tcPr>
          <w:tcW w:w="3435" w:type="dxa"/>
        </w:tcPr>
        <w:p w14:paraId="0FCBB89E" w14:textId="28258178" w:rsidR="6232A5D1" w:rsidRDefault="6232A5D1" w:rsidP="005A265A">
          <w:pPr>
            <w:pStyle w:val="Encabezado"/>
            <w:jc w:val="center"/>
          </w:pPr>
        </w:p>
      </w:tc>
      <w:tc>
        <w:tcPr>
          <w:tcW w:w="3435" w:type="dxa"/>
        </w:tcPr>
        <w:p w14:paraId="36C2C620" w14:textId="024B4575" w:rsidR="6232A5D1" w:rsidRDefault="6232A5D1" w:rsidP="005A265A">
          <w:pPr>
            <w:pStyle w:val="Encabezado"/>
            <w:ind w:right="-115"/>
            <w:jc w:val="right"/>
          </w:pPr>
        </w:p>
      </w:tc>
    </w:tr>
  </w:tbl>
  <w:p w14:paraId="2302DBCB" w14:textId="06E11CC3" w:rsidR="6232A5D1" w:rsidRDefault="6232A5D1" w:rsidP="00D127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2D9"/>
    <w:multiLevelType w:val="hybridMultilevel"/>
    <w:tmpl w:val="E41813B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2B5A"/>
    <w:multiLevelType w:val="hybridMultilevel"/>
    <w:tmpl w:val="9E6290B2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82CCF"/>
    <w:multiLevelType w:val="hybridMultilevel"/>
    <w:tmpl w:val="972A8AC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4383B"/>
    <w:multiLevelType w:val="hybridMultilevel"/>
    <w:tmpl w:val="EDE89CD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70D59"/>
    <w:multiLevelType w:val="hybridMultilevel"/>
    <w:tmpl w:val="731699E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602FC"/>
    <w:multiLevelType w:val="hybridMultilevel"/>
    <w:tmpl w:val="84F29874"/>
    <w:lvl w:ilvl="0" w:tplc="0D3E7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E712D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A7F42"/>
    <w:multiLevelType w:val="hybridMultilevel"/>
    <w:tmpl w:val="9D0C696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E1902"/>
    <w:multiLevelType w:val="hybridMultilevel"/>
    <w:tmpl w:val="0E4A78D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D2BEF"/>
    <w:multiLevelType w:val="hybridMultilevel"/>
    <w:tmpl w:val="4DB698E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F59BC"/>
    <w:multiLevelType w:val="hybridMultilevel"/>
    <w:tmpl w:val="83BC55C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65C33"/>
    <w:multiLevelType w:val="hybridMultilevel"/>
    <w:tmpl w:val="A24237B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17971"/>
    <w:multiLevelType w:val="hybridMultilevel"/>
    <w:tmpl w:val="773219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D19E2"/>
    <w:multiLevelType w:val="hybridMultilevel"/>
    <w:tmpl w:val="7194A1C4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92A61"/>
    <w:multiLevelType w:val="hybridMultilevel"/>
    <w:tmpl w:val="0756AF48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05431"/>
    <w:multiLevelType w:val="hybridMultilevel"/>
    <w:tmpl w:val="237E1FA8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C15DC"/>
    <w:multiLevelType w:val="multilevel"/>
    <w:tmpl w:val="9362B4D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4" w:hanging="48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1A72843"/>
    <w:multiLevelType w:val="hybridMultilevel"/>
    <w:tmpl w:val="9CF4C66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D2FAE"/>
    <w:multiLevelType w:val="hybridMultilevel"/>
    <w:tmpl w:val="43DA8580"/>
    <w:lvl w:ilvl="0" w:tplc="3A3444F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A328D4"/>
    <w:multiLevelType w:val="hybridMultilevel"/>
    <w:tmpl w:val="F4A4D0B6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952CE"/>
    <w:multiLevelType w:val="hybridMultilevel"/>
    <w:tmpl w:val="C0DEACCE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495E38"/>
    <w:multiLevelType w:val="hybridMultilevel"/>
    <w:tmpl w:val="8DC89866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A0A33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009EA3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C2A6B"/>
    <w:multiLevelType w:val="multilevel"/>
    <w:tmpl w:val="F89AC75E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2" w15:restartNumberingAfterBreak="0">
    <w:nsid w:val="69FB209C"/>
    <w:multiLevelType w:val="hybridMultilevel"/>
    <w:tmpl w:val="8FFC2866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A240CD"/>
    <w:multiLevelType w:val="hybridMultilevel"/>
    <w:tmpl w:val="67BAE84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A212E"/>
    <w:multiLevelType w:val="hybridMultilevel"/>
    <w:tmpl w:val="4D786684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F25F6"/>
    <w:multiLevelType w:val="hybridMultilevel"/>
    <w:tmpl w:val="F8C06A04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66DF0"/>
    <w:multiLevelType w:val="hybridMultilevel"/>
    <w:tmpl w:val="9B8AA594"/>
    <w:lvl w:ilvl="0" w:tplc="4832F3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E880AFD"/>
    <w:multiLevelType w:val="hybridMultilevel"/>
    <w:tmpl w:val="A9E0763C"/>
    <w:lvl w:ilvl="0" w:tplc="95A0A3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9EA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F43959"/>
    <w:multiLevelType w:val="multilevel"/>
    <w:tmpl w:val="4A1EEA5A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 w16cid:durableId="2040542617">
    <w:abstractNumId w:val="13"/>
  </w:num>
  <w:num w:numId="2" w16cid:durableId="1162890929">
    <w:abstractNumId w:val="25"/>
  </w:num>
  <w:num w:numId="3" w16cid:durableId="1939868417">
    <w:abstractNumId w:val="2"/>
  </w:num>
  <w:num w:numId="4" w16cid:durableId="1991666965">
    <w:abstractNumId w:val="15"/>
  </w:num>
  <w:num w:numId="5" w16cid:durableId="74665870">
    <w:abstractNumId w:val="21"/>
  </w:num>
  <w:num w:numId="6" w16cid:durableId="1558931724">
    <w:abstractNumId w:val="28"/>
  </w:num>
  <w:num w:numId="7" w16cid:durableId="941452311">
    <w:abstractNumId w:val="20"/>
  </w:num>
  <w:num w:numId="8" w16cid:durableId="1859078776">
    <w:abstractNumId w:val="5"/>
  </w:num>
  <w:num w:numId="9" w16cid:durableId="355617217">
    <w:abstractNumId w:val="24"/>
  </w:num>
  <w:num w:numId="10" w16cid:durableId="279920430">
    <w:abstractNumId w:val="6"/>
  </w:num>
  <w:num w:numId="11" w16cid:durableId="1407803775">
    <w:abstractNumId w:val="7"/>
  </w:num>
  <w:num w:numId="12" w16cid:durableId="1504319093">
    <w:abstractNumId w:val="23"/>
  </w:num>
  <w:num w:numId="13" w16cid:durableId="1570265404">
    <w:abstractNumId w:val="10"/>
  </w:num>
  <w:num w:numId="14" w16cid:durableId="1726835671">
    <w:abstractNumId w:val="0"/>
  </w:num>
  <w:num w:numId="15" w16cid:durableId="1594313332">
    <w:abstractNumId w:val="4"/>
  </w:num>
  <w:num w:numId="16" w16cid:durableId="169104212">
    <w:abstractNumId w:val="16"/>
  </w:num>
  <w:num w:numId="17" w16cid:durableId="1797093976">
    <w:abstractNumId w:val="3"/>
  </w:num>
  <w:num w:numId="18" w16cid:durableId="1298687078">
    <w:abstractNumId w:val="9"/>
  </w:num>
  <w:num w:numId="19" w16cid:durableId="2103986318">
    <w:abstractNumId w:val="11"/>
  </w:num>
  <w:num w:numId="20" w16cid:durableId="242187626">
    <w:abstractNumId w:val="26"/>
  </w:num>
  <w:num w:numId="21" w16cid:durableId="946428969">
    <w:abstractNumId w:val="27"/>
  </w:num>
  <w:num w:numId="22" w16cid:durableId="1903902976">
    <w:abstractNumId w:val="17"/>
  </w:num>
  <w:num w:numId="23" w16cid:durableId="1335300956">
    <w:abstractNumId w:val="19"/>
  </w:num>
  <w:num w:numId="24" w16cid:durableId="2031370688">
    <w:abstractNumId w:val="12"/>
  </w:num>
  <w:num w:numId="25" w16cid:durableId="102724782">
    <w:abstractNumId w:val="1"/>
  </w:num>
  <w:num w:numId="26" w16cid:durableId="2015912147">
    <w:abstractNumId w:val="14"/>
  </w:num>
  <w:num w:numId="27" w16cid:durableId="1942642256">
    <w:abstractNumId w:val="22"/>
  </w:num>
  <w:num w:numId="28" w16cid:durableId="594679259">
    <w:abstractNumId w:val="8"/>
  </w:num>
  <w:num w:numId="29" w16cid:durableId="654988839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0" w:nlCheck="1" w:checkStyle="0"/>
  <w:activeWritingStyle w:appName="MSWord" w:lang="es-MX" w:vendorID="64" w:dllVersion="0" w:nlCheck="1" w:checkStyle="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E2"/>
    <w:rsid w:val="00002EC5"/>
    <w:rsid w:val="00002F8F"/>
    <w:rsid w:val="000076C5"/>
    <w:rsid w:val="00007B15"/>
    <w:rsid w:val="00011D13"/>
    <w:rsid w:val="00012535"/>
    <w:rsid w:val="00020BBC"/>
    <w:rsid w:val="000273CA"/>
    <w:rsid w:val="000501CA"/>
    <w:rsid w:val="00051DA2"/>
    <w:rsid w:val="00060E4A"/>
    <w:rsid w:val="00062448"/>
    <w:rsid w:val="000638B2"/>
    <w:rsid w:val="00067AF3"/>
    <w:rsid w:val="000715FA"/>
    <w:rsid w:val="00073A10"/>
    <w:rsid w:val="0009038F"/>
    <w:rsid w:val="00093E4C"/>
    <w:rsid w:val="000946D0"/>
    <w:rsid w:val="000A3033"/>
    <w:rsid w:val="000A60EA"/>
    <w:rsid w:val="000A6B45"/>
    <w:rsid w:val="000B3D83"/>
    <w:rsid w:val="000C1164"/>
    <w:rsid w:val="000C371A"/>
    <w:rsid w:val="000C6139"/>
    <w:rsid w:val="000C6D30"/>
    <w:rsid w:val="000C790D"/>
    <w:rsid w:val="000D047B"/>
    <w:rsid w:val="000D12EE"/>
    <w:rsid w:val="000D18D1"/>
    <w:rsid w:val="000D39A9"/>
    <w:rsid w:val="000D39DC"/>
    <w:rsid w:val="000D71A7"/>
    <w:rsid w:val="000D74A8"/>
    <w:rsid w:val="000D7BD5"/>
    <w:rsid w:val="00103222"/>
    <w:rsid w:val="00106BB5"/>
    <w:rsid w:val="00107EE8"/>
    <w:rsid w:val="00111199"/>
    <w:rsid w:val="0011616E"/>
    <w:rsid w:val="001172B3"/>
    <w:rsid w:val="0013323A"/>
    <w:rsid w:val="001337D3"/>
    <w:rsid w:val="001343E9"/>
    <w:rsid w:val="00137482"/>
    <w:rsid w:val="001512E3"/>
    <w:rsid w:val="00153E4D"/>
    <w:rsid w:val="00153F89"/>
    <w:rsid w:val="0015638C"/>
    <w:rsid w:val="001566DA"/>
    <w:rsid w:val="00160F3E"/>
    <w:rsid w:val="00165659"/>
    <w:rsid w:val="00173435"/>
    <w:rsid w:val="0017572B"/>
    <w:rsid w:val="00176756"/>
    <w:rsid w:val="001862D3"/>
    <w:rsid w:val="00194797"/>
    <w:rsid w:val="00196C9D"/>
    <w:rsid w:val="0019732F"/>
    <w:rsid w:val="001A4516"/>
    <w:rsid w:val="001B5A54"/>
    <w:rsid w:val="001B60E4"/>
    <w:rsid w:val="001B6EEB"/>
    <w:rsid w:val="001C0A61"/>
    <w:rsid w:val="001D19DE"/>
    <w:rsid w:val="001D2356"/>
    <w:rsid w:val="001D5086"/>
    <w:rsid w:val="001D553B"/>
    <w:rsid w:val="001E3A9D"/>
    <w:rsid w:val="001E522D"/>
    <w:rsid w:val="001E703D"/>
    <w:rsid w:val="001F1596"/>
    <w:rsid w:val="001F2A29"/>
    <w:rsid w:val="001F3552"/>
    <w:rsid w:val="001F671C"/>
    <w:rsid w:val="00203CA9"/>
    <w:rsid w:val="00204106"/>
    <w:rsid w:val="00211713"/>
    <w:rsid w:val="00214C8B"/>
    <w:rsid w:val="0021517A"/>
    <w:rsid w:val="002174A1"/>
    <w:rsid w:val="00221703"/>
    <w:rsid w:val="00221D9F"/>
    <w:rsid w:val="002235DB"/>
    <w:rsid w:val="00240E21"/>
    <w:rsid w:val="00241E7E"/>
    <w:rsid w:val="002434CC"/>
    <w:rsid w:val="00245E4C"/>
    <w:rsid w:val="00251DF4"/>
    <w:rsid w:val="002522E8"/>
    <w:rsid w:val="00252E8F"/>
    <w:rsid w:val="0025795E"/>
    <w:rsid w:val="00257CC2"/>
    <w:rsid w:val="0026260E"/>
    <w:rsid w:val="002647DD"/>
    <w:rsid w:val="00266623"/>
    <w:rsid w:val="00266BC7"/>
    <w:rsid w:val="00271828"/>
    <w:rsid w:val="00275431"/>
    <w:rsid w:val="00275916"/>
    <w:rsid w:val="00275FDC"/>
    <w:rsid w:val="00280CED"/>
    <w:rsid w:val="00281449"/>
    <w:rsid w:val="00286664"/>
    <w:rsid w:val="00291AAC"/>
    <w:rsid w:val="002A0916"/>
    <w:rsid w:val="002B353C"/>
    <w:rsid w:val="002B3D71"/>
    <w:rsid w:val="002C13CE"/>
    <w:rsid w:val="002C61D8"/>
    <w:rsid w:val="002E103C"/>
    <w:rsid w:val="002E21C5"/>
    <w:rsid w:val="002E4DEA"/>
    <w:rsid w:val="002F0E6A"/>
    <w:rsid w:val="002F4476"/>
    <w:rsid w:val="00301E4C"/>
    <w:rsid w:val="00305D69"/>
    <w:rsid w:val="00306768"/>
    <w:rsid w:val="0031270F"/>
    <w:rsid w:val="003158BA"/>
    <w:rsid w:val="00325AF0"/>
    <w:rsid w:val="00325DAB"/>
    <w:rsid w:val="00327B81"/>
    <w:rsid w:val="00332C7F"/>
    <w:rsid w:val="003359F6"/>
    <w:rsid w:val="00335BE2"/>
    <w:rsid w:val="00340E09"/>
    <w:rsid w:val="003472A6"/>
    <w:rsid w:val="00360B17"/>
    <w:rsid w:val="00362F6F"/>
    <w:rsid w:val="003707C1"/>
    <w:rsid w:val="00377BD8"/>
    <w:rsid w:val="00381794"/>
    <w:rsid w:val="00383AF7"/>
    <w:rsid w:val="00383FA4"/>
    <w:rsid w:val="00395B2F"/>
    <w:rsid w:val="003A2B82"/>
    <w:rsid w:val="003B688C"/>
    <w:rsid w:val="003C08D4"/>
    <w:rsid w:val="003C2D43"/>
    <w:rsid w:val="003C2D8B"/>
    <w:rsid w:val="003C73B3"/>
    <w:rsid w:val="003C74D3"/>
    <w:rsid w:val="003D3231"/>
    <w:rsid w:val="003D6967"/>
    <w:rsid w:val="003D7F0B"/>
    <w:rsid w:val="003E12DF"/>
    <w:rsid w:val="003E1D5B"/>
    <w:rsid w:val="003E58C5"/>
    <w:rsid w:val="003E686F"/>
    <w:rsid w:val="003F0521"/>
    <w:rsid w:val="003F0FCD"/>
    <w:rsid w:val="003F32E4"/>
    <w:rsid w:val="003F59A8"/>
    <w:rsid w:val="003F7947"/>
    <w:rsid w:val="004003C3"/>
    <w:rsid w:val="0040285E"/>
    <w:rsid w:val="0040322B"/>
    <w:rsid w:val="004033F0"/>
    <w:rsid w:val="00407C29"/>
    <w:rsid w:val="00407CEF"/>
    <w:rsid w:val="00410630"/>
    <w:rsid w:val="00411425"/>
    <w:rsid w:val="00411C95"/>
    <w:rsid w:val="004130D3"/>
    <w:rsid w:val="00423D69"/>
    <w:rsid w:val="004241D5"/>
    <w:rsid w:val="00432E67"/>
    <w:rsid w:val="004374E4"/>
    <w:rsid w:val="00443173"/>
    <w:rsid w:val="00451D5E"/>
    <w:rsid w:val="00452001"/>
    <w:rsid w:val="004631BF"/>
    <w:rsid w:val="00463393"/>
    <w:rsid w:val="004635C0"/>
    <w:rsid w:val="00466A23"/>
    <w:rsid w:val="004674C9"/>
    <w:rsid w:val="00467BF1"/>
    <w:rsid w:val="0047059E"/>
    <w:rsid w:val="0047359E"/>
    <w:rsid w:val="00474000"/>
    <w:rsid w:val="00474BB9"/>
    <w:rsid w:val="0047781E"/>
    <w:rsid w:val="00480466"/>
    <w:rsid w:val="00481767"/>
    <w:rsid w:val="004844E0"/>
    <w:rsid w:val="0048492A"/>
    <w:rsid w:val="00486C1E"/>
    <w:rsid w:val="004876DE"/>
    <w:rsid w:val="0049020E"/>
    <w:rsid w:val="0049025D"/>
    <w:rsid w:val="00496E89"/>
    <w:rsid w:val="004A49B9"/>
    <w:rsid w:val="004B0911"/>
    <w:rsid w:val="004C2048"/>
    <w:rsid w:val="004C4F3B"/>
    <w:rsid w:val="004C5088"/>
    <w:rsid w:val="004D1D59"/>
    <w:rsid w:val="004D24A0"/>
    <w:rsid w:val="004D2D75"/>
    <w:rsid w:val="004D3229"/>
    <w:rsid w:val="004D5A55"/>
    <w:rsid w:val="004D6BDA"/>
    <w:rsid w:val="004E02E4"/>
    <w:rsid w:val="004E59A7"/>
    <w:rsid w:val="004E6359"/>
    <w:rsid w:val="004E6940"/>
    <w:rsid w:val="004F0B9C"/>
    <w:rsid w:val="004F1BA0"/>
    <w:rsid w:val="004F3FCA"/>
    <w:rsid w:val="00502FE3"/>
    <w:rsid w:val="00505C2B"/>
    <w:rsid w:val="00506FF8"/>
    <w:rsid w:val="00514E18"/>
    <w:rsid w:val="00515392"/>
    <w:rsid w:val="005156CB"/>
    <w:rsid w:val="00515B1F"/>
    <w:rsid w:val="00525A47"/>
    <w:rsid w:val="00541292"/>
    <w:rsid w:val="00541587"/>
    <w:rsid w:val="005464FE"/>
    <w:rsid w:val="005471F4"/>
    <w:rsid w:val="00547BE1"/>
    <w:rsid w:val="005507E1"/>
    <w:rsid w:val="005530D1"/>
    <w:rsid w:val="00557C38"/>
    <w:rsid w:val="00557D34"/>
    <w:rsid w:val="005650E8"/>
    <w:rsid w:val="0057542B"/>
    <w:rsid w:val="00582D42"/>
    <w:rsid w:val="00582F2D"/>
    <w:rsid w:val="005868A4"/>
    <w:rsid w:val="00591684"/>
    <w:rsid w:val="0059178C"/>
    <w:rsid w:val="005A146A"/>
    <w:rsid w:val="005A265A"/>
    <w:rsid w:val="005A4979"/>
    <w:rsid w:val="005A7752"/>
    <w:rsid w:val="005B510E"/>
    <w:rsid w:val="005C1BEB"/>
    <w:rsid w:val="005C26E0"/>
    <w:rsid w:val="005D01DE"/>
    <w:rsid w:val="005D2616"/>
    <w:rsid w:val="005D2DAC"/>
    <w:rsid w:val="005D52C2"/>
    <w:rsid w:val="005D5A3D"/>
    <w:rsid w:val="005D6F74"/>
    <w:rsid w:val="005D7207"/>
    <w:rsid w:val="005D73EC"/>
    <w:rsid w:val="005D7D3E"/>
    <w:rsid w:val="005E3B63"/>
    <w:rsid w:val="005E5B48"/>
    <w:rsid w:val="005E6BD4"/>
    <w:rsid w:val="005F716C"/>
    <w:rsid w:val="005F7BA8"/>
    <w:rsid w:val="006039F8"/>
    <w:rsid w:val="0060713A"/>
    <w:rsid w:val="006131B3"/>
    <w:rsid w:val="0061750A"/>
    <w:rsid w:val="00620797"/>
    <w:rsid w:val="006222D3"/>
    <w:rsid w:val="00622888"/>
    <w:rsid w:val="00622EB0"/>
    <w:rsid w:val="006326D7"/>
    <w:rsid w:val="00633599"/>
    <w:rsid w:val="006674E5"/>
    <w:rsid w:val="006731E9"/>
    <w:rsid w:val="00673F21"/>
    <w:rsid w:val="00675F74"/>
    <w:rsid w:val="006776AF"/>
    <w:rsid w:val="00677B51"/>
    <w:rsid w:val="006870EC"/>
    <w:rsid w:val="0069761C"/>
    <w:rsid w:val="006B1BBA"/>
    <w:rsid w:val="006C4AAF"/>
    <w:rsid w:val="006C5522"/>
    <w:rsid w:val="006D0D68"/>
    <w:rsid w:val="006D31AD"/>
    <w:rsid w:val="006D389F"/>
    <w:rsid w:val="006E0E09"/>
    <w:rsid w:val="006E1543"/>
    <w:rsid w:val="006E7035"/>
    <w:rsid w:val="006E76CF"/>
    <w:rsid w:val="006F4EE5"/>
    <w:rsid w:val="006F5E50"/>
    <w:rsid w:val="00701765"/>
    <w:rsid w:val="007058B9"/>
    <w:rsid w:val="007061AE"/>
    <w:rsid w:val="00712242"/>
    <w:rsid w:val="0072654C"/>
    <w:rsid w:val="00726E1E"/>
    <w:rsid w:val="007321DC"/>
    <w:rsid w:val="00733A12"/>
    <w:rsid w:val="00733EBB"/>
    <w:rsid w:val="00737CEE"/>
    <w:rsid w:val="00740277"/>
    <w:rsid w:val="00742883"/>
    <w:rsid w:val="00743563"/>
    <w:rsid w:val="007452A0"/>
    <w:rsid w:val="00754010"/>
    <w:rsid w:val="00757151"/>
    <w:rsid w:val="00763D12"/>
    <w:rsid w:val="007659FF"/>
    <w:rsid w:val="007768BC"/>
    <w:rsid w:val="00780AA3"/>
    <w:rsid w:val="00780EC8"/>
    <w:rsid w:val="007838C8"/>
    <w:rsid w:val="0078427B"/>
    <w:rsid w:val="0078744A"/>
    <w:rsid w:val="00787AA0"/>
    <w:rsid w:val="0079273E"/>
    <w:rsid w:val="00792E37"/>
    <w:rsid w:val="00793B1F"/>
    <w:rsid w:val="00794C83"/>
    <w:rsid w:val="007A2981"/>
    <w:rsid w:val="007A3752"/>
    <w:rsid w:val="007A39AA"/>
    <w:rsid w:val="007A52EB"/>
    <w:rsid w:val="007B49A5"/>
    <w:rsid w:val="007C3C3B"/>
    <w:rsid w:val="007D2026"/>
    <w:rsid w:val="007D2682"/>
    <w:rsid w:val="007D3A49"/>
    <w:rsid w:val="007E24FD"/>
    <w:rsid w:val="007E4196"/>
    <w:rsid w:val="007F0615"/>
    <w:rsid w:val="007F0DBA"/>
    <w:rsid w:val="0080021F"/>
    <w:rsid w:val="008013C6"/>
    <w:rsid w:val="008221E1"/>
    <w:rsid w:val="0083004A"/>
    <w:rsid w:val="008301DF"/>
    <w:rsid w:val="008461C7"/>
    <w:rsid w:val="00846F60"/>
    <w:rsid w:val="00847236"/>
    <w:rsid w:val="00847EE3"/>
    <w:rsid w:val="008631B0"/>
    <w:rsid w:val="00864BDE"/>
    <w:rsid w:val="0086625E"/>
    <w:rsid w:val="008664B6"/>
    <w:rsid w:val="0087149F"/>
    <w:rsid w:val="00872C2F"/>
    <w:rsid w:val="00872E39"/>
    <w:rsid w:val="00875CE4"/>
    <w:rsid w:val="00876604"/>
    <w:rsid w:val="008766CC"/>
    <w:rsid w:val="00877A93"/>
    <w:rsid w:val="00883188"/>
    <w:rsid w:val="00890797"/>
    <w:rsid w:val="00894C08"/>
    <w:rsid w:val="00894C4D"/>
    <w:rsid w:val="00897EBD"/>
    <w:rsid w:val="008A18A2"/>
    <w:rsid w:val="008A6613"/>
    <w:rsid w:val="008B2CC5"/>
    <w:rsid w:val="008B39FE"/>
    <w:rsid w:val="008C28BE"/>
    <w:rsid w:val="008C41F3"/>
    <w:rsid w:val="008D051D"/>
    <w:rsid w:val="008D3C93"/>
    <w:rsid w:val="008D48C6"/>
    <w:rsid w:val="008E26FA"/>
    <w:rsid w:val="008E38F1"/>
    <w:rsid w:val="008E39A5"/>
    <w:rsid w:val="008E480C"/>
    <w:rsid w:val="008E79D1"/>
    <w:rsid w:val="008F068E"/>
    <w:rsid w:val="008F0BE7"/>
    <w:rsid w:val="008F0D4A"/>
    <w:rsid w:val="008F192D"/>
    <w:rsid w:val="008F6A9D"/>
    <w:rsid w:val="008F7938"/>
    <w:rsid w:val="00900D48"/>
    <w:rsid w:val="00903FCF"/>
    <w:rsid w:val="009069E8"/>
    <w:rsid w:val="0091143F"/>
    <w:rsid w:val="009258B2"/>
    <w:rsid w:val="0092725E"/>
    <w:rsid w:val="00931900"/>
    <w:rsid w:val="00940CB6"/>
    <w:rsid w:val="00944870"/>
    <w:rsid w:val="00946024"/>
    <w:rsid w:val="00950731"/>
    <w:rsid w:val="00951121"/>
    <w:rsid w:val="00954898"/>
    <w:rsid w:val="00955762"/>
    <w:rsid w:val="00957036"/>
    <w:rsid w:val="00963974"/>
    <w:rsid w:val="009674D1"/>
    <w:rsid w:val="009675BA"/>
    <w:rsid w:val="009762BE"/>
    <w:rsid w:val="0097700C"/>
    <w:rsid w:val="00977917"/>
    <w:rsid w:val="00986B8B"/>
    <w:rsid w:val="00986D32"/>
    <w:rsid w:val="00986D47"/>
    <w:rsid w:val="00987153"/>
    <w:rsid w:val="009901BE"/>
    <w:rsid w:val="0099058B"/>
    <w:rsid w:val="00993332"/>
    <w:rsid w:val="009C0142"/>
    <w:rsid w:val="009C08E2"/>
    <w:rsid w:val="009C7E46"/>
    <w:rsid w:val="009D0019"/>
    <w:rsid w:val="009D4916"/>
    <w:rsid w:val="009E28BB"/>
    <w:rsid w:val="009E4144"/>
    <w:rsid w:val="009E5E66"/>
    <w:rsid w:val="009E69C9"/>
    <w:rsid w:val="009E705F"/>
    <w:rsid w:val="009F4AC4"/>
    <w:rsid w:val="009F626F"/>
    <w:rsid w:val="009F779F"/>
    <w:rsid w:val="00A0274C"/>
    <w:rsid w:val="00A0290C"/>
    <w:rsid w:val="00A04F9A"/>
    <w:rsid w:val="00A05D33"/>
    <w:rsid w:val="00A06A91"/>
    <w:rsid w:val="00A06F14"/>
    <w:rsid w:val="00A10943"/>
    <w:rsid w:val="00A11298"/>
    <w:rsid w:val="00A118DE"/>
    <w:rsid w:val="00A1318A"/>
    <w:rsid w:val="00A14513"/>
    <w:rsid w:val="00A14A42"/>
    <w:rsid w:val="00A22C5F"/>
    <w:rsid w:val="00A277A1"/>
    <w:rsid w:val="00A47213"/>
    <w:rsid w:val="00A543EC"/>
    <w:rsid w:val="00A57F07"/>
    <w:rsid w:val="00A656C7"/>
    <w:rsid w:val="00A672B0"/>
    <w:rsid w:val="00A70E13"/>
    <w:rsid w:val="00A725AC"/>
    <w:rsid w:val="00A75885"/>
    <w:rsid w:val="00A75DF7"/>
    <w:rsid w:val="00A7749B"/>
    <w:rsid w:val="00A80128"/>
    <w:rsid w:val="00A82747"/>
    <w:rsid w:val="00A83182"/>
    <w:rsid w:val="00A913A8"/>
    <w:rsid w:val="00AA08BA"/>
    <w:rsid w:val="00AA311B"/>
    <w:rsid w:val="00AA5270"/>
    <w:rsid w:val="00AB0FBC"/>
    <w:rsid w:val="00AB6AF4"/>
    <w:rsid w:val="00AC1CD3"/>
    <w:rsid w:val="00AC3912"/>
    <w:rsid w:val="00AC5876"/>
    <w:rsid w:val="00AD2339"/>
    <w:rsid w:val="00AD5E68"/>
    <w:rsid w:val="00AE13A6"/>
    <w:rsid w:val="00AE2FA0"/>
    <w:rsid w:val="00AE6548"/>
    <w:rsid w:val="00AF054E"/>
    <w:rsid w:val="00AF1F56"/>
    <w:rsid w:val="00AF30B8"/>
    <w:rsid w:val="00B034B2"/>
    <w:rsid w:val="00B04E97"/>
    <w:rsid w:val="00B05DD5"/>
    <w:rsid w:val="00B075E4"/>
    <w:rsid w:val="00B10222"/>
    <w:rsid w:val="00B11AF3"/>
    <w:rsid w:val="00B1407F"/>
    <w:rsid w:val="00B15CB4"/>
    <w:rsid w:val="00B22170"/>
    <w:rsid w:val="00B239D5"/>
    <w:rsid w:val="00B2537A"/>
    <w:rsid w:val="00B2718B"/>
    <w:rsid w:val="00B27699"/>
    <w:rsid w:val="00B27C6A"/>
    <w:rsid w:val="00B30BCB"/>
    <w:rsid w:val="00B32BC2"/>
    <w:rsid w:val="00B35275"/>
    <w:rsid w:val="00B373BD"/>
    <w:rsid w:val="00B4420E"/>
    <w:rsid w:val="00B45A07"/>
    <w:rsid w:val="00B57F92"/>
    <w:rsid w:val="00B61336"/>
    <w:rsid w:val="00B75FBA"/>
    <w:rsid w:val="00B765E4"/>
    <w:rsid w:val="00B76648"/>
    <w:rsid w:val="00B76B77"/>
    <w:rsid w:val="00B77318"/>
    <w:rsid w:val="00B776C3"/>
    <w:rsid w:val="00B77E3F"/>
    <w:rsid w:val="00B87B52"/>
    <w:rsid w:val="00B87C97"/>
    <w:rsid w:val="00B911E2"/>
    <w:rsid w:val="00B96E97"/>
    <w:rsid w:val="00BB3C56"/>
    <w:rsid w:val="00BB4C09"/>
    <w:rsid w:val="00BB6E1F"/>
    <w:rsid w:val="00BC4566"/>
    <w:rsid w:val="00BC4A1A"/>
    <w:rsid w:val="00BC694C"/>
    <w:rsid w:val="00BD240C"/>
    <w:rsid w:val="00BD5820"/>
    <w:rsid w:val="00BE0ADD"/>
    <w:rsid w:val="00BE1AFD"/>
    <w:rsid w:val="00BE25C6"/>
    <w:rsid w:val="00BE4B3E"/>
    <w:rsid w:val="00BE4F05"/>
    <w:rsid w:val="00BE5533"/>
    <w:rsid w:val="00BE5AD4"/>
    <w:rsid w:val="00BE67D1"/>
    <w:rsid w:val="00BF22AD"/>
    <w:rsid w:val="00BF24CD"/>
    <w:rsid w:val="00BF6354"/>
    <w:rsid w:val="00C011FF"/>
    <w:rsid w:val="00C07F8C"/>
    <w:rsid w:val="00C152D6"/>
    <w:rsid w:val="00C219EA"/>
    <w:rsid w:val="00C22422"/>
    <w:rsid w:val="00C22569"/>
    <w:rsid w:val="00C24598"/>
    <w:rsid w:val="00C27A95"/>
    <w:rsid w:val="00C309F0"/>
    <w:rsid w:val="00C35092"/>
    <w:rsid w:val="00C4176A"/>
    <w:rsid w:val="00C43094"/>
    <w:rsid w:val="00C4386F"/>
    <w:rsid w:val="00C50537"/>
    <w:rsid w:val="00C5166E"/>
    <w:rsid w:val="00C51EE5"/>
    <w:rsid w:val="00C51FE2"/>
    <w:rsid w:val="00C532C3"/>
    <w:rsid w:val="00C60B72"/>
    <w:rsid w:val="00C622E0"/>
    <w:rsid w:val="00C638D6"/>
    <w:rsid w:val="00C656E5"/>
    <w:rsid w:val="00C65F8E"/>
    <w:rsid w:val="00C67FC0"/>
    <w:rsid w:val="00C70333"/>
    <w:rsid w:val="00C72098"/>
    <w:rsid w:val="00C768F6"/>
    <w:rsid w:val="00C8216E"/>
    <w:rsid w:val="00C8266B"/>
    <w:rsid w:val="00C85A41"/>
    <w:rsid w:val="00C867EE"/>
    <w:rsid w:val="00C86F76"/>
    <w:rsid w:val="00C87B4C"/>
    <w:rsid w:val="00C87F7E"/>
    <w:rsid w:val="00C91017"/>
    <w:rsid w:val="00C94CDD"/>
    <w:rsid w:val="00C95F9B"/>
    <w:rsid w:val="00C96163"/>
    <w:rsid w:val="00C97384"/>
    <w:rsid w:val="00CA2246"/>
    <w:rsid w:val="00CA27C3"/>
    <w:rsid w:val="00CA28E7"/>
    <w:rsid w:val="00CA3A91"/>
    <w:rsid w:val="00CA3E29"/>
    <w:rsid w:val="00CA413A"/>
    <w:rsid w:val="00CB16B5"/>
    <w:rsid w:val="00CB1F87"/>
    <w:rsid w:val="00CB7304"/>
    <w:rsid w:val="00CC227D"/>
    <w:rsid w:val="00CC4B7A"/>
    <w:rsid w:val="00CC707F"/>
    <w:rsid w:val="00CD0345"/>
    <w:rsid w:val="00CD2CF6"/>
    <w:rsid w:val="00CD4362"/>
    <w:rsid w:val="00CE1971"/>
    <w:rsid w:val="00CE563B"/>
    <w:rsid w:val="00CE5C12"/>
    <w:rsid w:val="00CF26B7"/>
    <w:rsid w:val="00CF4316"/>
    <w:rsid w:val="00D02CF7"/>
    <w:rsid w:val="00D02EF2"/>
    <w:rsid w:val="00D109A0"/>
    <w:rsid w:val="00D127AD"/>
    <w:rsid w:val="00D229C6"/>
    <w:rsid w:val="00D255FE"/>
    <w:rsid w:val="00D31508"/>
    <w:rsid w:val="00D334E3"/>
    <w:rsid w:val="00D34FE2"/>
    <w:rsid w:val="00D404AF"/>
    <w:rsid w:val="00D430E3"/>
    <w:rsid w:val="00D46DC0"/>
    <w:rsid w:val="00D500C9"/>
    <w:rsid w:val="00D504C8"/>
    <w:rsid w:val="00D5546E"/>
    <w:rsid w:val="00D57C2B"/>
    <w:rsid w:val="00D665AF"/>
    <w:rsid w:val="00D769CA"/>
    <w:rsid w:val="00D76C8E"/>
    <w:rsid w:val="00D80150"/>
    <w:rsid w:val="00D81AC4"/>
    <w:rsid w:val="00D81E13"/>
    <w:rsid w:val="00D918E2"/>
    <w:rsid w:val="00DA3A91"/>
    <w:rsid w:val="00DA4533"/>
    <w:rsid w:val="00DC4916"/>
    <w:rsid w:val="00DC70A6"/>
    <w:rsid w:val="00DC7FEB"/>
    <w:rsid w:val="00DD7098"/>
    <w:rsid w:val="00DE0503"/>
    <w:rsid w:val="00DE203F"/>
    <w:rsid w:val="00DE2757"/>
    <w:rsid w:val="00DE6D9D"/>
    <w:rsid w:val="00E03A63"/>
    <w:rsid w:val="00E10160"/>
    <w:rsid w:val="00E10B06"/>
    <w:rsid w:val="00E11357"/>
    <w:rsid w:val="00E2091C"/>
    <w:rsid w:val="00E2293E"/>
    <w:rsid w:val="00E2338E"/>
    <w:rsid w:val="00E25B28"/>
    <w:rsid w:val="00E2690F"/>
    <w:rsid w:val="00E26BAD"/>
    <w:rsid w:val="00E37FB2"/>
    <w:rsid w:val="00E43A2B"/>
    <w:rsid w:val="00E52552"/>
    <w:rsid w:val="00E52F4E"/>
    <w:rsid w:val="00E54FD0"/>
    <w:rsid w:val="00E56376"/>
    <w:rsid w:val="00E6252A"/>
    <w:rsid w:val="00E63B41"/>
    <w:rsid w:val="00E71BB5"/>
    <w:rsid w:val="00E76FFC"/>
    <w:rsid w:val="00E77452"/>
    <w:rsid w:val="00E8026C"/>
    <w:rsid w:val="00E816A9"/>
    <w:rsid w:val="00E8181C"/>
    <w:rsid w:val="00E81825"/>
    <w:rsid w:val="00E82C76"/>
    <w:rsid w:val="00E82EEA"/>
    <w:rsid w:val="00E8703E"/>
    <w:rsid w:val="00EA35B9"/>
    <w:rsid w:val="00EA67DC"/>
    <w:rsid w:val="00EB07CC"/>
    <w:rsid w:val="00EB30BD"/>
    <w:rsid w:val="00EC4C74"/>
    <w:rsid w:val="00EC6D92"/>
    <w:rsid w:val="00ED0B6A"/>
    <w:rsid w:val="00ED50E1"/>
    <w:rsid w:val="00ED7569"/>
    <w:rsid w:val="00EE56B4"/>
    <w:rsid w:val="00EE703D"/>
    <w:rsid w:val="00EF400B"/>
    <w:rsid w:val="00EF4ED2"/>
    <w:rsid w:val="00EF53B4"/>
    <w:rsid w:val="00EF5609"/>
    <w:rsid w:val="00F003BE"/>
    <w:rsid w:val="00F12B4A"/>
    <w:rsid w:val="00F15886"/>
    <w:rsid w:val="00F23016"/>
    <w:rsid w:val="00F303A3"/>
    <w:rsid w:val="00F31992"/>
    <w:rsid w:val="00F31C4C"/>
    <w:rsid w:val="00F34853"/>
    <w:rsid w:val="00F3623A"/>
    <w:rsid w:val="00F37F3E"/>
    <w:rsid w:val="00F4041B"/>
    <w:rsid w:val="00F429BE"/>
    <w:rsid w:val="00F42C01"/>
    <w:rsid w:val="00F4379F"/>
    <w:rsid w:val="00F437EA"/>
    <w:rsid w:val="00F45173"/>
    <w:rsid w:val="00F47548"/>
    <w:rsid w:val="00F556C8"/>
    <w:rsid w:val="00F63B87"/>
    <w:rsid w:val="00F64DE1"/>
    <w:rsid w:val="00F64E79"/>
    <w:rsid w:val="00F65D79"/>
    <w:rsid w:val="00F70E28"/>
    <w:rsid w:val="00F76962"/>
    <w:rsid w:val="00F80A90"/>
    <w:rsid w:val="00F8298C"/>
    <w:rsid w:val="00F86789"/>
    <w:rsid w:val="00F871C1"/>
    <w:rsid w:val="00F8725A"/>
    <w:rsid w:val="00F911F1"/>
    <w:rsid w:val="00F978D4"/>
    <w:rsid w:val="00F97B64"/>
    <w:rsid w:val="00FA32DD"/>
    <w:rsid w:val="00FA447C"/>
    <w:rsid w:val="00FB0E8C"/>
    <w:rsid w:val="00FB2C2B"/>
    <w:rsid w:val="00FB6BE6"/>
    <w:rsid w:val="00FC2876"/>
    <w:rsid w:val="00FC340F"/>
    <w:rsid w:val="00FC3504"/>
    <w:rsid w:val="00FD0A27"/>
    <w:rsid w:val="00FD2789"/>
    <w:rsid w:val="00FD2E5F"/>
    <w:rsid w:val="00FD58D6"/>
    <w:rsid w:val="00FE7904"/>
    <w:rsid w:val="00FF0A6F"/>
    <w:rsid w:val="00FF220B"/>
    <w:rsid w:val="00FF45F1"/>
    <w:rsid w:val="00FF47A0"/>
    <w:rsid w:val="0110D560"/>
    <w:rsid w:val="019AB5BE"/>
    <w:rsid w:val="01D9ACBA"/>
    <w:rsid w:val="030E3D00"/>
    <w:rsid w:val="041E97FA"/>
    <w:rsid w:val="047A17A4"/>
    <w:rsid w:val="04EA4E32"/>
    <w:rsid w:val="06AD24F5"/>
    <w:rsid w:val="0848F556"/>
    <w:rsid w:val="0930220C"/>
    <w:rsid w:val="0A305A79"/>
    <w:rsid w:val="0B4F5852"/>
    <w:rsid w:val="0BADBC33"/>
    <w:rsid w:val="0BCC2ADA"/>
    <w:rsid w:val="0CFF2D3A"/>
    <w:rsid w:val="0DAD1FF8"/>
    <w:rsid w:val="11B636D3"/>
    <w:rsid w:val="1448CB8E"/>
    <w:rsid w:val="148E5212"/>
    <w:rsid w:val="158F3ACF"/>
    <w:rsid w:val="15A6AE6B"/>
    <w:rsid w:val="16136CF1"/>
    <w:rsid w:val="163CB4E0"/>
    <w:rsid w:val="1776E7B3"/>
    <w:rsid w:val="183F5B05"/>
    <w:rsid w:val="18618366"/>
    <w:rsid w:val="19631879"/>
    <w:rsid w:val="1A27946A"/>
    <w:rsid w:val="1AED6759"/>
    <w:rsid w:val="1B4A951E"/>
    <w:rsid w:val="1B7174E4"/>
    <w:rsid w:val="1B8493FF"/>
    <w:rsid w:val="1C8773BB"/>
    <w:rsid w:val="1D1E7B1C"/>
    <w:rsid w:val="1E0D24D9"/>
    <w:rsid w:val="205C66D3"/>
    <w:rsid w:val="22197DF2"/>
    <w:rsid w:val="22BD82D4"/>
    <w:rsid w:val="23D7CF94"/>
    <w:rsid w:val="243FA0D8"/>
    <w:rsid w:val="24DDD450"/>
    <w:rsid w:val="257A1297"/>
    <w:rsid w:val="25EC92E6"/>
    <w:rsid w:val="2702DE36"/>
    <w:rsid w:val="272D2585"/>
    <w:rsid w:val="27892DE8"/>
    <w:rsid w:val="285838E4"/>
    <w:rsid w:val="28F23435"/>
    <w:rsid w:val="29EA20BC"/>
    <w:rsid w:val="2CE5BC91"/>
    <w:rsid w:val="2D2BC013"/>
    <w:rsid w:val="30C035D2"/>
    <w:rsid w:val="3130B052"/>
    <w:rsid w:val="31A23E34"/>
    <w:rsid w:val="31BCA9A6"/>
    <w:rsid w:val="32503557"/>
    <w:rsid w:val="35027BC2"/>
    <w:rsid w:val="35756DAE"/>
    <w:rsid w:val="359562E8"/>
    <w:rsid w:val="368370A1"/>
    <w:rsid w:val="394F3AB9"/>
    <w:rsid w:val="397FDCA4"/>
    <w:rsid w:val="3AC3FCB6"/>
    <w:rsid w:val="3ADAB5BD"/>
    <w:rsid w:val="3B91B846"/>
    <w:rsid w:val="3BFA1533"/>
    <w:rsid w:val="3C1F5A5A"/>
    <w:rsid w:val="3DAF1FEA"/>
    <w:rsid w:val="3DD8B3CE"/>
    <w:rsid w:val="3E6BBCC7"/>
    <w:rsid w:val="3EBDE6EB"/>
    <w:rsid w:val="3FFE3901"/>
    <w:rsid w:val="402C8759"/>
    <w:rsid w:val="4065B1D8"/>
    <w:rsid w:val="40CFBB24"/>
    <w:rsid w:val="417D7811"/>
    <w:rsid w:val="41C2D17A"/>
    <w:rsid w:val="435FC804"/>
    <w:rsid w:val="4526CFDB"/>
    <w:rsid w:val="456589F5"/>
    <w:rsid w:val="45AA79F5"/>
    <w:rsid w:val="461677CF"/>
    <w:rsid w:val="46F7E19C"/>
    <w:rsid w:val="46FB21B1"/>
    <w:rsid w:val="4714F2FC"/>
    <w:rsid w:val="47BD4EC8"/>
    <w:rsid w:val="494140BA"/>
    <w:rsid w:val="49AEAC3C"/>
    <w:rsid w:val="4C12BD0B"/>
    <w:rsid w:val="4DD53469"/>
    <w:rsid w:val="4E21B9DC"/>
    <w:rsid w:val="4EB3BD9D"/>
    <w:rsid w:val="4F94B8D9"/>
    <w:rsid w:val="4FB2AD14"/>
    <w:rsid w:val="4FD4D90B"/>
    <w:rsid w:val="5088DB9A"/>
    <w:rsid w:val="51A2A10B"/>
    <w:rsid w:val="53BB02E1"/>
    <w:rsid w:val="54071275"/>
    <w:rsid w:val="5600960A"/>
    <w:rsid w:val="56DF0BE7"/>
    <w:rsid w:val="58830CB7"/>
    <w:rsid w:val="595C09B0"/>
    <w:rsid w:val="5A2DBD82"/>
    <w:rsid w:val="5A3F01D1"/>
    <w:rsid w:val="5AAB2847"/>
    <w:rsid w:val="5C411882"/>
    <w:rsid w:val="5C6839BC"/>
    <w:rsid w:val="5C814BAC"/>
    <w:rsid w:val="5D324079"/>
    <w:rsid w:val="5D4E4D6B"/>
    <w:rsid w:val="5D50EC01"/>
    <w:rsid w:val="5DD63778"/>
    <w:rsid w:val="5EF1A55F"/>
    <w:rsid w:val="6003CC17"/>
    <w:rsid w:val="605D789F"/>
    <w:rsid w:val="60AC55D0"/>
    <w:rsid w:val="6232A5D1"/>
    <w:rsid w:val="625371A0"/>
    <w:rsid w:val="62F1E35E"/>
    <w:rsid w:val="63C2F68A"/>
    <w:rsid w:val="63ECD99D"/>
    <w:rsid w:val="6535AF1F"/>
    <w:rsid w:val="6660E46C"/>
    <w:rsid w:val="67ED51B9"/>
    <w:rsid w:val="698C7BDA"/>
    <w:rsid w:val="69EB3288"/>
    <w:rsid w:val="6BF4ED78"/>
    <w:rsid w:val="6CCA656A"/>
    <w:rsid w:val="6DF0BBF8"/>
    <w:rsid w:val="6E4F8121"/>
    <w:rsid w:val="6F0A20CD"/>
    <w:rsid w:val="6F35D316"/>
    <w:rsid w:val="6F7B264E"/>
    <w:rsid w:val="70C7DF96"/>
    <w:rsid w:val="712CBD70"/>
    <w:rsid w:val="72073743"/>
    <w:rsid w:val="721F097D"/>
    <w:rsid w:val="731AAD5D"/>
    <w:rsid w:val="7349EA53"/>
    <w:rsid w:val="73A307A4"/>
    <w:rsid w:val="74DA5FC5"/>
    <w:rsid w:val="74F617C9"/>
    <w:rsid w:val="755BA6AF"/>
    <w:rsid w:val="76247541"/>
    <w:rsid w:val="77773445"/>
    <w:rsid w:val="7952A7BD"/>
    <w:rsid w:val="7AFD4763"/>
    <w:rsid w:val="7B60A5C0"/>
    <w:rsid w:val="7BC6AB13"/>
    <w:rsid w:val="7CDA5DF1"/>
    <w:rsid w:val="7D03105C"/>
    <w:rsid w:val="7DBA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CA7F0"/>
  <w15:chartTrackingRefBased/>
  <w15:docId w15:val="{437E789C-B860-4A33-838B-7DD191EA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A3D"/>
    <w:rPr>
      <w:rFonts w:ascii="Barlow" w:hAnsi="Barlow"/>
    </w:rPr>
  </w:style>
  <w:style w:type="paragraph" w:styleId="Ttulo1">
    <w:name w:val="heading 1"/>
    <w:basedOn w:val="Normal"/>
    <w:next w:val="Normal"/>
    <w:link w:val="Ttulo1Car"/>
    <w:uiPriority w:val="9"/>
    <w:qFormat/>
    <w:rsid w:val="009D0019"/>
    <w:pPr>
      <w:outlineLvl w:val="0"/>
    </w:pPr>
    <w:rPr>
      <w:lang w:eastAsia="es-ES_tradnl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9D0019"/>
    <w:pPr>
      <w:outlineLvl w:val="1"/>
    </w:p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9D0019"/>
    <w:pPr>
      <w:outlineLvl w:val="2"/>
    </w:p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9D0019"/>
    <w:pPr>
      <w:outlineLvl w:val="3"/>
    </w:p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9D0019"/>
    <w:pPr>
      <w:outlineLvl w:val="4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11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1199"/>
  </w:style>
  <w:style w:type="paragraph" w:styleId="Piedepgina">
    <w:name w:val="footer"/>
    <w:basedOn w:val="Normal"/>
    <w:link w:val="PiedepginaCar"/>
    <w:uiPriority w:val="99"/>
    <w:unhideWhenUsed/>
    <w:rsid w:val="001111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199"/>
  </w:style>
  <w:style w:type="character" w:styleId="Nmerodepgina">
    <w:name w:val="page number"/>
    <w:basedOn w:val="Fuentedeprrafopredeter"/>
    <w:uiPriority w:val="99"/>
    <w:semiHidden/>
    <w:unhideWhenUsed/>
    <w:rsid w:val="004374E4"/>
  </w:style>
  <w:style w:type="paragraph" w:styleId="Sinespaciado">
    <w:name w:val="No Spacing"/>
    <w:link w:val="SinespaciadoCar"/>
    <w:uiPriority w:val="1"/>
    <w:qFormat/>
    <w:rsid w:val="005868A4"/>
    <w:rPr>
      <w:rFonts w:eastAsiaTheme="minorEastAsia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68A4"/>
    <w:rPr>
      <w:rFonts w:eastAsiaTheme="minorEastAsia"/>
      <w:sz w:val="22"/>
      <w:szCs w:val="22"/>
      <w:lang w:val="en-US" w:eastAsia="zh-CN"/>
    </w:rPr>
  </w:style>
  <w:style w:type="paragraph" w:styleId="Descripcin">
    <w:name w:val="caption"/>
    <w:basedOn w:val="Normal"/>
    <w:next w:val="Normal"/>
    <w:uiPriority w:val="35"/>
    <w:unhideWhenUsed/>
    <w:qFormat/>
    <w:rsid w:val="00712242"/>
    <w:pPr>
      <w:jc w:val="center"/>
    </w:pPr>
    <w:rPr>
      <w:iCs/>
      <w:color w:val="333334"/>
      <w:sz w:val="20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9D0019"/>
    <w:rPr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D0019"/>
    <w:rPr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9D0019"/>
    <w:rPr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9D0019"/>
    <w:rPr>
      <w:lang w:eastAsia="es-ES_tradnl"/>
    </w:rPr>
  </w:style>
  <w:style w:type="character" w:customStyle="1" w:styleId="TTULOASIGNATURA">
    <w:name w:val="TÍTULO ASIGNATURA"/>
    <w:basedOn w:val="Fuentedeprrafopredeter"/>
    <w:uiPriority w:val="1"/>
    <w:qFormat/>
    <w:rsid w:val="00ED50E1"/>
    <w:rPr>
      <w:rFonts w:ascii="Barlow Medium" w:hAnsi="Barlow Medium"/>
      <w:b w:val="0"/>
      <w:bCs/>
      <w:i w:val="0"/>
      <w:caps w:val="0"/>
      <w:smallCaps w:val="0"/>
      <w:strike w:val="0"/>
      <w:dstrike w:val="0"/>
      <w:vanish w:val="0"/>
      <w:color w:val="FFFFFF" w:themeColor="background1"/>
      <w:spacing w:val="0"/>
      <w:w w:val="100"/>
      <w:position w:val="0"/>
      <w:sz w:val="48"/>
      <w:szCs w:val="48"/>
      <w:vertAlign w:val="baseline"/>
      <w:lang w:val="es-ES"/>
    </w:rPr>
  </w:style>
  <w:style w:type="character" w:customStyle="1" w:styleId="Semanan">
    <w:name w:val="Semana nº"/>
    <w:basedOn w:val="Fuentedeprrafopredeter"/>
    <w:uiPriority w:val="1"/>
    <w:qFormat/>
    <w:rsid w:val="00525A47"/>
    <w:rPr>
      <w:rFonts w:cs="Calibri (Cuerpo)"/>
      <w:color w:val="FFFFFF" w:themeColor="background1"/>
      <w:sz w:val="52"/>
      <w:szCs w:val="52"/>
      <w:lang w:val="es-ES"/>
    </w:rPr>
  </w:style>
  <w:style w:type="character" w:customStyle="1" w:styleId="Ttulosemana">
    <w:name w:val="Título semana"/>
    <w:basedOn w:val="Fuentedeprrafopredeter"/>
    <w:uiPriority w:val="1"/>
    <w:qFormat/>
    <w:rsid w:val="00E37FB2"/>
    <w:rPr>
      <w:rFonts w:asciiTheme="minorHAnsi" w:hAnsiTheme="minorHAnsi" w:cs="Calibri (Cuerpo)"/>
      <w:b w:val="0"/>
      <w:i w:val="0"/>
      <w:caps w:val="0"/>
      <w:smallCaps w:val="0"/>
      <w:strike w:val="0"/>
      <w:dstrike w:val="0"/>
      <w:vanish w:val="0"/>
      <w:color w:val="FFFFFF" w:themeColor="background1"/>
      <w:spacing w:val="0"/>
      <w:position w:val="0"/>
      <w:sz w:val="40"/>
      <w:szCs w:val="40"/>
      <w:vertAlign w:val="baseline"/>
      <w:lang w:val="es-ES"/>
    </w:rPr>
  </w:style>
  <w:style w:type="character" w:customStyle="1" w:styleId="SECCIN">
    <w:name w:val="SECCIÓN"/>
    <w:basedOn w:val="Fuentedeprrafopredeter"/>
    <w:uiPriority w:val="1"/>
    <w:qFormat/>
    <w:rsid w:val="00160F3E"/>
    <w:rPr>
      <w:rFonts w:ascii="Verdana" w:hAnsi="Verdana" w:cs="Calibri (Cuerpo)"/>
      <w:b w:val="0"/>
      <w:caps w:val="0"/>
      <w:smallCaps w:val="0"/>
      <w:strike w:val="0"/>
      <w:dstrike w:val="0"/>
      <w:vanish w:val="0"/>
      <w:color w:val="0B8494"/>
      <w:spacing w:val="0"/>
      <w:position w:val="0"/>
      <w:sz w:val="40"/>
      <w:szCs w:val="40"/>
      <w:shd w:val="clear" w:color="auto" w:fill="FFFFFF"/>
      <w:vertAlign w:val="baseline"/>
      <w:lang w:eastAsia="es-ES_tradnl"/>
    </w:rPr>
  </w:style>
  <w:style w:type="character" w:customStyle="1" w:styleId="TTULO10">
    <w:name w:val="TÍTULO 1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40"/>
      <w:szCs w:val="40"/>
      <w:shd w:val="clear" w:color="auto" w:fill="FFFFFF"/>
      <w:vertAlign w:val="baseline"/>
      <w:lang w:eastAsia="es-ES_tradnl"/>
    </w:rPr>
  </w:style>
  <w:style w:type="character" w:customStyle="1" w:styleId="SUBTTULO1">
    <w:name w:val="SUBTÍTULO 1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32"/>
      <w:szCs w:val="32"/>
      <w:shd w:val="clear" w:color="auto" w:fill="FFFFFF"/>
      <w:vertAlign w:val="baseline"/>
      <w:lang w:eastAsia="es-ES_tradnl"/>
    </w:rPr>
  </w:style>
  <w:style w:type="character" w:customStyle="1" w:styleId="SUBTTULO2">
    <w:name w:val="SUBTÍTULO 2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28"/>
      <w:szCs w:val="28"/>
      <w:shd w:val="clear" w:color="auto" w:fill="FFFFFF"/>
      <w:vertAlign w:val="baseline"/>
      <w:lang w:eastAsia="es-ES_tradnl"/>
    </w:rPr>
  </w:style>
  <w:style w:type="character" w:customStyle="1" w:styleId="SUBTTULO3">
    <w:name w:val="SUBTÍTULO 3"/>
    <w:basedOn w:val="Fuentedeprrafopredeter"/>
    <w:uiPriority w:val="1"/>
    <w:qFormat/>
    <w:rsid w:val="00CB7304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24"/>
      <w:shd w:val="clear" w:color="auto" w:fill="FFFFFF"/>
      <w:vertAlign w:val="baseline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B27C6A"/>
    <w:pPr>
      <w:tabs>
        <w:tab w:val="right" w:leader="dot" w:pos="10302"/>
      </w:tabs>
      <w:spacing w:before="120" w:after="120"/>
      <w:outlineLvl w:val="0"/>
    </w:pPr>
    <w:rPr>
      <w:rFonts w:cs="Times New Roman (Cuerpo en alfa"/>
      <w:b/>
      <w:bCs/>
      <w:color w:val="333334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46DC0"/>
    <w:pPr>
      <w:spacing w:before="120" w:after="120"/>
      <w:ind w:left="170"/>
    </w:pPr>
    <w:rPr>
      <w:iCs/>
      <w:color w:val="333334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D46DC0"/>
    <w:pPr>
      <w:spacing w:before="120" w:after="120"/>
      <w:ind w:left="340"/>
    </w:pPr>
    <w:rPr>
      <w:color w:val="333334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F0DBA"/>
    <w:pPr>
      <w:spacing w:before="120" w:after="120"/>
      <w:ind w:left="510"/>
    </w:pPr>
    <w:rPr>
      <w:color w:val="333334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F0DBA"/>
    <w:pPr>
      <w:spacing w:before="120" w:after="120"/>
      <w:ind w:left="6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C43094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C43094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C43094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C43094"/>
    <w:pPr>
      <w:ind w:left="1920"/>
    </w:pPr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C43094"/>
    <w:pPr>
      <w:spacing w:before="480" w:line="276" w:lineRule="auto"/>
      <w:outlineLvl w:val="9"/>
    </w:pPr>
    <w:rPr>
      <w:b/>
      <w:bCs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737CEE"/>
    <w:rPr>
      <w:color w:val="0563C1" w:themeColor="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9D0019"/>
    <w:rPr>
      <w:lang w:eastAsia="es-ES_tradnl"/>
    </w:rPr>
  </w:style>
  <w:style w:type="paragraph" w:customStyle="1" w:styleId="PRRAFO">
    <w:name w:val="PÁRRAFO"/>
    <w:qFormat/>
    <w:rsid w:val="00F8298C"/>
    <w:pPr>
      <w:spacing w:before="240" w:after="240" w:line="360" w:lineRule="auto"/>
      <w:jc w:val="both"/>
    </w:pPr>
    <w:rPr>
      <w:rFonts w:ascii="Verdana" w:hAnsi="Verdana"/>
      <w:color w:val="333334"/>
      <w:lang w:eastAsia="es-ES_tradnl"/>
    </w:rPr>
  </w:style>
  <w:style w:type="table" w:styleId="Sombreadomedio1-nfasis3">
    <w:name w:val="Medium Shading 1 Accent 3"/>
    <w:basedOn w:val="Tablanormal"/>
    <w:uiPriority w:val="63"/>
    <w:rsid w:val="00B27699"/>
    <w:rPr>
      <w:sz w:val="22"/>
      <w:szCs w:val="22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cuadrcula6concolores-nfasis6">
    <w:name w:val="Grid Table 6 Colorful Accent 6"/>
    <w:basedOn w:val="Tablanormal"/>
    <w:uiPriority w:val="51"/>
    <w:rsid w:val="00B2769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-nfasis6">
    <w:name w:val="Grid Table 7 Colorful Accent 6"/>
    <w:basedOn w:val="Tablanormal"/>
    <w:uiPriority w:val="52"/>
    <w:rsid w:val="00B2769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6">
    <w:name w:val="Grid Table 4 Accent 6"/>
    <w:basedOn w:val="Tablanormal"/>
    <w:uiPriority w:val="49"/>
    <w:rsid w:val="00B2769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B2769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B27699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B2769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-nfasis6">
    <w:name w:val="List Table 3 Accent 6"/>
    <w:basedOn w:val="Tablanormal"/>
    <w:uiPriority w:val="48"/>
    <w:rsid w:val="006D389F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6concolores-nfasis6">
    <w:name w:val="List Table 6 Colorful Accent 6"/>
    <w:basedOn w:val="Tablanormal"/>
    <w:uiPriority w:val="51"/>
    <w:rsid w:val="006D389F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255F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255F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255F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5F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55FE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9732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1"/>
    <w:qFormat/>
    <w:rsid w:val="00ED50E1"/>
    <w:pPr>
      <w:ind w:left="720"/>
      <w:contextualSpacing/>
      <w:jc w:val="both"/>
    </w:pPr>
    <w:rPr>
      <w:rFonts w:eastAsia="Calibri" w:cs="Times New Roman"/>
      <w:color w:val="333334"/>
      <w:sz w:val="22"/>
      <w:szCs w:val="22"/>
      <w:lang w:val="es-ES"/>
    </w:rPr>
  </w:style>
  <w:style w:type="paragraph" w:styleId="Textonotapie">
    <w:name w:val="footnote text"/>
    <w:basedOn w:val="Normal"/>
    <w:link w:val="TextonotapieCar"/>
    <w:uiPriority w:val="99"/>
    <w:unhideWhenUsed/>
    <w:rsid w:val="00C9616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C9616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96163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FD58D6"/>
    <w:pPr>
      <w:widowControl w:val="0"/>
      <w:autoSpaceDE w:val="0"/>
      <w:autoSpaceDN w:val="0"/>
      <w:spacing w:before="56" w:line="276" w:lineRule="auto"/>
      <w:ind w:right="1696"/>
      <w:jc w:val="both"/>
    </w:pPr>
    <w:rPr>
      <w:rFonts w:ascii="Calibri" w:eastAsia="Calibri" w:hAnsi="Calibri" w:cs="Calibri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58D6"/>
    <w:rPr>
      <w:rFonts w:ascii="Calibri" w:eastAsia="Calibri" w:hAnsi="Calibri" w:cs="Calibri"/>
      <w:sz w:val="22"/>
      <w:szCs w:val="22"/>
      <w:lang w:val="es-ES"/>
    </w:rPr>
  </w:style>
  <w:style w:type="paragraph" w:customStyle="1" w:styleId="Default">
    <w:name w:val="Default"/>
    <w:rsid w:val="00FD58D6"/>
    <w:pPr>
      <w:autoSpaceDE w:val="0"/>
      <w:autoSpaceDN w:val="0"/>
      <w:adjustRightInd w:val="0"/>
    </w:pPr>
    <w:rPr>
      <w:rFonts w:ascii="Arial" w:hAnsi="Arial" w:cs="Arial"/>
      <w:color w:val="000000"/>
      <w:lang w:val="es-ES"/>
    </w:rPr>
  </w:style>
  <w:style w:type="paragraph" w:customStyle="1" w:styleId="TableParagraph">
    <w:name w:val="Table Paragraph"/>
    <w:basedOn w:val="Normal"/>
    <w:uiPriority w:val="1"/>
    <w:qFormat/>
    <w:rsid w:val="00FD58D6"/>
    <w:pPr>
      <w:widowControl w:val="0"/>
    </w:pPr>
    <w:rPr>
      <w:sz w:val="22"/>
      <w:szCs w:val="22"/>
      <w:lang w:val="en-US"/>
    </w:rPr>
  </w:style>
  <w:style w:type="character" w:customStyle="1" w:styleId="normaltextrun">
    <w:name w:val="normaltextrun"/>
    <w:basedOn w:val="Fuentedeprrafopredeter"/>
    <w:rsid w:val="00FD58D6"/>
  </w:style>
  <w:style w:type="character" w:styleId="Hipervnculovisitado">
    <w:name w:val="FollowedHyperlink"/>
    <w:basedOn w:val="Fuentedeprrafopredeter"/>
    <w:uiPriority w:val="99"/>
    <w:semiHidden/>
    <w:unhideWhenUsed/>
    <w:rsid w:val="00FD58D6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E77452"/>
  </w:style>
  <w:style w:type="table" w:styleId="Tablaconcuadrcula">
    <w:name w:val="Table Grid"/>
    <w:basedOn w:val="Tablanormal"/>
    <w:uiPriority w:val="39"/>
    <w:rsid w:val="004633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C07F8C"/>
  </w:style>
  <w:style w:type="character" w:customStyle="1" w:styleId="eop">
    <w:name w:val="eop"/>
    <w:basedOn w:val="Fuentedeprrafopredeter"/>
    <w:rsid w:val="00407CEF"/>
  </w:style>
  <w:style w:type="paragraph" w:customStyle="1" w:styleId="TEXTOENCABEZADO">
    <w:name w:val="TEXTO  ENCABEZADO"/>
    <w:basedOn w:val="Normal"/>
    <w:link w:val="TEXTOENCABEZADOCar"/>
    <w:qFormat/>
    <w:rsid w:val="003F0521"/>
    <w:pPr>
      <w:jc w:val="right"/>
    </w:pPr>
    <w:rPr>
      <w:b/>
      <w:color w:val="404040" w:themeColor="text1" w:themeTint="BF"/>
      <w:lang w:val="es-ES"/>
    </w:rPr>
  </w:style>
  <w:style w:type="character" w:customStyle="1" w:styleId="TEXTOENCABEZADOCar">
    <w:name w:val="TEXTO  ENCABEZADO Car"/>
    <w:basedOn w:val="Fuentedeprrafopredeter"/>
    <w:link w:val="TEXTOENCABEZADO"/>
    <w:rsid w:val="003F0521"/>
    <w:rPr>
      <w:rFonts w:ascii="Barlow" w:hAnsi="Barlow"/>
      <w:b/>
      <w:color w:val="404040" w:themeColor="text1" w:themeTint="BF"/>
      <w:lang w:val="es-ES"/>
    </w:rPr>
  </w:style>
  <w:style w:type="paragraph" w:customStyle="1" w:styleId="Portada1">
    <w:name w:val="Portada 1"/>
    <w:basedOn w:val="Normal"/>
    <w:link w:val="Portada1Car"/>
    <w:qFormat/>
    <w:rsid w:val="00CD0345"/>
    <w:rPr>
      <w:color w:val="595959" w:themeColor="text1" w:themeTint="A6"/>
      <w:sz w:val="32"/>
      <w:szCs w:val="32"/>
      <w:lang w:val="es-ES"/>
    </w:rPr>
  </w:style>
  <w:style w:type="character" w:customStyle="1" w:styleId="Portada1Car">
    <w:name w:val="Portada 1 Car"/>
    <w:basedOn w:val="Fuentedeprrafopredeter"/>
    <w:link w:val="Portada1"/>
    <w:rsid w:val="00CD0345"/>
    <w:rPr>
      <w:rFonts w:ascii="Barlow" w:hAnsi="Barlow"/>
      <w:color w:val="595959" w:themeColor="text1" w:themeTint="A6"/>
      <w:sz w:val="32"/>
      <w:szCs w:val="32"/>
      <w:lang w:val="es-ES"/>
    </w:rPr>
  </w:style>
  <w:style w:type="paragraph" w:customStyle="1" w:styleId="Portada2">
    <w:name w:val="Portada 2"/>
    <w:basedOn w:val="Normal"/>
    <w:link w:val="Portada2Car"/>
    <w:qFormat/>
    <w:rsid w:val="00CD0345"/>
    <w:rPr>
      <w:b/>
      <w:bCs/>
      <w:color w:val="595959" w:themeColor="text1" w:themeTint="A6"/>
      <w:sz w:val="48"/>
      <w:szCs w:val="48"/>
      <w:lang w:val="es-ES"/>
    </w:rPr>
  </w:style>
  <w:style w:type="character" w:customStyle="1" w:styleId="Portada2Car">
    <w:name w:val="Portada 2 Car"/>
    <w:basedOn w:val="Fuentedeprrafopredeter"/>
    <w:link w:val="Portada2"/>
    <w:rsid w:val="00CD0345"/>
    <w:rPr>
      <w:rFonts w:ascii="Barlow" w:hAnsi="Barlow"/>
      <w:b/>
      <w:bCs/>
      <w:color w:val="595959" w:themeColor="text1" w:themeTint="A6"/>
      <w:sz w:val="48"/>
      <w:szCs w:val="48"/>
      <w:lang w:val="es-ES"/>
    </w:rPr>
  </w:style>
  <w:style w:type="paragraph" w:customStyle="1" w:styleId="Portada3">
    <w:name w:val="Portada 3"/>
    <w:basedOn w:val="Normal"/>
    <w:link w:val="Portada3Car"/>
    <w:qFormat/>
    <w:rsid w:val="00A75885"/>
    <w:rPr>
      <w:b/>
      <w:bCs/>
      <w:color w:val="82B543"/>
      <w:sz w:val="36"/>
      <w:szCs w:val="36"/>
      <w:lang w:val="es-ES"/>
    </w:rPr>
  </w:style>
  <w:style w:type="character" w:customStyle="1" w:styleId="Portada3Car">
    <w:name w:val="Portada 3 Car"/>
    <w:basedOn w:val="Fuentedeprrafopredeter"/>
    <w:link w:val="Portada3"/>
    <w:rsid w:val="00A75885"/>
    <w:rPr>
      <w:rFonts w:ascii="Barlow" w:hAnsi="Barlow"/>
      <w:b/>
      <w:bCs/>
      <w:color w:val="82B543"/>
      <w:sz w:val="36"/>
      <w:szCs w:val="3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0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th.berriosm\Desktop\PLANTILLAS%20IACC%202021%20JORGE\FICHA%20CONTENIDO\SX%20Contenido%20CODIGO_ADMINISTRACI&#211;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wrap="square" rtlCol="0" anchor="b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48C7E484E9774F8201E3EE98185D52" ma:contentTypeVersion="8" ma:contentTypeDescription="Crear nuevo documento." ma:contentTypeScope="" ma:versionID="3d65494a92f939209745944952d5d294">
  <xsd:schema xmlns:xsd="http://www.w3.org/2001/XMLSchema" xmlns:xs="http://www.w3.org/2001/XMLSchema" xmlns:p="http://schemas.microsoft.com/office/2006/metadata/properties" xmlns:ns2="b58dec50-90df-4f40-b3a0-c6f87e90b07c" targetNamespace="http://schemas.microsoft.com/office/2006/metadata/properties" ma:root="true" ma:fieldsID="6c497ddc8dce5e3817eb46e8b8c6d776" ns2:_="">
    <xsd:import namespace="b58dec50-90df-4f40-b3a0-c6f87e90b0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ec50-90df-4f40-b3a0-c6f87e90b0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1CC389-44DE-5D4D-A957-230A3A70AC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8F24AB-A8F2-4962-97B8-393AAC1EF5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82B9EB-7CA7-4B10-9EFF-40D2D97120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dec50-90df-4f40-b3a0-c6f87e90b0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E2569B-A589-49AE-B45F-5A6EF796165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SX Contenido CODIGO_ADMINISTRACIÓN</Template>
  <TotalTime>3</TotalTime>
  <Pages>3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entrega</vt:lpstr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entrega</dc:title>
  <dc:subject/>
  <dc:creator>Paulina Pérez</dc:creator>
  <cp:keywords/>
  <dc:description/>
  <cp:lastModifiedBy>Robinson Godoy</cp:lastModifiedBy>
  <cp:revision>2</cp:revision>
  <cp:lastPrinted>2024-10-07T15:43:00Z</cp:lastPrinted>
  <dcterms:created xsi:type="dcterms:W3CDTF">2026-06-15T02:50:00Z</dcterms:created>
  <dcterms:modified xsi:type="dcterms:W3CDTF">2026-06-15T02:50:00Z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0x0101002148C7E484E9774F8201E3EE98185D52</vt:lpwstr>
  </property>
  <property fmtid="{D5CDD505-2E9C-101B-9397-08002B2CF9AE}" pid="3" name="MediaServiceImageTags">
    <vt:lpwstr/>
  </property>
  <property fmtid="{D5CDD505-2E9C-101B-9397-08002B2CF9AE}" pid="4" name="MSIP_Label_2547b8a3-ac18-4287-b28a-c115cfe9803a_Enabled">
    <vt:lpwstr>true</vt:lpwstr>
  </property>
  <property fmtid="{D5CDD505-2E9C-101B-9397-08002B2CF9AE}" pid="5" name="MSIP_Label_2547b8a3-ac18-4287-b28a-c115cfe9803a_SetDate">
    <vt:lpwstr>2023-05-30T17:31:32Z</vt:lpwstr>
  </property>
  <property fmtid="{D5CDD505-2E9C-101B-9397-08002B2CF9AE}" pid="6" name="MSIP_Label_2547b8a3-ac18-4287-b28a-c115cfe9803a_Method">
    <vt:lpwstr>Standard</vt:lpwstr>
  </property>
  <property fmtid="{D5CDD505-2E9C-101B-9397-08002B2CF9AE}" pid="7" name="MSIP_Label_2547b8a3-ac18-4287-b28a-c115cfe9803a_Name">
    <vt:lpwstr>Público</vt:lpwstr>
  </property>
  <property fmtid="{D5CDD505-2E9C-101B-9397-08002B2CF9AE}" pid="8" name="MSIP_Label_2547b8a3-ac18-4287-b28a-c115cfe9803a_SiteId">
    <vt:lpwstr>4fd56a46-8498-4360-9d3e-bbb677303c73</vt:lpwstr>
  </property>
  <property fmtid="{D5CDD505-2E9C-101B-9397-08002B2CF9AE}" pid="9" name="MSIP_Label_2547b8a3-ac18-4287-b28a-c115cfe9803a_ActionId">
    <vt:lpwstr>53807768-de2a-426a-9807-7886f78df4e1</vt:lpwstr>
  </property>
  <property fmtid="{D5CDD505-2E9C-101B-9397-08002B2CF9AE}" pid="10" name="MSIP_Label_2547b8a3-ac18-4287-b28a-c115cfe9803a_ContentBits">
    <vt:lpwstr>0</vt:lpwstr>
  </property>
  <property fmtid="{D5CDD505-2E9C-101B-9397-08002B2CF9AE}" pid="11" name="Order">
    <vt:r8>3505700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_SourceUrl">
    <vt:lpwstr/>
  </property>
  <property fmtid="{D5CDD505-2E9C-101B-9397-08002B2CF9AE}" pid="19" name="_SharedFileIndex">
    <vt:lpwstr/>
  </property>
</Properties>
</file>